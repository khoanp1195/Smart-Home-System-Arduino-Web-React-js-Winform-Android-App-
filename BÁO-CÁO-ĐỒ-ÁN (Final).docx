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886"/>
        <w:tblW w:w="9640" w:type="dxa"/>
        <w:tblLayout w:type="fixed"/>
        <w:tblCellMar>
          <w:left w:w="0" w:type="dxa"/>
          <w:right w:w="0" w:type="dxa"/>
        </w:tblCellMar>
        <w:tblLook w:val="04A0" w:firstRow="1" w:lastRow="0" w:firstColumn="1" w:lastColumn="0" w:noHBand="0" w:noVBand="1"/>
      </w:tblPr>
      <w:tblGrid>
        <w:gridCol w:w="9640"/>
      </w:tblGrid>
      <w:tr w:rsidR="002B1A3A" w14:paraId="24AC83A1" w14:textId="77777777" w:rsidTr="002B1A3A">
        <w:trPr>
          <w:cantSplit/>
        </w:trPr>
        <w:tc>
          <w:tcPr>
            <w:tcW w:w="9640" w:type="dxa"/>
          </w:tcPr>
          <w:p w14:paraId="7E032A6E" w14:textId="77777777" w:rsidR="002B1A3A" w:rsidRDefault="002B1A3A" w:rsidP="002B1A3A">
            <w:pPr>
              <w:spacing w:line="360" w:lineRule="auto"/>
              <w:jc w:val="center"/>
            </w:pPr>
            <w:r>
              <w:rPr>
                <w:noProof/>
              </w:rPr>
              <mc:AlternateContent>
                <mc:Choice Requires="wps">
                  <w:drawing>
                    <wp:anchor distT="0" distB="0" distL="114300" distR="114300" simplePos="0" relativeHeight="251870208" behindDoc="0" locked="0" layoutInCell="0" allowOverlap="1" wp14:anchorId="09426B1E" wp14:editId="54141725">
                      <wp:simplePos x="0" y="0"/>
                      <wp:positionH relativeFrom="column">
                        <wp:posOffset>-275590</wp:posOffset>
                      </wp:positionH>
                      <wp:positionV relativeFrom="paragraph">
                        <wp:posOffset>43180</wp:posOffset>
                      </wp:positionV>
                      <wp:extent cx="6309995" cy="9255125"/>
                      <wp:effectExtent l="4445" t="4445" r="10160" b="635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1D679C" id="Rectangle 6" o:spid="_x0000_s1026" style="position:absolute;margin-left:-21.7pt;margin-top:3.4pt;width:496.85pt;height:728.7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" o:allowincell="f" filled="f"/>
                  </w:pict>
                </mc:Fallback>
              </mc:AlternateContent>
            </w:r>
            <w:r>
              <w:rPr>
                <w:noProof/>
              </w:rPr>
              <mc:AlternateContent>
                <mc:Choice Requires="wps">
                  <w:drawing>
                    <wp:anchor distT="0" distB="0" distL="114300" distR="114300" simplePos="0" relativeHeight="251871232" behindDoc="1" locked="0" layoutInCell="0" allowOverlap="1" wp14:anchorId="21C8B797" wp14:editId="2C37EAD5">
                      <wp:simplePos x="0" y="0"/>
                      <wp:positionH relativeFrom="column">
                        <wp:posOffset>-224790</wp:posOffset>
                      </wp:positionH>
                      <wp:positionV relativeFrom="paragraph">
                        <wp:posOffset>-4445</wp:posOffset>
                      </wp:positionV>
                      <wp:extent cx="6224905" cy="9348470"/>
                      <wp:effectExtent l="4445" t="5080" r="19050" b="1905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E7A93C" id="Rectangle 7" o:spid="_x0000_s1026" style="position:absolute;margin-left:-17.7pt;margin-top:-.35pt;width:490.15pt;height:736.1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" o:allowincell="f" filled="f"/>
                  </w:pict>
                </mc:Fallback>
              </mc:AlternateContent>
            </w:r>
          </w:p>
          <w:p w14:paraId="5A7FB997" w14:textId="77777777" w:rsidR="002B1A3A" w:rsidRPr="00D83EC4" w:rsidRDefault="002B1A3A" w:rsidP="002B1A3A">
            <w:pPr>
              <w:spacing w:after="0" w:line="240" w:lineRule="auto"/>
              <w:jc w:val="center"/>
              <w:rPr>
                <w:b/>
                <w:bCs/>
                <w:sz w:val="28"/>
                <w:szCs w:val="28"/>
              </w:rPr>
            </w:pPr>
            <w:bookmarkStart w:id="0" w:name="_Toc32497"/>
            <w:bookmarkStart w:id="1" w:name="_Toc60170838"/>
            <w:bookmarkStart w:id="2" w:name="_Toc24137"/>
            <w:bookmarkStart w:id="3" w:name="_Toc59614369"/>
            <w:bookmarkStart w:id="4" w:name="_Toc3751"/>
            <w:bookmarkStart w:id="5" w:name="_Toc17591"/>
            <w:bookmarkStart w:id="6" w:name="_Toc22754"/>
            <w:bookmarkStart w:id="7" w:name="_Toc20886"/>
            <w:bookmarkStart w:id="8" w:name="_Toc89284517"/>
            <w:bookmarkStart w:id="9" w:name="_Toc89284563"/>
            <w:bookmarkStart w:id="10" w:name="_Toc89626919"/>
            <w:bookmarkStart w:id="11" w:name="_Toc89627555"/>
            <w:bookmarkStart w:id="12" w:name="_Toc89628393"/>
            <w:bookmarkStart w:id="13" w:name="_Toc89630982"/>
            <w:bookmarkStart w:id="14" w:name="_Toc89693214"/>
            <w:bookmarkStart w:id="15" w:name="_Toc89694219"/>
            <w:bookmarkStart w:id="16" w:name="_Toc89767637"/>
            <w:bookmarkStart w:id="17" w:name="_Toc89767831"/>
            <w:r w:rsidRPr="00D83EC4">
              <w:rPr>
                <w:b/>
                <w:bCs/>
                <w:sz w:val="28"/>
                <w:szCs w:val="28"/>
              </w:rPr>
              <w:t>BỘ GIÁO DỤC VÀ ĐÀO TẠO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70FFCAF7" w14:textId="77777777" w:rsidR="002B1A3A" w:rsidRPr="00D83EC4" w:rsidRDefault="002B1A3A" w:rsidP="002B1A3A">
            <w:pPr>
              <w:spacing w:after="0" w:line="240" w:lineRule="auto"/>
              <w:jc w:val="center"/>
              <w:rPr>
                <w:b/>
                <w:bCs/>
                <w:sz w:val="28"/>
                <w:szCs w:val="28"/>
              </w:rPr>
            </w:pPr>
            <w:bookmarkStart w:id="18" w:name="_Toc4969"/>
            <w:bookmarkStart w:id="19" w:name="_Toc27470"/>
            <w:bookmarkStart w:id="20" w:name="_Toc60170839"/>
            <w:bookmarkStart w:id="21" w:name="_Toc24641"/>
            <w:bookmarkStart w:id="22" w:name="_Toc18151"/>
            <w:bookmarkStart w:id="23" w:name="_Toc18906"/>
            <w:bookmarkStart w:id="24" w:name="_Toc20445"/>
            <w:bookmarkStart w:id="25" w:name="_Toc59614370"/>
            <w:bookmarkStart w:id="26" w:name="_Toc89284518"/>
            <w:bookmarkStart w:id="27" w:name="_Toc89284564"/>
            <w:bookmarkStart w:id="28" w:name="_Toc89626920"/>
            <w:bookmarkStart w:id="29" w:name="_Toc89627556"/>
            <w:bookmarkStart w:id="30" w:name="_Toc89628394"/>
            <w:bookmarkStart w:id="31" w:name="_Toc89630983"/>
            <w:bookmarkStart w:id="32" w:name="_Toc89693215"/>
            <w:bookmarkStart w:id="33" w:name="_Toc89694220"/>
            <w:bookmarkStart w:id="34" w:name="_Toc89767638"/>
            <w:bookmarkStart w:id="35" w:name="_Toc89767832"/>
            <w:r w:rsidRPr="00D83EC4">
              <w:rPr>
                <w:b/>
                <w:bCs/>
                <w:sz w:val="28"/>
                <w:szCs w:val="28"/>
              </w:rPr>
              <w:t>TRƯỜNG ĐẠI HỌC HOA SEN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201A6243" w14:textId="77777777" w:rsidR="002B1A3A" w:rsidRPr="00D83EC4" w:rsidRDefault="002B1A3A" w:rsidP="002B1A3A">
            <w:pPr>
              <w:spacing w:after="0" w:line="240" w:lineRule="auto"/>
              <w:jc w:val="center"/>
              <w:rPr>
                <w:b/>
                <w:bCs/>
                <w:sz w:val="28"/>
                <w:szCs w:val="28"/>
              </w:rPr>
            </w:pPr>
            <w:r w:rsidRPr="00D83EC4">
              <w:rPr>
                <w:b/>
                <w:bCs/>
                <w:sz w:val="28"/>
                <w:szCs w:val="28"/>
              </w:rPr>
              <w:t>KHOA CÔNG NGHỆ THÔNG TIN</w:t>
            </w:r>
          </w:p>
          <w:p w14:paraId="2F3879FC" w14:textId="77777777" w:rsidR="002B1A3A" w:rsidRDefault="002B1A3A" w:rsidP="002B1A3A">
            <w:pPr>
              <w:spacing w:line="360" w:lineRule="auto"/>
            </w:pPr>
          </w:p>
        </w:tc>
      </w:tr>
    </w:tbl>
    <w:p w14:paraId="7A53F835" w14:textId="77777777" w:rsidR="000B03E5" w:rsidRDefault="000B03E5">
      <w:pPr>
        <w:spacing w:line="360" w:lineRule="auto"/>
        <w:jc w:val="center"/>
      </w:pPr>
    </w:p>
    <w:p w14:paraId="026603FE" w14:textId="77777777" w:rsidR="000B03E5" w:rsidRDefault="00737FD1">
      <w:pPr>
        <w:spacing w:line="360" w:lineRule="auto"/>
        <w:jc w:val="both"/>
        <w:rPr>
          <w:b/>
          <w:sz w:val="44"/>
        </w:rPr>
      </w:pPr>
      <w:r>
        <w:rPr>
          <w:noProof/>
        </w:rPr>
        <mc:AlternateContent>
          <mc:Choice Requires="wps">
            <w:drawing>
              <wp:anchor distT="0" distB="0" distL="114300" distR="114300" simplePos="0" relativeHeight="251659264" behindDoc="0" locked="0" layoutInCell="1" allowOverlap="1" wp14:anchorId="4E620FE9" wp14:editId="23093730">
                <wp:simplePos x="0" y="0"/>
                <wp:positionH relativeFrom="margin">
                  <wp:align>center</wp:align>
                </wp:positionH>
                <wp:positionV relativeFrom="paragraph">
                  <wp:posOffset>10795</wp:posOffset>
                </wp:positionV>
                <wp:extent cx="4457700" cy="1282700"/>
                <wp:effectExtent l="0" t="0" r="0" b="0"/>
                <wp:wrapNone/>
                <wp:docPr id="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282700"/>
                        </a:xfrm>
                        <a:prstGeom prst="rect">
                          <a:avLst/>
                        </a:prstGeom>
                        <a:noFill/>
                        <a:ln>
                          <a:noFill/>
                        </a:ln>
                        <a:effectLst/>
                      </wps:spPr>
                      <wps:txbx>
                        <w:txbxContent>
                          <w:p w14:paraId="042AD5AC" w14:textId="77777777" w:rsidR="004C715D" w:rsidRPr="00D83EC4" w:rsidRDefault="004C715D">
                            <w:pPr>
                              <w:pStyle w:val="Footer"/>
                              <w:spacing w:after="0"/>
                              <w:jc w:val="center"/>
                              <w:rPr>
                                <w:b/>
                                <w:bCs/>
                              </w:rPr>
                            </w:pPr>
                            <w:r w:rsidRPr="00D83EC4">
                              <w:rPr>
                                <w:rFonts w:eastAsia="Tahoma"/>
                                <w:b/>
                                <w:bCs/>
                                <w:color w:val="000000"/>
                                <w:sz w:val="72"/>
                                <w:szCs w:val="72"/>
                                <w14:shadow w14:blurRad="50800" w14:dist="38100" w14:dir="2700000" w14:sx="100000" w14:sy="100000" w14:kx="0" w14:ky="0" w14:algn="tl">
                                  <w14:srgbClr w14:val="000000">
                                    <w14:alpha w14:val="60000"/>
                                  </w14:srgbClr>
                                </w14:shadow>
                              </w:rPr>
                              <w:t>ĐỒ ÁN CHUYÊN NGÀNH A</w:t>
                            </w:r>
                          </w:p>
                        </w:txbxContent>
                      </wps:txbx>
                      <wps:bodyPr wrap="square" numCol="1" fromWordArt="1">
                        <a:prstTxWarp prst="textPlain">
                          <a:avLst>
                            <a:gd name="adj" fmla="val 50000"/>
                          </a:avLst>
                        </a:prstTxWarp>
                        <a:spAutoFit/>
                      </wps:bodyPr>
                    </wps:wsp>
                  </a:graphicData>
                </a:graphic>
              </wp:anchor>
            </w:drawing>
          </mc:Choice>
          <mc:Fallback>
            <w:pict>
              <v:shapetype w14:anchorId="4E620FE9" id="_x0000_t202" coordsize="21600,21600" o:spt="202" path="m,l,21600r21600,l21600,xe">
                <v:stroke joinstyle="miter"/>
                <v:path gradientshapeok="t" o:connecttype="rect"/>
              </v:shapetype>
              <v:shape id="WordArt 5" o:spid="_x0000_s1026" type="#_x0000_t202" style="position:absolute;left:0;text-align:left;margin-left:0;margin-top:.85pt;width:351pt;height:101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" filled="f" stroked="f">
                <o:lock v:ext="edit" shapetype="t"/>
                <v:textbox style="mso-fit-shape-to-text:t">
                  <w:txbxContent>
                    <w:p w14:paraId="042AD5AC" w14:textId="77777777" w:rsidR="004C715D" w:rsidRPr="00D83EC4" w:rsidRDefault="004C715D">
                      <w:pPr>
                        <w:pStyle w:val="Footer"/>
                        <w:spacing w:after="0"/>
                        <w:jc w:val="center"/>
                        <w:rPr>
                          <w:b/>
                          <w:bCs/>
                        </w:rPr>
                      </w:pPr>
                      <w:r w:rsidRPr="00D83EC4">
                        <w:rPr>
                          <w:rFonts w:eastAsia="Tahoma"/>
                          <w:b/>
                          <w:bCs/>
                          <w:color w:val="000000"/>
                          <w:sz w:val="72"/>
                          <w:szCs w:val="72"/>
                          <w14:shadow w14:blurRad="50800" w14:dist="38100" w14:dir="2700000" w14:sx="100000" w14:sy="100000" w14:kx="0" w14:ky="0" w14:algn="tl">
                            <w14:srgbClr w14:val="000000">
                              <w14:alpha w14:val="60000"/>
                            </w14:srgbClr>
                          </w14:shadow>
                        </w:rPr>
                        <w:t>ĐỒ ÁN CHUYÊN NGÀNH A</w:t>
                      </w:r>
                    </w:p>
                  </w:txbxContent>
                </v:textbox>
                <w10:wrap anchorx="margin"/>
              </v:shape>
            </w:pict>
          </mc:Fallback>
        </mc:AlternateContent>
      </w:r>
    </w:p>
    <w:p w14:paraId="1EB3C8C5" w14:textId="77777777" w:rsidR="000B03E5" w:rsidRDefault="000B03E5">
      <w:pPr>
        <w:spacing w:line="360" w:lineRule="auto"/>
        <w:jc w:val="center"/>
        <w:rPr>
          <w:b/>
          <w:sz w:val="44"/>
        </w:rPr>
      </w:pPr>
    </w:p>
    <w:p w14:paraId="7229E876" w14:textId="77777777" w:rsidR="00AB0BC1" w:rsidRDefault="00AB0BC1">
      <w:pPr>
        <w:tabs>
          <w:tab w:val="left" w:pos="1440"/>
          <w:tab w:val="left" w:pos="4680"/>
          <w:tab w:val="left" w:pos="4950"/>
        </w:tabs>
        <w:spacing w:line="360" w:lineRule="auto"/>
        <w:rPr>
          <w:b/>
          <w:sz w:val="44"/>
        </w:rPr>
      </w:pPr>
    </w:p>
    <w:p w14:paraId="4CC7DEDE" w14:textId="77777777" w:rsidR="000B03E5" w:rsidRDefault="00737FD1">
      <w:pPr>
        <w:spacing w:line="360" w:lineRule="auto"/>
        <w:rPr>
          <w:sz w:val="20"/>
        </w:rPr>
      </w:pPr>
      <w:r>
        <w:rPr>
          <w:b/>
          <w:sz w:val="32"/>
        </w:rPr>
        <w:t>Tên đề tài:</w:t>
      </w:r>
      <w:r>
        <w:rPr>
          <w:b/>
          <w:sz w:val="32"/>
          <w:szCs w:val="32"/>
        </w:rPr>
        <w:t xml:space="preserve"> </w:t>
      </w:r>
    </w:p>
    <w:p w14:paraId="2ABDC8FC" w14:textId="77777777" w:rsidR="000B03E5" w:rsidRDefault="00AB0BC1" w:rsidP="00AB0BC1">
      <w:pPr>
        <w:tabs>
          <w:tab w:val="left" w:pos="1440"/>
          <w:tab w:val="left" w:pos="4680"/>
        </w:tabs>
        <w:spacing w:line="360" w:lineRule="auto"/>
        <w:jc w:val="center"/>
        <w:rPr>
          <w:b/>
          <w:sz w:val="32"/>
        </w:rPr>
      </w:pPr>
      <w:r>
        <w:rPr>
          <w:b/>
          <w:sz w:val="32"/>
        </w:rPr>
        <w:t xml:space="preserve">XÂY DỰNG </w:t>
      </w:r>
      <w:bookmarkStart w:id="36" w:name="OLE_LINK14"/>
      <w:r>
        <w:rPr>
          <w:b/>
          <w:sz w:val="32"/>
        </w:rPr>
        <w:t>MẠNG CẢM BIẾN KHÔNG DÂY SỬ DỤNG MẠCH THU PHÁT RF NRF24L01 + 2.4Ghz</w:t>
      </w:r>
    </w:p>
    <w:bookmarkEnd w:id="36"/>
    <w:p w14:paraId="4DD43952" w14:textId="77777777" w:rsidR="000B03E5" w:rsidRDefault="00737FD1">
      <w:pPr>
        <w:tabs>
          <w:tab w:val="left" w:pos="360"/>
          <w:tab w:val="left" w:pos="3240"/>
        </w:tabs>
        <w:spacing w:after="120" w:line="360" w:lineRule="auto"/>
        <w:rPr>
          <w:b/>
        </w:rPr>
      </w:pPr>
      <w:r>
        <w:rPr>
          <w:b/>
        </w:rPr>
        <w:tab/>
        <w:t>Giảng viên hướng dẫn</w:t>
      </w:r>
      <w:r>
        <w:rPr>
          <w:b/>
        </w:rPr>
        <w:tab/>
        <w:t>:  Huỳnh Minh Đức</w:t>
      </w:r>
    </w:p>
    <w:p w14:paraId="61A7ED75" w14:textId="77777777" w:rsidR="000B03E5" w:rsidRDefault="00737FD1">
      <w:pPr>
        <w:tabs>
          <w:tab w:val="left" w:pos="360"/>
          <w:tab w:val="left" w:pos="3240"/>
        </w:tabs>
        <w:spacing w:after="120" w:line="360" w:lineRule="auto"/>
        <w:rPr>
          <w:b/>
        </w:rPr>
      </w:pPr>
      <w:r>
        <w:rPr>
          <w:b/>
        </w:rPr>
        <w:tab/>
        <w:t>Lớp</w:t>
      </w:r>
      <w:r>
        <w:rPr>
          <w:b/>
        </w:rPr>
        <w:tab/>
        <w:t>:  TIN330DV01 -</w:t>
      </w:r>
      <w:r w:rsidR="00CE3059">
        <w:rPr>
          <w:b/>
        </w:rPr>
        <w:t xml:space="preserve"> </w:t>
      </w:r>
      <w:r>
        <w:rPr>
          <w:b/>
        </w:rPr>
        <w:t>0100</w:t>
      </w:r>
    </w:p>
    <w:p w14:paraId="024D8636" w14:textId="6A486ED5" w:rsidR="000B03E5" w:rsidRDefault="00737FD1">
      <w:pPr>
        <w:tabs>
          <w:tab w:val="left" w:pos="360"/>
          <w:tab w:val="left" w:pos="3240"/>
        </w:tabs>
        <w:spacing w:after="120" w:line="360" w:lineRule="auto"/>
        <w:rPr>
          <w:b/>
        </w:rPr>
      </w:pPr>
      <w:r>
        <w:rPr>
          <w:b/>
        </w:rPr>
        <w:tab/>
        <w:t>Thời gian thực hiện</w:t>
      </w:r>
      <w:r>
        <w:rPr>
          <w:b/>
        </w:rPr>
        <w:tab/>
        <w:t xml:space="preserve">: </w:t>
      </w:r>
      <w:r w:rsidR="000D121B">
        <w:rPr>
          <w:b/>
        </w:rPr>
        <w:t xml:space="preserve"> </w:t>
      </w:r>
      <w:r>
        <w:rPr>
          <w:b/>
        </w:rPr>
        <w:t>Từ 2</w:t>
      </w:r>
      <w:r w:rsidR="00470A88">
        <w:rPr>
          <w:b/>
        </w:rPr>
        <w:t>7</w:t>
      </w:r>
      <w:r>
        <w:rPr>
          <w:b/>
        </w:rPr>
        <w:t xml:space="preserve">/09/2021 đến </w:t>
      </w:r>
      <w:r w:rsidR="00470A88">
        <w:rPr>
          <w:b/>
        </w:rPr>
        <w:t>01</w:t>
      </w:r>
      <w:r>
        <w:rPr>
          <w:b/>
        </w:rPr>
        <w:t>/</w:t>
      </w:r>
      <w:r w:rsidR="00470A88">
        <w:rPr>
          <w:b/>
        </w:rPr>
        <w:t>01</w:t>
      </w:r>
      <w:r>
        <w:rPr>
          <w:b/>
        </w:rPr>
        <w:t>/202</w:t>
      </w:r>
      <w:r w:rsidR="00470A88">
        <w:rPr>
          <w:b/>
        </w:rPr>
        <w:t>2</w:t>
      </w:r>
    </w:p>
    <w:p w14:paraId="73227DE3" w14:textId="1DD20164" w:rsidR="000B03E5" w:rsidRDefault="00737FD1">
      <w:pPr>
        <w:tabs>
          <w:tab w:val="left" w:pos="360"/>
          <w:tab w:val="left" w:pos="3240"/>
          <w:tab w:val="left" w:pos="6480"/>
        </w:tabs>
        <w:spacing w:after="120" w:line="360" w:lineRule="auto"/>
        <w:rPr>
          <w:b/>
        </w:rPr>
      </w:pPr>
      <w:r>
        <w:rPr>
          <w:b/>
        </w:rPr>
        <w:tab/>
        <w:t>Nhóm sinh viên thực hiện</w:t>
      </w:r>
      <w:r>
        <w:rPr>
          <w:b/>
        </w:rPr>
        <w:tab/>
        <w:t xml:space="preserve">: </w:t>
      </w:r>
      <w:r w:rsidR="00C838FE">
        <w:rPr>
          <w:b/>
        </w:rPr>
        <w:t xml:space="preserve"> </w:t>
      </w:r>
      <w:r w:rsidR="005E3AD5">
        <w:rPr>
          <w:b/>
        </w:rPr>
        <w:t>Nguyễn Trung Kiên</w:t>
      </w:r>
      <w:r w:rsidR="005E3AD5">
        <w:rPr>
          <w:b/>
        </w:rPr>
        <w:tab/>
        <w:t>MSSV: 2182928</w:t>
      </w:r>
    </w:p>
    <w:p w14:paraId="0D44571F" w14:textId="151203FB" w:rsidR="000B03E5" w:rsidRDefault="00737FD1">
      <w:pPr>
        <w:tabs>
          <w:tab w:val="left" w:pos="360"/>
          <w:tab w:val="left" w:pos="3240"/>
          <w:tab w:val="left" w:pos="6480"/>
        </w:tabs>
        <w:spacing w:after="120" w:line="360" w:lineRule="auto"/>
        <w:rPr>
          <w:b/>
        </w:rPr>
      </w:pPr>
      <w:r>
        <w:rPr>
          <w:b/>
        </w:rPr>
        <w:tab/>
      </w:r>
      <w:r>
        <w:rPr>
          <w:b/>
        </w:rPr>
        <w:tab/>
        <w:t xml:space="preserve">: </w:t>
      </w:r>
      <w:r w:rsidR="00C838FE">
        <w:rPr>
          <w:b/>
        </w:rPr>
        <w:t xml:space="preserve"> </w:t>
      </w:r>
      <w:r w:rsidR="005E3AD5">
        <w:rPr>
          <w:b/>
        </w:rPr>
        <w:t>Nguyễn Phương Khoa</w:t>
      </w:r>
      <w:r w:rsidR="005E3AD5">
        <w:rPr>
          <w:b/>
        </w:rPr>
        <w:tab/>
        <w:t>MSSV:</w:t>
      </w:r>
      <w:r w:rsidR="001136E1">
        <w:rPr>
          <w:b/>
        </w:rPr>
        <w:t xml:space="preserve"> </w:t>
      </w:r>
      <w:r w:rsidR="005E3AD5">
        <w:rPr>
          <w:b/>
        </w:rPr>
        <w:t>2181195</w:t>
      </w:r>
    </w:p>
    <w:p w14:paraId="11CEE8CD" w14:textId="48B67440" w:rsidR="000B03E5" w:rsidRDefault="00737FD1">
      <w:pPr>
        <w:tabs>
          <w:tab w:val="left" w:pos="360"/>
          <w:tab w:val="left" w:pos="3240"/>
          <w:tab w:val="left" w:pos="6480"/>
        </w:tabs>
        <w:spacing w:after="120" w:line="360" w:lineRule="auto"/>
        <w:rPr>
          <w:b/>
        </w:rPr>
      </w:pPr>
      <w:r>
        <w:rPr>
          <w:b/>
        </w:rPr>
        <w:t xml:space="preserve">                                                  : </w:t>
      </w:r>
      <w:r w:rsidR="00C838FE">
        <w:rPr>
          <w:b/>
        </w:rPr>
        <w:t xml:space="preserve"> </w:t>
      </w:r>
      <w:r>
        <w:rPr>
          <w:b/>
        </w:rPr>
        <w:t>Hà Huy Hiệp</w:t>
      </w:r>
      <w:r>
        <w:rPr>
          <w:b/>
        </w:rPr>
        <w:tab/>
        <w:t>MSSV: 2181378</w:t>
      </w:r>
    </w:p>
    <w:p w14:paraId="49C5BE37" w14:textId="4108F0AF" w:rsidR="000B03E5" w:rsidRDefault="00737FD1">
      <w:pPr>
        <w:tabs>
          <w:tab w:val="left" w:pos="360"/>
          <w:tab w:val="left" w:pos="3240"/>
        </w:tabs>
        <w:spacing w:after="120" w:line="360" w:lineRule="auto"/>
        <w:rPr>
          <w:b/>
        </w:rPr>
      </w:pPr>
      <w:r>
        <w:rPr>
          <w:b/>
        </w:rPr>
        <w:tab/>
        <w:t>Số nhóm</w:t>
      </w:r>
      <w:r>
        <w:rPr>
          <w:b/>
        </w:rPr>
        <w:tab/>
        <w:t xml:space="preserve">: </w:t>
      </w:r>
      <w:r w:rsidR="00F5521C">
        <w:rPr>
          <w:b/>
        </w:rPr>
        <w:t xml:space="preserve"> </w:t>
      </w:r>
      <w:r>
        <w:rPr>
          <w:b/>
        </w:rPr>
        <w:t>1</w:t>
      </w:r>
    </w:p>
    <w:p w14:paraId="421F113B" w14:textId="77777777" w:rsidR="000B03E5" w:rsidRDefault="00737FD1">
      <w:pPr>
        <w:tabs>
          <w:tab w:val="left" w:pos="1440"/>
          <w:tab w:val="left" w:pos="4680"/>
        </w:tabs>
        <w:spacing w:line="360" w:lineRule="auto"/>
        <w:rPr>
          <w:b/>
        </w:rPr>
      </w:pPr>
      <w:r>
        <w:rPr>
          <w:b/>
        </w:rPr>
        <w:tab/>
      </w:r>
      <w:r>
        <w:rPr>
          <w:b/>
        </w:rPr>
        <w:tab/>
        <w:t xml:space="preserve"> </w:t>
      </w:r>
    </w:p>
    <w:p w14:paraId="55C86BBA" w14:textId="77777777" w:rsidR="0002181E" w:rsidRDefault="0002181E" w:rsidP="0002181E">
      <w:pPr>
        <w:rPr>
          <w:b/>
          <w:sz w:val="24"/>
        </w:rPr>
      </w:pPr>
    </w:p>
    <w:p w14:paraId="7844049D" w14:textId="2DE4780D" w:rsidR="003D04EB" w:rsidRPr="003D04EB" w:rsidRDefault="00737FD1" w:rsidP="0002181E">
      <w:pPr>
        <w:jc w:val="center"/>
        <w:rPr>
          <w:b/>
          <w:sz w:val="24"/>
        </w:rPr>
      </w:pPr>
      <w:r>
        <w:rPr>
          <w:b/>
          <w:sz w:val="24"/>
        </w:rPr>
        <w:t xml:space="preserve">THÁNG  </w:t>
      </w:r>
      <w:r w:rsidR="0002181E">
        <w:rPr>
          <w:b/>
          <w:sz w:val="24"/>
        </w:rPr>
        <w:t>01</w:t>
      </w:r>
      <w:r>
        <w:rPr>
          <w:b/>
          <w:sz w:val="24"/>
        </w:rPr>
        <w:t xml:space="preserve"> / NĂM 202</w:t>
      </w:r>
      <w:r w:rsidR="00E14C7E">
        <w:rPr>
          <w:b/>
          <w:sz w:val="24"/>
        </w:rPr>
        <w:t>2</w:t>
      </w:r>
      <w:r w:rsidR="000135B6">
        <w:rPr>
          <w:color w:val="1F497D" w:themeColor="text2"/>
          <w:sz w:val="32"/>
          <w:szCs w:val="32"/>
        </w:rPr>
        <w:br/>
      </w:r>
    </w:p>
    <w:tbl>
      <w:tblPr>
        <w:tblpPr w:leftFromText="180" w:rightFromText="180" w:horzAnchor="margin" w:tblpY="-570"/>
        <w:tblW w:w="9640" w:type="dxa"/>
        <w:tblLayout w:type="fixed"/>
        <w:tblCellMar>
          <w:left w:w="0" w:type="dxa"/>
          <w:right w:w="0" w:type="dxa"/>
        </w:tblCellMar>
        <w:tblLook w:val="04A0" w:firstRow="1" w:lastRow="0" w:firstColumn="1" w:lastColumn="0" w:noHBand="0" w:noVBand="1"/>
      </w:tblPr>
      <w:tblGrid>
        <w:gridCol w:w="9640"/>
      </w:tblGrid>
      <w:tr w:rsidR="003D04EB" w14:paraId="1066BB7A" w14:textId="77777777" w:rsidTr="0002181E">
        <w:trPr>
          <w:cantSplit/>
        </w:trPr>
        <w:tc>
          <w:tcPr>
            <w:tcW w:w="9640" w:type="dxa"/>
          </w:tcPr>
          <w:p w14:paraId="55C75401" w14:textId="77777777" w:rsidR="003D04EB" w:rsidRDefault="003D04EB" w:rsidP="0002181E">
            <w:pPr>
              <w:spacing w:line="360" w:lineRule="auto"/>
            </w:pPr>
            <w:r>
              <w:rPr>
                <w:noProof/>
              </w:rPr>
              <w:lastRenderedPageBreak/>
              <mc:AlternateContent>
                <mc:Choice Requires="wps">
                  <w:drawing>
                    <wp:anchor distT="0" distB="0" distL="114300" distR="114300" simplePos="0" relativeHeight="251779072" behindDoc="0" locked="0" layoutInCell="0" allowOverlap="1" wp14:anchorId="008F630D" wp14:editId="17D78992">
                      <wp:simplePos x="0" y="0"/>
                      <wp:positionH relativeFrom="column">
                        <wp:posOffset>-275590</wp:posOffset>
                      </wp:positionH>
                      <wp:positionV relativeFrom="paragraph">
                        <wp:posOffset>43180</wp:posOffset>
                      </wp:positionV>
                      <wp:extent cx="6309995" cy="9255125"/>
                      <wp:effectExtent l="4445" t="4445" r="10160" b="6350"/>
                      <wp:wrapNone/>
                      <wp:docPr id="4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44986E" id="Rectangle 6" o:spid="_x0000_s1026" style="position:absolute;margin-left:-21.7pt;margin-top:3.4pt;width:496.85pt;height:728.7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" o:allowincell="f" filled="f"/>
                  </w:pict>
                </mc:Fallback>
              </mc:AlternateContent>
            </w:r>
            <w:r>
              <w:rPr>
                <w:noProof/>
              </w:rPr>
              <mc:AlternateContent>
                <mc:Choice Requires="wps">
                  <w:drawing>
                    <wp:anchor distT="0" distB="0" distL="114300" distR="114300" simplePos="0" relativeHeight="251780096" behindDoc="1" locked="0" layoutInCell="0" allowOverlap="1" wp14:anchorId="42C56115" wp14:editId="292A4D11">
                      <wp:simplePos x="0" y="0"/>
                      <wp:positionH relativeFrom="column">
                        <wp:posOffset>-224790</wp:posOffset>
                      </wp:positionH>
                      <wp:positionV relativeFrom="paragraph">
                        <wp:posOffset>-4445</wp:posOffset>
                      </wp:positionV>
                      <wp:extent cx="6224905" cy="9348470"/>
                      <wp:effectExtent l="4445" t="5080" r="19050" b="19050"/>
                      <wp:wrapNone/>
                      <wp:docPr id="5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D7FC13" id="Rectangle 7" o:spid="_x0000_s1026" style="position:absolute;margin-left:-17.7pt;margin-top:-.35pt;width:490.15pt;height:736.1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" o:allowincell="f" filled="f"/>
                  </w:pict>
                </mc:Fallback>
              </mc:AlternateContent>
            </w:r>
          </w:p>
          <w:p w14:paraId="5AEE84E0" w14:textId="77777777" w:rsidR="003D04EB" w:rsidRPr="00D83EC4" w:rsidRDefault="003D04EB" w:rsidP="0002181E">
            <w:pPr>
              <w:spacing w:after="0" w:line="240" w:lineRule="auto"/>
              <w:jc w:val="center"/>
              <w:rPr>
                <w:b/>
                <w:bCs/>
                <w:sz w:val="28"/>
                <w:szCs w:val="28"/>
              </w:rPr>
            </w:pPr>
            <w:r w:rsidRPr="00D83EC4">
              <w:rPr>
                <w:b/>
                <w:bCs/>
                <w:sz w:val="28"/>
                <w:szCs w:val="28"/>
              </w:rPr>
              <w:t>BỘ GIÁO DỤC VÀ ĐÀO TẠO</w:t>
            </w:r>
          </w:p>
          <w:p w14:paraId="0B6C6F67" w14:textId="77777777" w:rsidR="003D04EB" w:rsidRPr="00D83EC4" w:rsidRDefault="003D04EB" w:rsidP="0002181E">
            <w:pPr>
              <w:spacing w:after="0" w:line="240" w:lineRule="auto"/>
              <w:jc w:val="center"/>
              <w:rPr>
                <w:b/>
                <w:bCs/>
                <w:sz w:val="28"/>
                <w:szCs w:val="28"/>
              </w:rPr>
            </w:pPr>
            <w:r w:rsidRPr="00D83EC4">
              <w:rPr>
                <w:b/>
                <w:bCs/>
                <w:sz w:val="28"/>
                <w:szCs w:val="28"/>
              </w:rPr>
              <w:t>TRƯỜNG ĐẠI HỌC HOA SEN</w:t>
            </w:r>
          </w:p>
          <w:p w14:paraId="59FA76B7" w14:textId="77777777" w:rsidR="003D04EB" w:rsidRPr="00D83EC4" w:rsidRDefault="003D04EB" w:rsidP="0002181E">
            <w:pPr>
              <w:spacing w:after="0" w:line="240" w:lineRule="auto"/>
              <w:jc w:val="center"/>
              <w:rPr>
                <w:b/>
                <w:bCs/>
                <w:sz w:val="28"/>
                <w:szCs w:val="28"/>
              </w:rPr>
            </w:pPr>
            <w:r w:rsidRPr="00D83EC4">
              <w:rPr>
                <w:b/>
                <w:bCs/>
                <w:sz w:val="28"/>
                <w:szCs w:val="28"/>
              </w:rPr>
              <w:t>KHOA CÔNG NGHỆ THÔNG TIN</w:t>
            </w:r>
          </w:p>
          <w:p w14:paraId="78A94270" w14:textId="77777777" w:rsidR="003D04EB" w:rsidRDefault="003D04EB" w:rsidP="0002181E">
            <w:pPr>
              <w:spacing w:line="360" w:lineRule="auto"/>
            </w:pPr>
          </w:p>
        </w:tc>
      </w:tr>
    </w:tbl>
    <w:p w14:paraId="5032E34D" w14:textId="77777777" w:rsidR="003D04EB" w:rsidRDefault="003D04EB" w:rsidP="003D04EB">
      <w:pPr>
        <w:spacing w:line="360" w:lineRule="auto"/>
        <w:jc w:val="center"/>
      </w:pPr>
    </w:p>
    <w:p w14:paraId="4B46F2B7" w14:textId="77777777" w:rsidR="003D04EB" w:rsidRDefault="003D04EB" w:rsidP="003D04EB">
      <w:pPr>
        <w:spacing w:line="360" w:lineRule="auto"/>
        <w:jc w:val="both"/>
        <w:rPr>
          <w:b/>
          <w:sz w:val="44"/>
        </w:rPr>
      </w:pPr>
      <w:r>
        <w:rPr>
          <w:noProof/>
        </w:rPr>
        <mc:AlternateContent>
          <mc:Choice Requires="wps">
            <w:drawing>
              <wp:anchor distT="0" distB="0" distL="114300" distR="114300" simplePos="0" relativeHeight="251778048" behindDoc="0" locked="0" layoutInCell="1" allowOverlap="1" wp14:anchorId="56DB4CA8" wp14:editId="3618ADD0">
                <wp:simplePos x="0" y="0"/>
                <wp:positionH relativeFrom="margin">
                  <wp:align>center</wp:align>
                </wp:positionH>
                <wp:positionV relativeFrom="paragraph">
                  <wp:posOffset>10795</wp:posOffset>
                </wp:positionV>
                <wp:extent cx="4457700" cy="1282700"/>
                <wp:effectExtent l="0" t="0" r="0" b="0"/>
                <wp:wrapNone/>
                <wp:docPr id="56"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282700"/>
                        </a:xfrm>
                        <a:prstGeom prst="rect">
                          <a:avLst/>
                        </a:prstGeom>
                        <a:noFill/>
                        <a:ln>
                          <a:noFill/>
                        </a:ln>
                        <a:effectLst/>
                      </wps:spPr>
                      <wps:txbx>
                        <w:txbxContent>
                          <w:p w14:paraId="622C3A59" w14:textId="77777777" w:rsidR="004C715D" w:rsidRPr="00D83EC4" w:rsidRDefault="004C715D" w:rsidP="003D04EB">
                            <w:pPr>
                              <w:pStyle w:val="Footer"/>
                              <w:spacing w:after="0"/>
                              <w:jc w:val="center"/>
                              <w:rPr>
                                <w:b/>
                                <w:bCs/>
                              </w:rPr>
                            </w:pPr>
                            <w:r w:rsidRPr="00D83EC4">
                              <w:rPr>
                                <w:rFonts w:eastAsia="Tahoma"/>
                                <w:b/>
                                <w:bCs/>
                                <w:color w:val="000000"/>
                                <w:sz w:val="72"/>
                                <w:szCs w:val="72"/>
                                <w14:shadow w14:blurRad="50800" w14:dist="38100" w14:dir="2700000" w14:sx="100000" w14:sy="100000" w14:kx="0" w14:ky="0" w14:algn="tl">
                                  <w14:srgbClr w14:val="000000">
                                    <w14:alpha w14:val="60000"/>
                                  </w14:srgbClr>
                                </w14:shadow>
                              </w:rPr>
                              <w:t>ĐỒ ÁN CHUYÊN NGÀNH A</w:t>
                            </w:r>
                          </w:p>
                        </w:txbxContent>
                      </wps:txbx>
                      <wps:bodyPr wrap="square" numCol="1" fromWordArt="1">
                        <a:prstTxWarp prst="textPlain">
                          <a:avLst>
                            <a:gd name="adj" fmla="val 50000"/>
                          </a:avLst>
                        </a:prstTxWarp>
                        <a:spAutoFit/>
                      </wps:bodyPr>
                    </wps:wsp>
                  </a:graphicData>
                </a:graphic>
              </wp:anchor>
            </w:drawing>
          </mc:Choice>
          <mc:Fallback>
            <w:pict>
              <v:shape w14:anchorId="56DB4CA8" id="_x0000_s1027" type="#_x0000_t202" style="position:absolute;left:0;text-align:left;margin-left:0;margin-top:.85pt;width:351pt;height:101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" filled="f" stroked="f">
                <o:lock v:ext="edit" shapetype="t"/>
                <v:textbox style="mso-fit-shape-to-text:t">
                  <w:txbxContent>
                    <w:p w14:paraId="622C3A59" w14:textId="77777777" w:rsidR="004C715D" w:rsidRPr="00D83EC4" w:rsidRDefault="004C715D" w:rsidP="003D04EB">
                      <w:pPr>
                        <w:pStyle w:val="Footer"/>
                        <w:spacing w:after="0"/>
                        <w:jc w:val="center"/>
                        <w:rPr>
                          <w:b/>
                          <w:bCs/>
                        </w:rPr>
                      </w:pPr>
                      <w:r w:rsidRPr="00D83EC4">
                        <w:rPr>
                          <w:rFonts w:eastAsia="Tahoma"/>
                          <w:b/>
                          <w:bCs/>
                          <w:color w:val="000000"/>
                          <w:sz w:val="72"/>
                          <w:szCs w:val="72"/>
                          <w14:shadow w14:blurRad="50800" w14:dist="38100" w14:dir="2700000" w14:sx="100000" w14:sy="100000" w14:kx="0" w14:ky="0" w14:algn="tl">
                            <w14:srgbClr w14:val="000000">
                              <w14:alpha w14:val="60000"/>
                            </w14:srgbClr>
                          </w14:shadow>
                        </w:rPr>
                        <w:t>ĐỒ ÁN CHUYÊN NGÀNH A</w:t>
                      </w:r>
                    </w:p>
                  </w:txbxContent>
                </v:textbox>
                <w10:wrap anchorx="margin"/>
              </v:shape>
            </w:pict>
          </mc:Fallback>
        </mc:AlternateContent>
      </w:r>
    </w:p>
    <w:p w14:paraId="7BDA25FA" w14:textId="77777777" w:rsidR="003D04EB" w:rsidRDefault="003D04EB" w:rsidP="003D04EB">
      <w:pPr>
        <w:spacing w:line="360" w:lineRule="auto"/>
        <w:jc w:val="center"/>
        <w:rPr>
          <w:b/>
          <w:sz w:val="44"/>
        </w:rPr>
      </w:pPr>
    </w:p>
    <w:p w14:paraId="7AEFDD4E" w14:textId="77777777" w:rsidR="003D04EB" w:rsidRDefault="003D04EB" w:rsidP="003D04EB">
      <w:pPr>
        <w:tabs>
          <w:tab w:val="left" w:pos="1440"/>
          <w:tab w:val="left" w:pos="4680"/>
          <w:tab w:val="left" w:pos="4950"/>
        </w:tabs>
        <w:spacing w:line="360" w:lineRule="auto"/>
        <w:rPr>
          <w:b/>
          <w:sz w:val="44"/>
        </w:rPr>
      </w:pPr>
    </w:p>
    <w:p w14:paraId="5F09F258" w14:textId="77777777" w:rsidR="003D04EB" w:rsidRDefault="003D04EB" w:rsidP="003D04EB">
      <w:pPr>
        <w:spacing w:line="360" w:lineRule="auto"/>
        <w:rPr>
          <w:sz w:val="20"/>
        </w:rPr>
      </w:pPr>
      <w:r>
        <w:rPr>
          <w:b/>
          <w:sz w:val="32"/>
        </w:rPr>
        <w:t>Tên đề tài:</w:t>
      </w:r>
      <w:r>
        <w:rPr>
          <w:b/>
          <w:sz w:val="32"/>
          <w:szCs w:val="32"/>
        </w:rPr>
        <w:t xml:space="preserve"> </w:t>
      </w:r>
    </w:p>
    <w:p w14:paraId="1BA3014C" w14:textId="77777777" w:rsidR="003D04EB" w:rsidRDefault="003D04EB" w:rsidP="003D04EB">
      <w:pPr>
        <w:tabs>
          <w:tab w:val="left" w:pos="1440"/>
          <w:tab w:val="left" w:pos="4680"/>
        </w:tabs>
        <w:spacing w:line="360" w:lineRule="auto"/>
        <w:jc w:val="center"/>
        <w:rPr>
          <w:b/>
          <w:sz w:val="32"/>
        </w:rPr>
      </w:pPr>
      <w:r>
        <w:rPr>
          <w:b/>
          <w:sz w:val="32"/>
        </w:rPr>
        <w:t>XÂY DỰNG MẠNG CẢM BIẾN KHÔNG DÂY SỬ DỤNG MẠCH THU PHÁT RF NRF24L01 + 2.4Ghz</w:t>
      </w:r>
    </w:p>
    <w:p w14:paraId="57758697" w14:textId="77777777" w:rsidR="003D04EB" w:rsidRDefault="003D04EB" w:rsidP="003D04EB">
      <w:pPr>
        <w:tabs>
          <w:tab w:val="left" w:pos="360"/>
          <w:tab w:val="left" w:pos="3240"/>
        </w:tabs>
        <w:spacing w:after="120" w:line="360" w:lineRule="auto"/>
        <w:rPr>
          <w:b/>
        </w:rPr>
      </w:pPr>
      <w:r>
        <w:rPr>
          <w:b/>
        </w:rPr>
        <w:tab/>
        <w:t>Giảng viên hướng dẫn</w:t>
      </w:r>
      <w:r>
        <w:rPr>
          <w:b/>
        </w:rPr>
        <w:tab/>
        <w:t>:  Huỳnh Minh Đức</w:t>
      </w:r>
    </w:p>
    <w:p w14:paraId="52B941B8" w14:textId="77777777" w:rsidR="003D04EB" w:rsidRDefault="003D04EB" w:rsidP="003D04EB">
      <w:pPr>
        <w:tabs>
          <w:tab w:val="left" w:pos="360"/>
          <w:tab w:val="left" w:pos="3240"/>
        </w:tabs>
        <w:spacing w:after="120" w:line="360" w:lineRule="auto"/>
        <w:rPr>
          <w:b/>
        </w:rPr>
      </w:pPr>
      <w:r>
        <w:rPr>
          <w:b/>
        </w:rPr>
        <w:tab/>
        <w:t>Lớp</w:t>
      </w:r>
      <w:r>
        <w:rPr>
          <w:b/>
        </w:rPr>
        <w:tab/>
        <w:t>:  TIN330DV01 - 0100</w:t>
      </w:r>
    </w:p>
    <w:p w14:paraId="281B1B25" w14:textId="77777777" w:rsidR="003D04EB" w:rsidRDefault="003D04EB" w:rsidP="003D04EB">
      <w:pPr>
        <w:tabs>
          <w:tab w:val="left" w:pos="360"/>
          <w:tab w:val="left" w:pos="3240"/>
        </w:tabs>
        <w:spacing w:after="120" w:line="360" w:lineRule="auto"/>
        <w:rPr>
          <w:b/>
        </w:rPr>
      </w:pPr>
      <w:r>
        <w:rPr>
          <w:b/>
        </w:rPr>
        <w:tab/>
        <w:t>Thời gian thực hiện</w:t>
      </w:r>
      <w:r>
        <w:rPr>
          <w:b/>
        </w:rPr>
        <w:tab/>
        <w:t>:  Từ 27/09/2021 đến 01/01/2022</w:t>
      </w:r>
    </w:p>
    <w:p w14:paraId="32ED121D" w14:textId="77777777" w:rsidR="003D04EB" w:rsidRDefault="003D04EB" w:rsidP="003D04EB">
      <w:pPr>
        <w:tabs>
          <w:tab w:val="left" w:pos="360"/>
          <w:tab w:val="left" w:pos="3240"/>
          <w:tab w:val="left" w:pos="6480"/>
        </w:tabs>
        <w:spacing w:after="120" w:line="360" w:lineRule="auto"/>
        <w:rPr>
          <w:b/>
        </w:rPr>
      </w:pPr>
      <w:r>
        <w:rPr>
          <w:b/>
        </w:rPr>
        <w:tab/>
        <w:t>Nhóm sinh viên thực hiện</w:t>
      </w:r>
      <w:r>
        <w:rPr>
          <w:b/>
        </w:rPr>
        <w:tab/>
        <w:t>:  Nguyễn Trung Kiên</w:t>
      </w:r>
      <w:r>
        <w:rPr>
          <w:b/>
        </w:rPr>
        <w:tab/>
        <w:t>MSSV: 2182928</w:t>
      </w:r>
    </w:p>
    <w:p w14:paraId="4BDCBACD" w14:textId="77777777" w:rsidR="003D04EB" w:rsidRDefault="003D04EB" w:rsidP="003D04EB">
      <w:pPr>
        <w:tabs>
          <w:tab w:val="left" w:pos="360"/>
          <w:tab w:val="left" w:pos="3240"/>
          <w:tab w:val="left" w:pos="6480"/>
        </w:tabs>
        <w:spacing w:after="120" w:line="360" w:lineRule="auto"/>
        <w:rPr>
          <w:b/>
        </w:rPr>
      </w:pPr>
      <w:r>
        <w:rPr>
          <w:b/>
        </w:rPr>
        <w:tab/>
      </w:r>
      <w:r>
        <w:rPr>
          <w:b/>
        </w:rPr>
        <w:tab/>
        <w:t>:  Nguyễn Phương Khoa</w:t>
      </w:r>
      <w:r>
        <w:rPr>
          <w:b/>
        </w:rPr>
        <w:tab/>
        <w:t>MSSV: 2181195</w:t>
      </w:r>
    </w:p>
    <w:p w14:paraId="6DF72343" w14:textId="77777777" w:rsidR="003D04EB" w:rsidRDefault="003D04EB" w:rsidP="003D04EB">
      <w:pPr>
        <w:tabs>
          <w:tab w:val="left" w:pos="360"/>
          <w:tab w:val="left" w:pos="3240"/>
          <w:tab w:val="left" w:pos="6480"/>
        </w:tabs>
        <w:spacing w:after="120" w:line="360" w:lineRule="auto"/>
        <w:rPr>
          <w:b/>
        </w:rPr>
      </w:pPr>
      <w:r>
        <w:rPr>
          <w:b/>
        </w:rPr>
        <w:t xml:space="preserve">                                                  :  Hà Huy Hiệp</w:t>
      </w:r>
      <w:r>
        <w:rPr>
          <w:b/>
        </w:rPr>
        <w:tab/>
        <w:t>MSSV: 2181378</w:t>
      </w:r>
    </w:p>
    <w:p w14:paraId="3D10A48C" w14:textId="77777777" w:rsidR="003D04EB" w:rsidRDefault="003D04EB" w:rsidP="003D04EB">
      <w:pPr>
        <w:tabs>
          <w:tab w:val="left" w:pos="360"/>
          <w:tab w:val="left" w:pos="3240"/>
        </w:tabs>
        <w:spacing w:after="120" w:line="360" w:lineRule="auto"/>
        <w:rPr>
          <w:b/>
        </w:rPr>
      </w:pPr>
      <w:r>
        <w:rPr>
          <w:b/>
        </w:rPr>
        <w:tab/>
        <w:t>Số nhóm</w:t>
      </w:r>
      <w:r>
        <w:rPr>
          <w:b/>
        </w:rPr>
        <w:tab/>
        <w:t>:  1</w:t>
      </w:r>
    </w:p>
    <w:p w14:paraId="42855538" w14:textId="77777777" w:rsidR="003D04EB" w:rsidRDefault="003D04EB" w:rsidP="003D04EB">
      <w:pPr>
        <w:tabs>
          <w:tab w:val="left" w:pos="1440"/>
          <w:tab w:val="left" w:pos="4680"/>
        </w:tabs>
        <w:spacing w:line="360" w:lineRule="auto"/>
        <w:rPr>
          <w:b/>
        </w:rPr>
      </w:pPr>
      <w:r>
        <w:rPr>
          <w:b/>
        </w:rPr>
        <w:tab/>
      </w:r>
      <w:r>
        <w:rPr>
          <w:b/>
        </w:rPr>
        <w:tab/>
        <w:t xml:space="preserve"> </w:t>
      </w:r>
    </w:p>
    <w:p w14:paraId="10230E54" w14:textId="77777777" w:rsidR="003D04EB" w:rsidRDefault="003D04EB" w:rsidP="003D04EB">
      <w:pPr>
        <w:jc w:val="center"/>
        <w:rPr>
          <w:b/>
          <w:sz w:val="24"/>
        </w:rPr>
      </w:pPr>
    </w:p>
    <w:p w14:paraId="329BAA61" w14:textId="4A52CDBF" w:rsidR="003D04EB" w:rsidRDefault="003D04EB" w:rsidP="0002181E">
      <w:pPr>
        <w:jc w:val="center"/>
        <w:rPr>
          <w:b/>
          <w:sz w:val="24"/>
        </w:rPr>
      </w:pPr>
      <w:r>
        <w:rPr>
          <w:b/>
          <w:sz w:val="24"/>
        </w:rPr>
        <w:t xml:space="preserve">THÁNG  </w:t>
      </w:r>
      <w:r w:rsidR="0066408D">
        <w:rPr>
          <w:b/>
          <w:sz w:val="24"/>
        </w:rPr>
        <w:t>01</w:t>
      </w:r>
      <w:r>
        <w:rPr>
          <w:b/>
          <w:sz w:val="24"/>
        </w:rPr>
        <w:t xml:space="preserve"> / NĂM 2022</w:t>
      </w:r>
    </w:p>
    <w:p w14:paraId="7A9D1DB9" w14:textId="77777777" w:rsidR="00A40FC5" w:rsidRDefault="00A40FC5" w:rsidP="00A76FC9">
      <w:pPr>
        <w:pStyle w:val="Heading1"/>
        <w:rPr>
          <w:rFonts w:ascii="Times New Roman" w:hAnsi="Times New Roman"/>
          <w:color w:val="1F497D" w:themeColor="text2"/>
          <w:sz w:val="32"/>
          <w:szCs w:val="32"/>
        </w:rPr>
      </w:pPr>
      <w:r>
        <w:rPr>
          <w:rFonts w:ascii="Times New Roman" w:hAnsi="Times New Roman"/>
          <w:color w:val="1F497D" w:themeColor="text2"/>
          <w:sz w:val="32"/>
          <w:szCs w:val="32"/>
        </w:rPr>
        <w:br w:type="page"/>
      </w:r>
    </w:p>
    <w:p w14:paraId="0AE8EC4D" w14:textId="77777777" w:rsidR="00AB248A" w:rsidRDefault="00AB248A" w:rsidP="00A76FC9">
      <w:pPr>
        <w:pStyle w:val="Heading1"/>
        <w:rPr>
          <w:rFonts w:ascii="Times New Roman" w:hAnsi="Times New Roman"/>
          <w:color w:val="1F497D" w:themeColor="text2"/>
          <w:sz w:val="32"/>
          <w:szCs w:val="32"/>
        </w:rPr>
        <w:sectPr w:rsidR="00AB248A">
          <w:footerReference w:type="default" r:id="rId9"/>
          <w:pgSz w:w="12240" w:h="15840"/>
          <w:pgMar w:top="1440" w:right="1440" w:bottom="1440" w:left="1440" w:header="720" w:footer="720" w:gutter="0"/>
          <w:cols w:space="720"/>
        </w:sectPr>
      </w:pPr>
    </w:p>
    <w:p w14:paraId="1A6DCF28" w14:textId="55A01D9E" w:rsidR="00E146BF" w:rsidRPr="00B314B7" w:rsidRDefault="00E146BF" w:rsidP="00A76FC9">
      <w:pPr>
        <w:pStyle w:val="Heading1"/>
        <w:rPr>
          <w:rFonts w:ascii="Times New Roman" w:hAnsi="Times New Roman"/>
          <w:color w:val="1F497D" w:themeColor="text2"/>
          <w:sz w:val="32"/>
          <w:szCs w:val="32"/>
        </w:rPr>
      </w:pPr>
      <w:bookmarkStart w:id="37" w:name="_Toc91855575"/>
      <w:r w:rsidRPr="00B314B7">
        <w:rPr>
          <w:rFonts w:ascii="Times New Roman" w:hAnsi="Times New Roman"/>
          <w:color w:val="1F497D" w:themeColor="text2"/>
          <w:sz w:val="32"/>
          <w:szCs w:val="32"/>
        </w:rPr>
        <w:lastRenderedPageBreak/>
        <w:t>MỞ ĐẦU</w:t>
      </w:r>
      <w:bookmarkEnd w:id="37"/>
    </w:p>
    <w:p w14:paraId="01B0E024" w14:textId="7405AC18" w:rsidR="00220ECB" w:rsidRPr="00ED558A" w:rsidRDefault="005051C0" w:rsidP="00356BC2">
      <w:pPr>
        <w:ind w:firstLine="720"/>
        <w:jc w:val="both"/>
      </w:pPr>
      <w:r w:rsidRPr="00ED558A">
        <w:t xml:space="preserve">Có thể thấy rằng </w:t>
      </w:r>
      <w:r w:rsidR="00343279" w:rsidRPr="00ED558A">
        <w:t>nhà thông minh (Smart Home)</w:t>
      </w:r>
      <w:r w:rsidR="009E599E">
        <w:t xml:space="preserve"> </w:t>
      </w:r>
      <w:r w:rsidR="00343279" w:rsidRPr="00ED558A">
        <w:t>ngày nay được rất nhiều người ưa chuộng, bởi nó mang lại sự tiện ích cho người sử dụng. Chúng ta có thể bắt gặ</w:t>
      </w:r>
      <w:r w:rsidR="009664E9" w:rsidRPr="00ED558A">
        <w:t xml:space="preserve">p </w:t>
      </w:r>
      <w:r w:rsidR="007744A6" w:rsidRPr="00ED558A">
        <w:t>ở bất kỳ</w:t>
      </w:r>
      <w:r w:rsidR="009664E9" w:rsidRPr="00ED558A">
        <w:t xml:space="preserve"> đâu </w:t>
      </w:r>
      <w:r w:rsidR="007744A6" w:rsidRPr="00ED558A">
        <w:t>tại Resort, khách sạn hoặc trong những căn hộ cao cấp</w:t>
      </w:r>
      <w:r w:rsidR="009664E9" w:rsidRPr="00ED558A">
        <w:t xml:space="preserve"> đều được lắp đặt hệ thống nhà thông minh.</w:t>
      </w:r>
      <w:r w:rsidR="00CD615D" w:rsidRPr="00ED558A">
        <w:t>Với</w:t>
      </w:r>
      <w:r w:rsidR="0064298B" w:rsidRPr="00ED558A">
        <w:t xml:space="preserve"> xu hướng IOT ( Internet kết nối vạn vật)</w:t>
      </w:r>
      <w:r w:rsidR="00CD615D" w:rsidRPr="00ED558A">
        <w:t xml:space="preserve">, </w:t>
      </w:r>
      <w:r w:rsidR="00C455B4" w:rsidRPr="00ED558A">
        <w:t xml:space="preserve">vì thế </w:t>
      </w:r>
      <w:r w:rsidR="00CD615D" w:rsidRPr="00ED558A">
        <w:t xml:space="preserve">ngày nay rất nhiều </w:t>
      </w:r>
      <w:r w:rsidR="00C455B4" w:rsidRPr="00ED558A">
        <w:t>nơi áp dụng các hệ thống thông mình vào các thiết bị sử dụng hằng ngày. Thấy được tầm quan trọng của nó nhóm đã bắ</w:t>
      </w:r>
      <w:r w:rsidR="00137883" w:rsidRPr="00ED558A">
        <w:t>t tay và xây dựng nên hệ thống có tên là “</w:t>
      </w:r>
      <w:r w:rsidR="00CD760E" w:rsidRPr="00ED558A">
        <w:t>KKH Smart Home</w:t>
      </w:r>
      <w:r w:rsidR="00137883" w:rsidRPr="00ED558A">
        <w:t>”</w:t>
      </w:r>
      <w:r w:rsidR="003D4E37" w:rsidRPr="00ED558A">
        <w:t>.</w:t>
      </w:r>
    </w:p>
    <w:p w14:paraId="799377CD" w14:textId="77777777" w:rsidR="002E271E" w:rsidRDefault="00220ECB" w:rsidP="00356BC2">
      <w:pPr>
        <w:ind w:firstLine="720"/>
        <w:jc w:val="both"/>
      </w:pPr>
      <w:r w:rsidRPr="00ED558A">
        <w:t>Với việc thực hiện xây dựng hệ thống này,</w:t>
      </w:r>
      <w:r w:rsidR="00E75C8D" w:rsidRPr="00ED558A">
        <w:t xml:space="preserve"> các thành viên trong nhóm có thể áp dụng các kiến thức đã học để xây dựng nên sản phẩm hoàn chỉnh và có thể áp dụng thực tế.</w:t>
      </w:r>
      <w:r w:rsidR="00590263" w:rsidRPr="00ED558A">
        <w:t xml:space="preserve"> </w:t>
      </w:r>
      <w:r w:rsidR="00F959D0" w:rsidRPr="00ED558A">
        <w:t>Trong đề tài này nhóm sẽ đặt mình là một doanh nghiệp nhận được dự án xây dựng một hệ thống nhà thông minh cho khu chung cư cao cấp VinHome</w:t>
      </w:r>
      <w:r w:rsidR="008A57D7" w:rsidRPr="00ED558A">
        <w:t xml:space="preserve">. </w:t>
      </w:r>
    </w:p>
    <w:p w14:paraId="2967F28E" w14:textId="77777777" w:rsidR="00166236" w:rsidRPr="00ED558A" w:rsidRDefault="002E271E" w:rsidP="00356BC2">
      <w:pPr>
        <w:ind w:firstLine="720"/>
        <w:jc w:val="both"/>
      </w:pPr>
      <w:r>
        <w:t>D</w:t>
      </w:r>
      <w:r w:rsidR="001F2CDE" w:rsidRPr="00ED558A">
        <w:t xml:space="preserve">o kinh nghiệm thực tế và thời gian thực hiện có hạn nên việc giải quyết vấn đề không tránh khỏi những thiếu sót. </w:t>
      </w:r>
      <w:r w:rsidR="00737FD1" w:rsidRPr="00ED558A">
        <w:br w:type="page"/>
      </w:r>
    </w:p>
    <w:p w14:paraId="13D0FE8A" w14:textId="77777777" w:rsidR="000B0052" w:rsidRPr="00CD0B84" w:rsidRDefault="000B0052" w:rsidP="00B0366F">
      <w:pPr>
        <w:pStyle w:val="Heading1"/>
        <w:rPr>
          <w:rFonts w:ascii="Times New Roman" w:hAnsi="Times New Roman"/>
          <w:color w:val="1F497D" w:themeColor="text2"/>
          <w:sz w:val="32"/>
          <w:szCs w:val="32"/>
        </w:rPr>
      </w:pPr>
      <w:bookmarkStart w:id="38" w:name="_Toc91855576"/>
      <w:r w:rsidRPr="00CD0B84">
        <w:rPr>
          <w:rFonts w:ascii="Times New Roman" w:hAnsi="Times New Roman"/>
          <w:color w:val="1F497D" w:themeColor="text2"/>
          <w:sz w:val="32"/>
          <w:szCs w:val="32"/>
        </w:rPr>
        <w:lastRenderedPageBreak/>
        <w:t>LỜI CẢM ƠN</w:t>
      </w:r>
      <w:bookmarkEnd w:id="38"/>
    </w:p>
    <w:p w14:paraId="53C1BC83" w14:textId="77777777" w:rsidR="000B03E5" w:rsidRDefault="00946D67" w:rsidP="00356BC2">
      <w:pPr>
        <w:ind w:firstLine="720"/>
        <w:jc w:val="both"/>
      </w:pPr>
      <w:r>
        <w:t>Sau 15 tuần thực hiện nghiên cứu</w:t>
      </w:r>
      <w:r w:rsidR="00362BF6">
        <w:t xml:space="preserve"> dự án</w:t>
      </w:r>
      <w:r>
        <w:t xml:space="preserve">, </w:t>
      </w:r>
      <w:r w:rsidR="0069331D">
        <w:t>nhóm đã hoàn thành rất tố</w:t>
      </w:r>
      <w:r w:rsidR="00B0710C">
        <w:t>t các yêu cầu</w:t>
      </w:r>
      <w:r w:rsidR="0069331D">
        <w:t xml:space="preserve"> đượ</w:t>
      </w:r>
      <w:r w:rsidR="00B0710C">
        <w:t xml:space="preserve">c giao. </w:t>
      </w:r>
      <w:r w:rsidR="00362BF6">
        <w:t>N</w:t>
      </w:r>
      <w:r w:rsidR="00E556F9">
        <w:t>hóm xin chân thành gửi lời cảm ơn đến:</w:t>
      </w:r>
    </w:p>
    <w:p w14:paraId="4A69D943" w14:textId="5268F8F3" w:rsidR="00E556F9" w:rsidRDefault="004259EA" w:rsidP="00356BC2">
      <w:pPr>
        <w:ind w:firstLine="720"/>
        <w:jc w:val="both"/>
      </w:pPr>
      <w:r>
        <w:t>T</w:t>
      </w:r>
      <w:r w:rsidR="00E556F9">
        <w:t>hầy</w:t>
      </w:r>
      <w:r>
        <w:t xml:space="preserve"> Huỳnh Minh</w:t>
      </w:r>
      <w:r w:rsidR="00E556F9">
        <w:t xml:space="preserve"> Đức đã trực tiếp hỗ trợ</w:t>
      </w:r>
      <w:r>
        <w:t>, giúp đỡ</w:t>
      </w:r>
      <w:r w:rsidR="006443C4">
        <w:t xml:space="preserve"> tận tình</w:t>
      </w:r>
      <w:r w:rsidR="00E556F9">
        <w:t xml:space="preserve"> nhóm giải quyết mọi </w:t>
      </w:r>
      <w:r w:rsidR="005C530D">
        <w:t xml:space="preserve">vấn đề </w:t>
      </w:r>
      <w:r w:rsidR="00E556F9">
        <w:t>khó khăn trong quá trình thực hiện cũng như cho nhóm</w:t>
      </w:r>
      <w:r w:rsidR="009C2FC7">
        <w:t xml:space="preserve"> những kiến thức cần thiết để thực hiệ</w:t>
      </w:r>
      <w:r w:rsidR="00063B89">
        <w:t>n đề tài</w:t>
      </w:r>
      <w:r w:rsidR="009C2FC7">
        <w:t>.</w:t>
      </w:r>
    </w:p>
    <w:p w14:paraId="59C0B9DA" w14:textId="08754448" w:rsidR="009C2FC7" w:rsidRDefault="009C2FC7" w:rsidP="00356BC2">
      <w:pPr>
        <w:ind w:firstLine="720"/>
        <w:jc w:val="both"/>
      </w:pPr>
      <w:r>
        <w:t>Anh Phi rất n</w:t>
      </w:r>
      <w:r w:rsidR="00943C40">
        <w:t>hiệt tình hướng dẫn nhóm</w:t>
      </w:r>
      <w:r w:rsidR="007312AB">
        <w:t>,</w:t>
      </w:r>
      <w:r w:rsidR="00943C40">
        <w:t xml:space="preserve"> có những hướng đi tố</w:t>
      </w:r>
      <w:r w:rsidR="0082642E">
        <w:t>t cho nhóm</w:t>
      </w:r>
      <w:r w:rsidR="000175B9">
        <w:t>, anh cũng hỗ trợ nhóm giải quyết một số vấn đề mà nhóm mắc phải.</w:t>
      </w:r>
    </w:p>
    <w:p w14:paraId="51A6CA38" w14:textId="77777777" w:rsidR="009C2FC7" w:rsidRPr="00E146BF" w:rsidRDefault="00166236" w:rsidP="00166236">
      <w:pPr>
        <w:rPr>
          <w:sz w:val="24"/>
        </w:rPr>
      </w:pPr>
      <w:r>
        <w:rPr>
          <w:sz w:val="24"/>
        </w:rPr>
        <w:br w:type="page"/>
      </w:r>
    </w:p>
    <w:bookmarkStart w:id="39" w:name="_Toc14677" w:displacedByCustomXml="next"/>
    <w:bookmarkStart w:id="40" w:name="_Toc7709" w:displacedByCustomXml="next"/>
    <w:bookmarkStart w:id="41" w:name="_Toc5285" w:displacedByCustomXml="next"/>
    <w:bookmarkStart w:id="42" w:name="_Toc19859" w:displacedByCustomXml="next"/>
    <w:sdt>
      <w:sdtPr>
        <w:rPr>
          <w:sz w:val="21"/>
        </w:rPr>
        <w:id w:val="147473721"/>
        <w15:color w:val="DBDBDB"/>
        <w:docPartObj>
          <w:docPartGallery w:val="Table of Contents"/>
          <w:docPartUnique/>
        </w:docPartObj>
      </w:sdtPr>
      <w:sdtEndPr>
        <w:rPr>
          <w:b/>
        </w:rPr>
      </w:sdtEndPr>
      <w:sdtContent>
        <w:p w14:paraId="06A8A103" w14:textId="77777777" w:rsidR="00E146BF" w:rsidRDefault="00E146BF" w:rsidP="00E146BF">
          <w:pPr>
            <w:spacing w:after="0" w:line="240" w:lineRule="auto"/>
            <w:jc w:val="center"/>
            <w:rPr>
              <w:sz w:val="21"/>
            </w:rPr>
          </w:pPr>
        </w:p>
        <w:p w14:paraId="0F25C8B7" w14:textId="77777777" w:rsidR="004C715D" w:rsidRDefault="00737FD1" w:rsidP="0063612A">
          <w:pPr>
            <w:spacing w:after="0" w:line="240" w:lineRule="auto"/>
            <w:jc w:val="center"/>
            <w:rPr>
              <w:noProof/>
            </w:rPr>
          </w:pPr>
          <w:r>
            <w:rPr>
              <w:sz w:val="52"/>
              <w:szCs w:val="52"/>
            </w:rPr>
            <w:t>Mục Lục</w:t>
          </w:r>
          <w:r>
            <w:fldChar w:fldCharType="begin"/>
          </w:r>
          <w:r>
            <w:instrText xml:space="preserve">TOC \o "1-2" \h \u </w:instrText>
          </w:r>
          <w:r>
            <w:fldChar w:fldCharType="separate"/>
          </w:r>
        </w:p>
        <w:bookmarkStart w:id="43" w:name="_GoBack"/>
        <w:bookmarkEnd w:id="43"/>
        <w:p w14:paraId="57E28D89" w14:textId="56BC1941" w:rsidR="004C715D" w:rsidRDefault="004C715D">
          <w:pPr>
            <w:pStyle w:val="TOC1"/>
            <w:tabs>
              <w:tab w:val="right" w:leader="dot" w:pos="9350"/>
            </w:tabs>
            <w:rPr>
              <w:rFonts w:asciiTheme="minorHAnsi" w:eastAsiaTheme="minorEastAsia" w:hAnsiTheme="minorHAnsi" w:cstheme="minorBidi"/>
              <w:noProof/>
              <w:sz w:val="22"/>
              <w:szCs w:val="22"/>
            </w:rPr>
          </w:pPr>
          <w:r w:rsidRPr="00973767">
            <w:rPr>
              <w:rStyle w:val="Hyperlink"/>
              <w:noProof/>
            </w:rPr>
            <w:fldChar w:fldCharType="begin"/>
          </w:r>
          <w:r w:rsidRPr="00973767">
            <w:rPr>
              <w:rStyle w:val="Hyperlink"/>
              <w:noProof/>
            </w:rPr>
            <w:instrText xml:space="preserve"> </w:instrText>
          </w:r>
          <w:r>
            <w:rPr>
              <w:noProof/>
            </w:rPr>
            <w:instrText>HYPERLINK \l "_Toc91855575"</w:instrText>
          </w:r>
          <w:r w:rsidRPr="00973767">
            <w:rPr>
              <w:rStyle w:val="Hyperlink"/>
              <w:noProof/>
            </w:rPr>
            <w:instrText xml:space="preserve"> </w:instrText>
          </w:r>
          <w:r w:rsidRPr="00973767">
            <w:rPr>
              <w:rStyle w:val="Hyperlink"/>
              <w:noProof/>
            </w:rPr>
          </w:r>
          <w:r w:rsidRPr="00973767">
            <w:rPr>
              <w:rStyle w:val="Hyperlink"/>
              <w:noProof/>
            </w:rPr>
            <w:fldChar w:fldCharType="separate"/>
          </w:r>
          <w:r w:rsidRPr="00973767">
            <w:rPr>
              <w:rStyle w:val="Hyperlink"/>
              <w:noProof/>
            </w:rPr>
            <w:t>MỞ ĐẦU</w:t>
          </w:r>
          <w:r>
            <w:rPr>
              <w:noProof/>
            </w:rPr>
            <w:tab/>
          </w:r>
          <w:r>
            <w:rPr>
              <w:noProof/>
            </w:rPr>
            <w:fldChar w:fldCharType="begin"/>
          </w:r>
          <w:r>
            <w:rPr>
              <w:noProof/>
            </w:rPr>
            <w:instrText xml:space="preserve"> PAGEREF _Toc91855575 \h </w:instrText>
          </w:r>
          <w:r>
            <w:rPr>
              <w:noProof/>
            </w:rPr>
          </w:r>
          <w:r>
            <w:rPr>
              <w:noProof/>
            </w:rPr>
            <w:fldChar w:fldCharType="separate"/>
          </w:r>
          <w:r>
            <w:rPr>
              <w:noProof/>
            </w:rPr>
            <w:t>1</w:t>
          </w:r>
          <w:r>
            <w:rPr>
              <w:noProof/>
            </w:rPr>
            <w:fldChar w:fldCharType="end"/>
          </w:r>
          <w:r w:rsidRPr="00973767">
            <w:rPr>
              <w:rStyle w:val="Hyperlink"/>
              <w:noProof/>
            </w:rPr>
            <w:fldChar w:fldCharType="end"/>
          </w:r>
        </w:p>
        <w:p w14:paraId="295CB330" w14:textId="047AC0EC"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76" w:history="1">
            <w:r w:rsidRPr="00973767">
              <w:rPr>
                <w:rStyle w:val="Hyperlink"/>
                <w:noProof/>
              </w:rPr>
              <w:t>LỜI CẢM ƠN</w:t>
            </w:r>
            <w:r>
              <w:rPr>
                <w:noProof/>
              </w:rPr>
              <w:tab/>
            </w:r>
            <w:r>
              <w:rPr>
                <w:noProof/>
              </w:rPr>
              <w:fldChar w:fldCharType="begin"/>
            </w:r>
            <w:r>
              <w:rPr>
                <w:noProof/>
              </w:rPr>
              <w:instrText xml:space="preserve"> PAGEREF _Toc91855576 \h </w:instrText>
            </w:r>
            <w:r>
              <w:rPr>
                <w:noProof/>
              </w:rPr>
            </w:r>
            <w:r>
              <w:rPr>
                <w:noProof/>
              </w:rPr>
              <w:fldChar w:fldCharType="separate"/>
            </w:r>
            <w:r>
              <w:rPr>
                <w:noProof/>
              </w:rPr>
              <w:t>2</w:t>
            </w:r>
            <w:r>
              <w:rPr>
                <w:noProof/>
              </w:rPr>
              <w:fldChar w:fldCharType="end"/>
            </w:r>
          </w:hyperlink>
        </w:p>
        <w:p w14:paraId="6452F9EC" w14:textId="159EDD4F"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77" w:history="1">
            <w:r w:rsidRPr="00973767">
              <w:rPr>
                <w:rStyle w:val="Hyperlink"/>
                <w:noProof/>
              </w:rPr>
              <w:t>DANH MỤC USECASE DIAGRAM</w:t>
            </w:r>
            <w:r>
              <w:rPr>
                <w:noProof/>
              </w:rPr>
              <w:tab/>
            </w:r>
            <w:r>
              <w:rPr>
                <w:noProof/>
              </w:rPr>
              <w:fldChar w:fldCharType="begin"/>
            </w:r>
            <w:r>
              <w:rPr>
                <w:noProof/>
              </w:rPr>
              <w:instrText xml:space="preserve"> PAGEREF _Toc91855577 \h </w:instrText>
            </w:r>
            <w:r>
              <w:rPr>
                <w:noProof/>
              </w:rPr>
            </w:r>
            <w:r>
              <w:rPr>
                <w:noProof/>
              </w:rPr>
              <w:fldChar w:fldCharType="separate"/>
            </w:r>
            <w:r>
              <w:rPr>
                <w:noProof/>
              </w:rPr>
              <w:t>5</w:t>
            </w:r>
            <w:r>
              <w:rPr>
                <w:noProof/>
              </w:rPr>
              <w:fldChar w:fldCharType="end"/>
            </w:r>
          </w:hyperlink>
        </w:p>
        <w:p w14:paraId="5E4AC97F" w14:textId="0E761FB3"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78" w:history="1">
            <w:r w:rsidRPr="00973767">
              <w:rPr>
                <w:rStyle w:val="Hyperlink"/>
                <w:noProof/>
              </w:rPr>
              <w:t>DANH MỤC MODEL</w:t>
            </w:r>
            <w:r>
              <w:rPr>
                <w:noProof/>
              </w:rPr>
              <w:tab/>
            </w:r>
            <w:r>
              <w:rPr>
                <w:noProof/>
              </w:rPr>
              <w:fldChar w:fldCharType="begin"/>
            </w:r>
            <w:r>
              <w:rPr>
                <w:noProof/>
              </w:rPr>
              <w:instrText xml:space="preserve"> PAGEREF _Toc91855578 \h </w:instrText>
            </w:r>
            <w:r>
              <w:rPr>
                <w:noProof/>
              </w:rPr>
            </w:r>
            <w:r>
              <w:rPr>
                <w:noProof/>
              </w:rPr>
              <w:fldChar w:fldCharType="separate"/>
            </w:r>
            <w:r>
              <w:rPr>
                <w:noProof/>
              </w:rPr>
              <w:t>6</w:t>
            </w:r>
            <w:r>
              <w:rPr>
                <w:noProof/>
              </w:rPr>
              <w:fldChar w:fldCharType="end"/>
            </w:r>
          </w:hyperlink>
        </w:p>
        <w:p w14:paraId="7620E327" w14:textId="21B90589"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79" w:history="1">
            <w:r w:rsidRPr="00973767">
              <w:rPr>
                <w:rStyle w:val="Hyperlink"/>
                <w:noProof/>
              </w:rPr>
              <w:t>DANH MỤC HÌNH ẢNH APP MOBILE</w:t>
            </w:r>
            <w:r>
              <w:rPr>
                <w:noProof/>
              </w:rPr>
              <w:tab/>
            </w:r>
            <w:r>
              <w:rPr>
                <w:noProof/>
              </w:rPr>
              <w:fldChar w:fldCharType="begin"/>
            </w:r>
            <w:r>
              <w:rPr>
                <w:noProof/>
              </w:rPr>
              <w:instrText xml:space="preserve"> PAGEREF _Toc91855579 \h </w:instrText>
            </w:r>
            <w:r>
              <w:rPr>
                <w:noProof/>
              </w:rPr>
            </w:r>
            <w:r>
              <w:rPr>
                <w:noProof/>
              </w:rPr>
              <w:fldChar w:fldCharType="separate"/>
            </w:r>
            <w:r>
              <w:rPr>
                <w:noProof/>
              </w:rPr>
              <w:t>7</w:t>
            </w:r>
            <w:r>
              <w:rPr>
                <w:noProof/>
              </w:rPr>
              <w:fldChar w:fldCharType="end"/>
            </w:r>
          </w:hyperlink>
        </w:p>
        <w:p w14:paraId="66B73D16" w14:textId="742236B2"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0" w:history="1">
            <w:r w:rsidRPr="00973767">
              <w:rPr>
                <w:rStyle w:val="Hyperlink"/>
                <w:noProof/>
              </w:rPr>
              <w:t>DANH MỤC HÌNH ẢNH WEB</w:t>
            </w:r>
            <w:r>
              <w:rPr>
                <w:noProof/>
              </w:rPr>
              <w:tab/>
            </w:r>
            <w:r>
              <w:rPr>
                <w:noProof/>
              </w:rPr>
              <w:fldChar w:fldCharType="begin"/>
            </w:r>
            <w:r>
              <w:rPr>
                <w:noProof/>
              </w:rPr>
              <w:instrText xml:space="preserve"> PAGEREF _Toc91855580 \h </w:instrText>
            </w:r>
            <w:r>
              <w:rPr>
                <w:noProof/>
              </w:rPr>
            </w:r>
            <w:r>
              <w:rPr>
                <w:noProof/>
              </w:rPr>
              <w:fldChar w:fldCharType="separate"/>
            </w:r>
            <w:r>
              <w:rPr>
                <w:noProof/>
              </w:rPr>
              <w:t>8</w:t>
            </w:r>
            <w:r>
              <w:rPr>
                <w:noProof/>
              </w:rPr>
              <w:fldChar w:fldCharType="end"/>
            </w:r>
          </w:hyperlink>
        </w:p>
        <w:p w14:paraId="1EAF60D1" w14:textId="25E7FEB5"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1" w:history="1">
            <w:r w:rsidRPr="00973767">
              <w:rPr>
                <w:rStyle w:val="Hyperlink"/>
                <w:noProof/>
              </w:rPr>
              <w:t>DANH MỤC HÌNH ẢNH WINFORM</w:t>
            </w:r>
            <w:r>
              <w:rPr>
                <w:noProof/>
              </w:rPr>
              <w:tab/>
            </w:r>
            <w:r>
              <w:rPr>
                <w:noProof/>
              </w:rPr>
              <w:fldChar w:fldCharType="begin"/>
            </w:r>
            <w:r>
              <w:rPr>
                <w:noProof/>
              </w:rPr>
              <w:instrText xml:space="preserve"> PAGEREF _Toc91855581 \h </w:instrText>
            </w:r>
            <w:r>
              <w:rPr>
                <w:noProof/>
              </w:rPr>
            </w:r>
            <w:r>
              <w:rPr>
                <w:noProof/>
              </w:rPr>
              <w:fldChar w:fldCharType="separate"/>
            </w:r>
            <w:r>
              <w:rPr>
                <w:noProof/>
              </w:rPr>
              <w:t>9</w:t>
            </w:r>
            <w:r>
              <w:rPr>
                <w:noProof/>
              </w:rPr>
              <w:fldChar w:fldCharType="end"/>
            </w:r>
          </w:hyperlink>
        </w:p>
        <w:p w14:paraId="4921F403" w14:textId="778A413E"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2" w:history="1">
            <w:r w:rsidRPr="00973767">
              <w:rPr>
                <w:rStyle w:val="Hyperlink"/>
                <w:noProof/>
              </w:rPr>
              <w:t>DANH MỤC BIỂU ĐỒ</w:t>
            </w:r>
            <w:r>
              <w:rPr>
                <w:noProof/>
              </w:rPr>
              <w:tab/>
            </w:r>
            <w:r>
              <w:rPr>
                <w:noProof/>
              </w:rPr>
              <w:fldChar w:fldCharType="begin"/>
            </w:r>
            <w:r>
              <w:rPr>
                <w:noProof/>
              </w:rPr>
              <w:instrText xml:space="preserve"> PAGEREF _Toc91855582 \h </w:instrText>
            </w:r>
            <w:r>
              <w:rPr>
                <w:noProof/>
              </w:rPr>
            </w:r>
            <w:r>
              <w:rPr>
                <w:noProof/>
              </w:rPr>
              <w:fldChar w:fldCharType="separate"/>
            </w:r>
            <w:r>
              <w:rPr>
                <w:noProof/>
              </w:rPr>
              <w:t>10</w:t>
            </w:r>
            <w:r>
              <w:rPr>
                <w:noProof/>
              </w:rPr>
              <w:fldChar w:fldCharType="end"/>
            </w:r>
          </w:hyperlink>
        </w:p>
        <w:p w14:paraId="369AF8DF" w14:textId="2683A176"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3" w:history="1">
            <w:r w:rsidRPr="00973767">
              <w:rPr>
                <w:rStyle w:val="Hyperlink"/>
                <w:noProof/>
              </w:rPr>
              <w:t>DANH MỤC VIẾT TẮT</w:t>
            </w:r>
            <w:r>
              <w:rPr>
                <w:noProof/>
              </w:rPr>
              <w:tab/>
            </w:r>
            <w:r>
              <w:rPr>
                <w:noProof/>
              </w:rPr>
              <w:fldChar w:fldCharType="begin"/>
            </w:r>
            <w:r>
              <w:rPr>
                <w:noProof/>
              </w:rPr>
              <w:instrText xml:space="preserve"> PAGEREF _Toc91855583 \h </w:instrText>
            </w:r>
            <w:r>
              <w:rPr>
                <w:noProof/>
              </w:rPr>
            </w:r>
            <w:r>
              <w:rPr>
                <w:noProof/>
              </w:rPr>
              <w:fldChar w:fldCharType="separate"/>
            </w:r>
            <w:r>
              <w:rPr>
                <w:noProof/>
              </w:rPr>
              <w:t>11</w:t>
            </w:r>
            <w:r>
              <w:rPr>
                <w:noProof/>
              </w:rPr>
              <w:fldChar w:fldCharType="end"/>
            </w:r>
          </w:hyperlink>
        </w:p>
        <w:p w14:paraId="724A5E6C" w14:textId="0441B54B"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4" w:history="1">
            <w:r w:rsidRPr="00973767">
              <w:rPr>
                <w:rStyle w:val="Hyperlink"/>
                <w:bCs/>
                <w:noProof/>
              </w:rPr>
              <w:t>CHƯƠNG 1: DẪN NHẬP</w:t>
            </w:r>
            <w:r>
              <w:rPr>
                <w:noProof/>
              </w:rPr>
              <w:tab/>
            </w:r>
            <w:r>
              <w:rPr>
                <w:noProof/>
              </w:rPr>
              <w:fldChar w:fldCharType="begin"/>
            </w:r>
            <w:r>
              <w:rPr>
                <w:noProof/>
              </w:rPr>
              <w:instrText xml:space="preserve"> PAGEREF _Toc91855584 \h </w:instrText>
            </w:r>
            <w:r>
              <w:rPr>
                <w:noProof/>
              </w:rPr>
            </w:r>
            <w:r>
              <w:rPr>
                <w:noProof/>
              </w:rPr>
              <w:fldChar w:fldCharType="separate"/>
            </w:r>
            <w:r>
              <w:rPr>
                <w:noProof/>
              </w:rPr>
              <w:t>12</w:t>
            </w:r>
            <w:r>
              <w:rPr>
                <w:noProof/>
              </w:rPr>
              <w:fldChar w:fldCharType="end"/>
            </w:r>
          </w:hyperlink>
        </w:p>
        <w:p w14:paraId="2A154627" w14:textId="46A5DD77"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85" w:history="1">
            <w:r w:rsidRPr="00973767">
              <w:rPr>
                <w:rStyle w:val="Hyperlink"/>
                <w:i/>
                <w:noProof/>
              </w:rPr>
              <w:t>1.1. Giới thiệu đề tài nghiên cứu</w:t>
            </w:r>
            <w:r>
              <w:rPr>
                <w:noProof/>
              </w:rPr>
              <w:tab/>
            </w:r>
            <w:r>
              <w:rPr>
                <w:noProof/>
              </w:rPr>
              <w:fldChar w:fldCharType="begin"/>
            </w:r>
            <w:r>
              <w:rPr>
                <w:noProof/>
              </w:rPr>
              <w:instrText xml:space="preserve"> PAGEREF _Toc91855585 \h </w:instrText>
            </w:r>
            <w:r>
              <w:rPr>
                <w:noProof/>
              </w:rPr>
            </w:r>
            <w:r>
              <w:rPr>
                <w:noProof/>
              </w:rPr>
              <w:fldChar w:fldCharType="separate"/>
            </w:r>
            <w:r>
              <w:rPr>
                <w:noProof/>
              </w:rPr>
              <w:t>12</w:t>
            </w:r>
            <w:r>
              <w:rPr>
                <w:noProof/>
              </w:rPr>
              <w:fldChar w:fldCharType="end"/>
            </w:r>
          </w:hyperlink>
        </w:p>
        <w:p w14:paraId="0D3115D2" w14:textId="237A47FE"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86" w:history="1">
            <w:r w:rsidRPr="00973767">
              <w:rPr>
                <w:rStyle w:val="Hyperlink"/>
                <w:i/>
                <w:noProof/>
              </w:rPr>
              <w:t>1.2. Hướng giải quyết vấn đề</w:t>
            </w:r>
            <w:r>
              <w:rPr>
                <w:noProof/>
              </w:rPr>
              <w:tab/>
            </w:r>
            <w:r>
              <w:rPr>
                <w:noProof/>
              </w:rPr>
              <w:fldChar w:fldCharType="begin"/>
            </w:r>
            <w:r>
              <w:rPr>
                <w:noProof/>
              </w:rPr>
              <w:instrText xml:space="preserve"> PAGEREF _Toc91855586 \h </w:instrText>
            </w:r>
            <w:r>
              <w:rPr>
                <w:noProof/>
              </w:rPr>
            </w:r>
            <w:r>
              <w:rPr>
                <w:noProof/>
              </w:rPr>
              <w:fldChar w:fldCharType="separate"/>
            </w:r>
            <w:r>
              <w:rPr>
                <w:noProof/>
              </w:rPr>
              <w:t>12</w:t>
            </w:r>
            <w:r>
              <w:rPr>
                <w:noProof/>
              </w:rPr>
              <w:fldChar w:fldCharType="end"/>
            </w:r>
          </w:hyperlink>
        </w:p>
        <w:p w14:paraId="2F1ECFFD" w14:textId="7C54D1E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87" w:history="1">
            <w:r w:rsidRPr="00973767">
              <w:rPr>
                <w:rStyle w:val="Hyperlink"/>
                <w:i/>
                <w:noProof/>
              </w:rPr>
              <w:t>1.3. Giới hạn của đề tài</w:t>
            </w:r>
            <w:r>
              <w:rPr>
                <w:noProof/>
              </w:rPr>
              <w:tab/>
            </w:r>
            <w:r>
              <w:rPr>
                <w:noProof/>
              </w:rPr>
              <w:fldChar w:fldCharType="begin"/>
            </w:r>
            <w:r>
              <w:rPr>
                <w:noProof/>
              </w:rPr>
              <w:instrText xml:space="preserve"> PAGEREF _Toc91855587 \h </w:instrText>
            </w:r>
            <w:r>
              <w:rPr>
                <w:noProof/>
              </w:rPr>
            </w:r>
            <w:r>
              <w:rPr>
                <w:noProof/>
              </w:rPr>
              <w:fldChar w:fldCharType="separate"/>
            </w:r>
            <w:r>
              <w:rPr>
                <w:noProof/>
              </w:rPr>
              <w:t>12</w:t>
            </w:r>
            <w:r>
              <w:rPr>
                <w:noProof/>
              </w:rPr>
              <w:fldChar w:fldCharType="end"/>
            </w:r>
          </w:hyperlink>
        </w:p>
        <w:p w14:paraId="4C1DE750" w14:textId="17F4D52C"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88" w:history="1">
            <w:r w:rsidRPr="00973767">
              <w:rPr>
                <w:rStyle w:val="Hyperlink"/>
                <w:bCs/>
                <w:noProof/>
              </w:rPr>
              <w:t>CHƯƠNG 2: GIỚI THIỆU VỀ CÔNG NGHỆ</w:t>
            </w:r>
            <w:r>
              <w:rPr>
                <w:noProof/>
              </w:rPr>
              <w:tab/>
            </w:r>
            <w:r>
              <w:rPr>
                <w:noProof/>
              </w:rPr>
              <w:fldChar w:fldCharType="begin"/>
            </w:r>
            <w:r>
              <w:rPr>
                <w:noProof/>
              </w:rPr>
              <w:instrText xml:space="preserve"> PAGEREF _Toc91855588 \h </w:instrText>
            </w:r>
            <w:r>
              <w:rPr>
                <w:noProof/>
              </w:rPr>
            </w:r>
            <w:r>
              <w:rPr>
                <w:noProof/>
              </w:rPr>
              <w:fldChar w:fldCharType="separate"/>
            </w:r>
            <w:r>
              <w:rPr>
                <w:noProof/>
              </w:rPr>
              <w:t>13</w:t>
            </w:r>
            <w:r>
              <w:rPr>
                <w:noProof/>
              </w:rPr>
              <w:fldChar w:fldCharType="end"/>
            </w:r>
          </w:hyperlink>
        </w:p>
        <w:p w14:paraId="323FD010" w14:textId="2F107D98"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89" w:history="1">
            <w:r w:rsidRPr="00973767">
              <w:rPr>
                <w:rStyle w:val="Hyperlink"/>
                <w:i/>
                <w:noProof/>
              </w:rPr>
              <w:t>2.1. Android studio</w:t>
            </w:r>
            <w:r>
              <w:rPr>
                <w:noProof/>
              </w:rPr>
              <w:tab/>
            </w:r>
            <w:r>
              <w:rPr>
                <w:noProof/>
              </w:rPr>
              <w:fldChar w:fldCharType="begin"/>
            </w:r>
            <w:r>
              <w:rPr>
                <w:noProof/>
              </w:rPr>
              <w:instrText xml:space="preserve"> PAGEREF _Toc91855589 \h </w:instrText>
            </w:r>
            <w:r>
              <w:rPr>
                <w:noProof/>
              </w:rPr>
            </w:r>
            <w:r>
              <w:rPr>
                <w:noProof/>
              </w:rPr>
              <w:fldChar w:fldCharType="separate"/>
            </w:r>
            <w:r>
              <w:rPr>
                <w:noProof/>
              </w:rPr>
              <w:t>13</w:t>
            </w:r>
            <w:r>
              <w:rPr>
                <w:noProof/>
              </w:rPr>
              <w:fldChar w:fldCharType="end"/>
            </w:r>
          </w:hyperlink>
        </w:p>
        <w:p w14:paraId="551DD425" w14:textId="4E3523C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0" w:history="1">
            <w:r w:rsidRPr="00973767">
              <w:rPr>
                <w:rStyle w:val="Hyperlink"/>
                <w:i/>
                <w:noProof/>
              </w:rPr>
              <w:t>2.2. Firebase</w:t>
            </w:r>
            <w:r>
              <w:rPr>
                <w:noProof/>
              </w:rPr>
              <w:tab/>
            </w:r>
            <w:r>
              <w:rPr>
                <w:noProof/>
              </w:rPr>
              <w:fldChar w:fldCharType="begin"/>
            </w:r>
            <w:r>
              <w:rPr>
                <w:noProof/>
              </w:rPr>
              <w:instrText xml:space="preserve"> PAGEREF _Toc91855590 \h </w:instrText>
            </w:r>
            <w:r>
              <w:rPr>
                <w:noProof/>
              </w:rPr>
            </w:r>
            <w:r>
              <w:rPr>
                <w:noProof/>
              </w:rPr>
              <w:fldChar w:fldCharType="separate"/>
            </w:r>
            <w:r>
              <w:rPr>
                <w:noProof/>
              </w:rPr>
              <w:t>13</w:t>
            </w:r>
            <w:r>
              <w:rPr>
                <w:noProof/>
              </w:rPr>
              <w:fldChar w:fldCharType="end"/>
            </w:r>
          </w:hyperlink>
        </w:p>
        <w:p w14:paraId="74608394" w14:textId="43AF8558"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1" w:history="1">
            <w:r w:rsidRPr="00973767">
              <w:rPr>
                <w:rStyle w:val="Hyperlink"/>
                <w:i/>
                <w:noProof/>
              </w:rPr>
              <w:t>2.3. Arduino</w:t>
            </w:r>
            <w:r>
              <w:rPr>
                <w:noProof/>
              </w:rPr>
              <w:tab/>
            </w:r>
            <w:r>
              <w:rPr>
                <w:noProof/>
              </w:rPr>
              <w:fldChar w:fldCharType="begin"/>
            </w:r>
            <w:r>
              <w:rPr>
                <w:noProof/>
              </w:rPr>
              <w:instrText xml:space="preserve"> PAGEREF _Toc91855591 \h </w:instrText>
            </w:r>
            <w:r>
              <w:rPr>
                <w:noProof/>
              </w:rPr>
            </w:r>
            <w:r>
              <w:rPr>
                <w:noProof/>
              </w:rPr>
              <w:fldChar w:fldCharType="separate"/>
            </w:r>
            <w:r>
              <w:rPr>
                <w:noProof/>
              </w:rPr>
              <w:t>13</w:t>
            </w:r>
            <w:r>
              <w:rPr>
                <w:noProof/>
              </w:rPr>
              <w:fldChar w:fldCharType="end"/>
            </w:r>
          </w:hyperlink>
        </w:p>
        <w:p w14:paraId="35A4B370" w14:textId="39838619"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2" w:history="1">
            <w:r w:rsidRPr="00973767">
              <w:rPr>
                <w:rStyle w:val="Hyperlink"/>
                <w:i/>
                <w:noProof/>
              </w:rPr>
              <w:t>2.4. React Js</w:t>
            </w:r>
            <w:r>
              <w:rPr>
                <w:noProof/>
              </w:rPr>
              <w:tab/>
            </w:r>
            <w:r>
              <w:rPr>
                <w:noProof/>
              </w:rPr>
              <w:fldChar w:fldCharType="begin"/>
            </w:r>
            <w:r>
              <w:rPr>
                <w:noProof/>
              </w:rPr>
              <w:instrText xml:space="preserve"> PAGEREF _Toc91855592 \h </w:instrText>
            </w:r>
            <w:r>
              <w:rPr>
                <w:noProof/>
              </w:rPr>
            </w:r>
            <w:r>
              <w:rPr>
                <w:noProof/>
              </w:rPr>
              <w:fldChar w:fldCharType="separate"/>
            </w:r>
            <w:r>
              <w:rPr>
                <w:noProof/>
              </w:rPr>
              <w:t>14</w:t>
            </w:r>
            <w:r>
              <w:rPr>
                <w:noProof/>
              </w:rPr>
              <w:fldChar w:fldCharType="end"/>
            </w:r>
          </w:hyperlink>
        </w:p>
        <w:p w14:paraId="0A848E1B" w14:textId="33D5E75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3" w:history="1">
            <w:r w:rsidRPr="00973767">
              <w:rPr>
                <w:rStyle w:val="Hyperlink"/>
                <w:i/>
                <w:noProof/>
              </w:rPr>
              <w:t>2.5. Winform</w:t>
            </w:r>
            <w:r>
              <w:rPr>
                <w:noProof/>
              </w:rPr>
              <w:tab/>
            </w:r>
            <w:r>
              <w:rPr>
                <w:noProof/>
              </w:rPr>
              <w:fldChar w:fldCharType="begin"/>
            </w:r>
            <w:r>
              <w:rPr>
                <w:noProof/>
              </w:rPr>
              <w:instrText xml:space="preserve"> PAGEREF _Toc91855593 \h </w:instrText>
            </w:r>
            <w:r>
              <w:rPr>
                <w:noProof/>
              </w:rPr>
            </w:r>
            <w:r>
              <w:rPr>
                <w:noProof/>
              </w:rPr>
              <w:fldChar w:fldCharType="separate"/>
            </w:r>
            <w:r>
              <w:rPr>
                <w:noProof/>
              </w:rPr>
              <w:t>14</w:t>
            </w:r>
            <w:r>
              <w:rPr>
                <w:noProof/>
              </w:rPr>
              <w:fldChar w:fldCharType="end"/>
            </w:r>
          </w:hyperlink>
        </w:p>
        <w:p w14:paraId="1A4C610D" w14:textId="377E04E1"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594" w:history="1">
            <w:r w:rsidRPr="00973767">
              <w:rPr>
                <w:rStyle w:val="Hyperlink"/>
                <w:rFonts w:eastAsia="Helvetica"/>
                <w:bCs/>
                <w:noProof/>
                <w:shd w:val="clear" w:color="auto" w:fill="FFFFFF"/>
              </w:rPr>
              <w:t>CHƯƠNG 3: MÔ TẢ YÊU CẦU PHẦN MỀM</w:t>
            </w:r>
            <w:r>
              <w:rPr>
                <w:noProof/>
              </w:rPr>
              <w:tab/>
            </w:r>
            <w:r>
              <w:rPr>
                <w:noProof/>
              </w:rPr>
              <w:fldChar w:fldCharType="begin"/>
            </w:r>
            <w:r>
              <w:rPr>
                <w:noProof/>
              </w:rPr>
              <w:instrText xml:space="preserve"> PAGEREF _Toc91855594 \h </w:instrText>
            </w:r>
            <w:r>
              <w:rPr>
                <w:noProof/>
              </w:rPr>
            </w:r>
            <w:r>
              <w:rPr>
                <w:noProof/>
              </w:rPr>
              <w:fldChar w:fldCharType="separate"/>
            </w:r>
            <w:r>
              <w:rPr>
                <w:noProof/>
              </w:rPr>
              <w:t>15</w:t>
            </w:r>
            <w:r>
              <w:rPr>
                <w:noProof/>
              </w:rPr>
              <w:fldChar w:fldCharType="end"/>
            </w:r>
          </w:hyperlink>
        </w:p>
        <w:p w14:paraId="7F33EEE2" w14:textId="4274C5BD"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5" w:history="1">
            <w:r w:rsidRPr="00973767">
              <w:rPr>
                <w:rStyle w:val="Hyperlink"/>
                <w:rFonts w:eastAsia="Helvetica"/>
                <w:i/>
                <w:noProof/>
                <w:shd w:val="clear" w:color="auto" w:fill="FFFFFF"/>
              </w:rPr>
              <w:t>3.1. Giới thiệu đề tài</w:t>
            </w:r>
            <w:r>
              <w:rPr>
                <w:noProof/>
              </w:rPr>
              <w:tab/>
            </w:r>
            <w:r>
              <w:rPr>
                <w:noProof/>
              </w:rPr>
              <w:fldChar w:fldCharType="begin"/>
            </w:r>
            <w:r>
              <w:rPr>
                <w:noProof/>
              </w:rPr>
              <w:instrText xml:space="preserve"> PAGEREF _Toc91855595 \h </w:instrText>
            </w:r>
            <w:r>
              <w:rPr>
                <w:noProof/>
              </w:rPr>
            </w:r>
            <w:r>
              <w:rPr>
                <w:noProof/>
              </w:rPr>
              <w:fldChar w:fldCharType="separate"/>
            </w:r>
            <w:r>
              <w:rPr>
                <w:noProof/>
              </w:rPr>
              <w:t>15</w:t>
            </w:r>
            <w:r>
              <w:rPr>
                <w:noProof/>
              </w:rPr>
              <w:fldChar w:fldCharType="end"/>
            </w:r>
          </w:hyperlink>
        </w:p>
        <w:p w14:paraId="06605907" w14:textId="108AB5D4"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6" w:history="1">
            <w:r w:rsidRPr="00973767">
              <w:rPr>
                <w:rStyle w:val="Hyperlink"/>
                <w:i/>
                <w:noProof/>
              </w:rPr>
              <w:t>3.2. Mục đích</w:t>
            </w:r>
            <w:r>
              <w:rPr>
                <w:noProof/>
              </w:rPr>
              <w:tab/>
            </w:r>
            <w:r>
              <w:rPr>
                <w:noProof/>
              </w:rPr>
              <w:fldChar w:fldCharType="begin"/>
            </w:r>
            <w:r>
              <w:rPr>
                <w:noProof/>
              </w:rPr>
              <w:instrText xml:space="preserve"> PAGEREF _Toc91855596 \h </w:instrText>
            </w:r>
            <w:r>
              <w:rPr>
                <w:noProof/>
              </w:rPr>
            </w:r>
            <w:r>
              <w:rPr>
                <w:noProof/>
              </w:rPr>
              <w:fldChar w:fldCharType="separate"/>
            </w:r>
            <w:r>
              <w:rPr>
                <w:noProof/>
              </w:rPr>
              <w:t>15</w:t>
            </w:r>
            <w:r>
              <w:rPr>
                <w:noProof/>
              </w:rPr>
              <w:fldChar w:fldCharType="end"/>
            </w:r>
          </w:hyperlink>
        </w:p>
        <w:p w14:paraId="39441E03" w14:textId="1794BE49"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7" w:history="1">
            <w:r w:rsidRPr="00973767">
              <w:rPr>
                <w:rStyle w:val="Hyperlink"/>
                <w:i/>
                <w:noProof/>
              </w:rPr>
              <w:t>3.3. Phạm vi</w:t>
            </w:r>
            <w:r>
              <w:rPr>
                <w:noProof/>
              </w:rPr>
              <w:tab/>
            </w:r>
            <w:r>
              <w:rPr>
                <w:noProof/>
              </w:rPr>
              <w:fldChar w:fldCharType="begin"/>
            </w:r>
            <w:r>
              <w:rPr>
                <w:noProof/>
              </w:rPr>
              <w:instrText xml:space="preserve"> PAGEREF _Toc91855597 \h </w:instrText>
            </w:r>
            <w:r>
              <w:rPr>
                <w:noProof/>
              </w:rPr>
            </w:r>
            <w:r>
              <w:rPr>
                <w:noProof/>
              </w:rPr>
              <w:fldChar w:fldCharType="separate"/>
            </w:r>
            <w:r>
              <w:rPr>
                <w:noProof/>
              </w:rPr>
              <w:t>15</w:t>
            </w:r>
            <w:r>
              <w:rPr>
                <w:noProof/>
              </w:rPr>
              <w:fldChar w:fldCharType="end"/>
            </w:r>
          </w:hyperlink>
        </w:p>
        <w:p w14:paraId="054022F9" w14:textId="26B6B28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8" w:history="1">
            <w:r w:rsidRPr="00973767">
              <w:rPr>
                <w:rStyle w:val="Hyperlink"/>
                <w:i/>
                <w:noProof/>
              </w:rPr>
              <w:t>3.4. Một số chỉ tiêu kỹ thuật cơ bản của một ngôi nhà thông minh</w:t>
            </w:r>
            <w:r>
              <w:rPr>
                <w:noProof/>
              </w:rPr>
              <w:tab/>
            </w:r>
            <w:r>
              <w:rPr>
                <w:noProof/>
              </w:rPr>
              <w:fldChar w:fldCharType="begin"/>
            </w:r>
            <w:r>
              <w:rPr>
                <w:noProof/>
              </w:rPr>
              <w:instrText xml:space="preserve"> PAGEREF _Toc91855598 \h </w:instrText>
            </w:r>
            <w:r>
              <w:rPr>
                <w:noProof/>
              </w:rPr>
            </w:r>
            <w:r>
              <w:rPr>
                <w:noProof/>
              </w:rPr>
              <w:fldChar w:fldCharType="separate"/>
            </w:r>
            <w:r>
              <w:rPr>
                <w:noProof/>
              </w:rPr>
              <w:t>15</w:t>
            </w:r>
            <w:r>
              <w:rPr>
                <w:noProof/>
              </w:rPr>
              <w:fldChar w:fldCharType="end"/>
            </w:r>
          </w:hyperlink>
        </w:p>
        <w:p w14:paraId="088A61AF" w14:textId="73F22FC7"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599" w:history="1">
            <w:r w:rsidRPr="00973767">
              <w:rPr>
                <w:rStyle w:val="Hyperlink"/>
                <w:i/>
                <w:noProof/>
              </w:rPr>
              <w:t>3.5. Một số thành phần của hệ thống</w:t>
            </w:r>
            <w:r>
              <w:rPr>
                <w:noProof/>
              </w:rPr>
              <w:tab/>
            </w:r>
            <w:r>
              <w:rPr>
                <w:noProof/>
              </w:rPr>
              <w:fldChar w:fldCharType="begin"/>
            </w:r>
            <w:r>
              <w:rPr>
                <w:noProof/>
              </w:rPr>
              <w:instrText xml:space="preserve"> PAGEREF _Toc91855599 \h </w:instrText>
            </w:r>
            <w:r>
              <w:rPr>
                <w:noProof/>
              </w:rPr>
            </w:r>
            <w:r>
              <w:rPr>
                <w:noProof/>
              </w:rPr>
              <w:fldChar w:fldCharType="separate"/>
            </w:r>
            <w:r>
              <w:rPr>
                <w:noProof/>
              </w:rPr>
              <w:t>16</w:t>
            </w:r>
            <w:r>
              <w:rPr>
                <w:noProof/>
              </w:rPr>
              <w:fldChar w:fldCharType="end"/>
            </w:r>
          </w:hyperlink>
        </w:p>
        <w:p w14:paraId="3FD22508" w14:textId="0D386C86"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0" w:history="1">
            <w:r w:rsidRPr="00973767">
              <w:rPr>
                <w:rStyle w:val="Hyperlink"/>
                <w:i/>
                <w:noProof/>
              </w:rPr>
              <w:t>3.6. Yêu cầu chức năng</w:t>
            </w:r>
            <w:r>
              <w:rPr>
                <w:noProof/>
              </w:rPr>
              <w:tab/>
            </w:r>
            <w:r>
              <w:rPr>
                <w:noProof/>
              </w:rPr>
              <w:fldChar w:fldCharType="begin"/>
            </w:r>
            <w:r>
              <w:rPr>
                <w:noProof/>
              </w:rPr>
              <w:instrText xml:space="preserve"> PAGEREF _Toc91855600 \h </w:instrText>
            </w:r>
            <w:r>
              <w:rPr>
                <w:noProof/>
              </w:rPr>
            </w:r>
            <w:r>
              <w:rPr>
                <w:noProof/>
              </w:rPr>
              <w:fldChar w:fldCharType="separate"/>
            </w:r>
            <w:r>
              <w:rPr>
                <w:noProof/>
              </w:rPr>
              <w:t>16</w:t>
            </w:r>
            <w:r>
              <w:rPr>
                <w:noProof/>
              </w:rPr>
              <w:fldChar w:fldCharType="end"/>
            </w:r>
          </w:hyperlink>
        </w:p>
        <w:p w14:paraId="7BE36F0E" w14:textId="678E318C"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01" w:history="1">
            <w:r w:rsidRPr="00973767">
              <w:rPr>
                <w:rStyle w:val="Hyperlink"/>
                <w:bCs/>
                <w:noProof/>
              </w:rPr>
              <w:t>CHƯƠNG 4: PHÂN TÍCH VÀ THIẾT KẾ HỆ THỐNG</w:t>
            </w:r>
            <w:r>
              <w:rPr>
                <w:noProof/>
              </w:rPr>
              <w:tab/>
            </w:r>
            <w:r>
              <w:rPr>
                <w:noProof/>
              </w:rPr>
              <w:fldChar w:fldCharType="begin"/>
            </w:r>
            <w:r>
              <w:rPr>
                <w:noProof/>
              </w:rPr>
              <w:instrText xml:space="preserve"> PAGEREF _Toc91855601 \h </w:instrText>
            </w:r>
            <w:r>
              <w:rPr>
                <w:noProof/>
              </w:rPr>
            </w:r>
            <w:r>
              <w:rPr>
                <w:noProof/>
              </w:rPr>
              <w:fldChar w:fldCharType="separate"/>
            </w:r>
            <w:r>
              <w:rPr>
                <w:noProof/>
              </w:rPr>
              <w:t>22</w:t>
            </w:r>
            <w:r>
              <w:rPr>
                <w:noProof/>
              </w:rPr>
              <w:fldChar w:fldCharType="end"/>
            </w:r>
          </w:hyperlink>
        </w:p>
        <w:p w14:paraId="5F287368" w14:textId="546CE9E5"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2" w:history="1">
            <w:r w:rsidRPr="00973767">
              <w:rPr>
                <w:rStyle w:val="Hyperlink"/>
                <w:i/>
                <w:noProof/>
              </w:rPr>
              <w:t>4.1. Usecase Diagram</w:t>
            </w:r>
            <w:r>
              <w:rPr>
                <w:noProof/>
              </w:rPr>
              <w:tab/>
            </w:r>
            <w:r>
              <w:rPr>
                <w:noProof/>
              </w:rPr>
              <w:fldChar w:fldCharType="begin"/>
            </w:r>
            <w:r>
              <w:rPr>
                <w:noProof/>
              </w:rPr>
              <w:instrText xml:space="preserve"> PAGEREF _Toc91855602 \h </w:instrText>
            </w:r>
            <w:r>
              <w:rPr>
                <w:noProof/>
              </w:rPr>
            </w:r>
            <w:r>
              <w:rPr>
                <w:noProof/>
              </w:rPr>
              <w:fldChar w:fldCharType="separate"/>
            </w:r>
            <w:r>
              <w:rPr>
                <w:noProof/>
              </w:rPr>
              <w:t>22</w:t>
            </w:r>
            <w:r>
              <w:rPr>
                <w:noProof/>
              </w:rPr>
              <w:fldChar w:fldCharType="end"/>
            </w:r>
          </w:hyperlink>
        </w:p>
        <w:p w14:paraId="2DE0386C" w14:textId="55548E94"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3" w:history="1">
            <w:r w:rsidRPr="00973767">
              <w:rPr>
                <w:rStyle w:val="Hyperlink"/>
                <w:i/>
                <w:noProof/>
              </w:rPr>
              <w:t>4.2. Model</w:t>
            </w:r>
            <w:r>
              <w:rPr>
                <w:noProof/>
              </w:rPr>
              <w:tab/>
            </w:r>
            <w:r>
              <w:rPr>
                <w:noProof/>
              </w:rPr>
              <w:fldChar w:fldCharType="begin"/>
            </w:r>
            <w:r>
              <w:rPr>
                <w:noProof/>
              </w:rPr>
              <w:instrText xml:space="preserve"> PAGEREF _Toc91855603 \h </w:instrText>
            </w:r>
            <w:r>
              <w:rPr>
                <w:noProof/>
              </w:rPr>
            </w:r>
            <w:r>
              <w:rPr>
                <w:noProof/>
              </w:rPr>
              <w:fldChar w:fldCharType="separate"/>
            </w:r>
            <w:r>
              <w:rPr>
                <w:noProof/>
              </w:rPr>
              <w:t>25</w:t>
            </w:r>
            <w:r>
              <w:rPr>
                <w:noProof/>
              </w:rPr>
              <w:fldChar w:fldCharType="end"/>
            </w:r>
          </w:hyperlink>
        </w:p>
        <w:p w14:paraId="0DE14055" w14:textId="39AB77E5"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4" w:history="1">
            <w:r>
              <w:rPr>
                <w:noProof/>
              </w:rPr>
              <w:tab/>
            </w:r>
            <w:r>
              <w:rPr>
                <w:noProof/>
              </w:rPr>
              <w:fldChar w:fldCharType="begin"/>
            </w:r>
            <w:r>
              <w:rPr>
                <w:noProof/>
              </w:rPr>
              <w:instrText xml:space="preserve"> PAGEREF _Toc91855604 \h </w:instrText>
            </w:r>
            <w:r>
              <w:rPr>
                <w:noProof/>
              </w:rPr>
            </w:r>
            <w:r>
              <w:rPr>
                <w:noProof/>
              </w:rPr>
              <w:fldChar w:fldCharType="separate"/>
            </w:r>
            <w:r>
              <w:rPr>
                <w:noProof/>
              </w:rPr>
              <w:t>26</w:t>
            </w:r>
            <w:r>
              <w:rPr>
                <w:noProof/>
              </w:rPr>
              <w:fldChar w:fldCharType="end"/>
            </w:r>
          </w:hyperlink>
        </w:p>
        <w:p w14:paraId="156DC018" w14:textId="0A555740"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5" w:history="1">
            <w:r w:rsidRPr="00973767">
              <w:rPr>
                <w:rStyle w:val="Hyperlink"/>
                <w:i/>
                <w:noProof/>
              </w:rPr>
              <w:t>4.4. Giải Thuật Hệ Thống Toàn Mạch</w:t>
            </w:r>
            <w:r>
              <w:rPr>
                <w:noProof/>
              </w:rPr>
              <w:tab/>
            </w:r>
            <w:r>
              <w:rPr>
                <w:noProof/>
              </w:rPr>
              <w:fldChar w:fldCharType="begin"/>
            </w:r>
            <w:r>
              <w:rPr>
                <w:noProof/>
              </w:rPr>
              <w:instrText xml:space="preserve"> PAGEREF _Toc91855605 \h </w:instrText>
            </w:r>
            <w:r>
              <w:rPr>
                <w:noProof/>
              </w:rPr>
            </w:r>
            <w:r>
              <w:rPr>
                <w:noProof/>
              </w:rPr>
              <w:fldChar w:fldCharType="separate"/>
            </w:r>
            <w:r>
              <w:rPr>
                <w:noProof/>
              </w:rPr>
              <w:t>27</w:t>
            </w:r>
            <w:r>
              <w:rPr>
                <w:noProof/>
              </w:rPr>
              <w:fldChar w:fldCharType="end"/>
            </w:r>
          </w:hyperlink>
        </w:p>
        <w:p w14:paraId="2E6F0993" w14:textId="46702BB0"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06" w:history="1">
            <w:r w:rsidRPr="00973767">
              <w:rPr>
                <w:rStyle w:val="Hyperlink"/>
                <w:noProof/>
              </w:rPr>
              <w:t>CHƯƠNG 5: THIẾT BỊ PHẦN CỨNG</w:t>
            </w:r>
            <w:r>
              <w:rPr>
                <w:noProof/>
              </w:rPr>
              <w:tab/>
            </w:r>
            <w:r>
              <w:rPr>
                <w:noProof/>
              </w:rPr>
              <w:fldChar w:fldCharType="begin"/>
            </w:r>
            <w:r>
              <w:rPr>
                <w:noProof/>
              </w:rPr>
              <w:instrText xml:space="preserve"> PAGEREF _Toc91855606 \h </w:instrText>
            </w:r>
            <w:r>
              <w:rPr>
                <w:noProof/>
              </w:rPr>
            </w:r>
            <w:r>
              <w:rPr>
                <w:noProof/>
              </w:rPr>
              <w:fldChar w:fldCharType="separate"/>
            </w:r>
            <w:r>
              <w:rPr>
                <w:noProof/>
              </w:rPr>
              <w:t>28</w:t>
            </w:r>
            <w:r>
              <w:rPr>
                <w:noProof/>
              </w:rPr>
              <w:fldChar w:fldCharType="end"/>
            </w:r>
          </w:hyperlink>
        </w:p>
        <w:p w14:paraId="74CF105C" w14:textId="127B190F"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7" w:history="1">
            <w:r w:rsidRPr="00973767">
              <w:rPr>
                <w:rStyle w:val="Hyperlink"/>
                <w:i/>
                <w:noProof/>
              </w:rPr>
              <w:t>5.1. Khối cảm biến</w:t>
            </w:r>
            <w:r>
              <w:rPr>
                <w:noProof/>
              </w:rPr>
              <w:tab/>
            </w:r>
            <w:r>
              <w:rPr>
                <w:noProof/>
              </w:rPr>
              <w:fldChar w:fldCharType="begin"/>
            </w:r>
            <w:r>
              <w:rPr>
                <w:noProof/>
              </w:rPr>
              <w:instrText xml:space="preserve"> PAGEREF _Toc91855607 \h </w:instrText>
            </w:r>
            <w:r>
              <w:rPr>
                <w:noProof/>
              </w:rPr>
            </w:r>
            <w:r>
              <w:rPr>
                <w:noProof/>
              </w:rPr>
              <w:fldChar w:fldCharType="separate"/>
            </w:r>
            <w:r>
              <w:rPr>
                <w:noProof/>
              </w:rPr>
              <w:t>28</w:t>
            </w:r>
            <w:r>
              <w:rPr>
                <w:noProof/>
              </w:rPr>
              <w:fldChar w:fldCharType="end"/>
            </w:r>
          </w:hyperlink>
        </w:p>
        <w:p w14:paraId="46B38FF5" w14:textId="14E5603F"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8" w:history="1">
            <w:r w:rsidRPr="00973767">
              <w:rPr>
                <w:rStyle w:val="Hyperlink"/>
                <w:i/>
                <w:noProof/>
              </w:rPr>
              <w:t>5.2. Khối Truyền Phát</w:t>
            </w:r>
            <w:r>
              <w:rPr>
                <w:noProof/>
              </w:rPr>
              <w:tab/>
            </w:r>
            <w:r>
              <w:rPr>
                <w:noProof/>
              </w:rPr>
              <w:fldChar w:fldCharType="begin"/>
            </w:r>
            <w:r>
              <w:rPr>
                <w:noProof/>
              </w:rPr>
              <w:instrText xml:space="preserve"> PAGEREF _Toc91855608 \h </w:instrText>
            </w:r>
            <w:r>
              <w:rPr>
                <w:noProof/>
              </w:rPr>
            </w:r>
            <w:r>
              <w:rPr>
                <w:noProof/>
              </w:rPr>
              <w:fldChar w:fldCharType="separate"/>
            </w:r>
            <w:r>
              <w:rPr>
                <w:noProof/>
              </w:rPr>
              <w:t>30</w:t>
            </w:r>
            <w:r>
              <w:rPr>
                <w:noProof/>
              </w:rPr>
              <w:fldChar w:fldCharType="end"/>
            </w:r>
          </w:hyperlink>
        </w:p>
        <w:p w14:paraId="71A691A1" w14:textId="70EE2989"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09" w:history="1">
            <w:r w:rsidRPr="00973767">
              <w:rPr>
                <w:rStyle w:val="Hyperlink"/>
                <w:i/>
                <w:noProof/>
              </w:rPr>
              <w:t>5.3. Nhiệm Vụ Từng Khối</w:t>
            </w:r>
            <w:r>
              <w:rPr>
                <w:noProof/>
              </w:rPr>
              <w:tab/>
            </w:r>
            <w:r>
              <w:rPr>
                <w:noProof/>
              </w:rPr>
              <w:fldChar w:fldCharType="begin"/>
            </w:r>
            <w:r>
              <w:rPr>
                <w:noProof/>
              </w:rPr>
              <w:instrText xml:space="preserve"> PAGEREF _Toc91855609 \h </w:instrText>
            </w:r>
            <w:r>
              <w:rPr>
                <w:noProof/>
              </w:rPr>
            </w:r>
            <w:r>
              <w:rPr>
                <w:noProof/>
              </w:rPr>
              <w:fldChar w:fldCharType="separate"/>
            </w:r>
            <w:r>
              <w:rPr>
                <w:noProof/>
              </w:rPr>
              <w:t>34</w:t>
            </w:r>
            <w:r>
              <w:rPr>
                <w:noProof/>
              </w:rPr>
              <w:fldChar w:fldCharType="end"/>
            </w:r>
          </w:hyperlink>
        </w:p>
        <w:p w14:paraId="1E2DAF59" w14:textId="1C7C98C5"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10" w:history="1">
            <w:r w:rsidRPr="00973767">
              <w:rPr>
                <w:rStyle w:val="Hyperlink"/>
                <w:noProof/>
              </w:rPr>
              <w:t>CHƯƠNG 6: THẾT KẾ DATABASE</w:t>
            </w:r>
            <w:r>
              <w:rPr>
                <w:noProof/>
              </w:rPr>
              <w:tab/>
            </w:r>
            <w:r>
              <w:rPr>
                <w:noProof/>
              </w:rPr>
              <w:fldChar w:fldCharType="begin"/>
            </w:r>
            <w:r>
              <w:rPr>
                <w:noProof/>
              </w:rPr>
              <w:instrText xml:space="preserve"> PAGEREF _Toc91855610 \h </w:instrText>
            </w:r>
            <w:r>
              <w:rPr>
                <w:noProof/>
              </w:rPr>
            </w:r>
            <w:r>
              <w:rPr>
                <w:noProof/>
              </w:rPr>
              <w:fldChar w:fldCharType="separate"/>
            </w:r>
            <w:r>
              <w:rPr>
                <w:noProof/>
              </w:rPr>
              <w:t>35</w:t>
            </w:r>
            <w:r>
              <w:rPr>
                <w:noProof/>
              </w:rPr>
              <w:fldChar w:fldCharType="end"/>
            </w:r>
          </w:hyperlink>
        </w:p>
        <w:p w14:paraId="59ACA580" w14:textId="12CD2B7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1" w:history="1">
            <w:r w:rsidRPr="00973767">
              <w:rPr>
                <w:rStyle w:val="Hyperlink"/>
                <w:i/>
                <w:noProof/>
              </w:rPr>
              <w:t>6.1. Database nhận từ thiết bị phần cứng</w:t>
            </w:r>
            <w:r>
              <w:rPr>
                <w:noProof/>
              </w:rPr>
              <w:tab/>
            </w:r>
            <w:r>
              <w:rPr>
                <w:noProof/>
              </w:rPr>
              <w:fldChar w:fldCharType="begin"/>
            </w:r>
            <w:r>
              <w:rPr>
                <w:noProof/>
              </w:rPr>
              <w:instrText xml:space="preserve"> PAGEREF _Toc91855611 \h </w:instrText>
            </w:r>
            <w:r>
              <w:rPr>
                <w:noProof/>
              </w:rPr>
            </w:r>
            <w:r>
              <w:rPr>
                <w:noProof/>
              </w:rPr>
              <w:fldChar w:fldCharType="separate"/>
            </w:r>
            <w:r>
              <w:rPr>
                <w:noProof/>
              </w:rPr>
              <w:t>35</w:t>
            </w:r>
            <w:r>
              <w:rPr>
                <w:noProof/>
              </w:rPr>
              <w:fldChar w:fldCharType="end"/>
            </w:r>
          </w:hyperlink>
        </w:p>
        <w:p w14:paraId="4F55F3DE" w14:textId="30CC80D5"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2" w:history="1">
            <w:r w:rsidRPr="00973767">
              <w:rPr>
                <w:rStyle w:val="Hyperlink"/>
                <w:i/>
                <w:noProof/>
              </w:rPr>
              <w:t>6.2. Database User</w:t>
            </w:r>
            <w:r>
              <w:rPr>
                <w:noProof/>
              </w:rPr>
              <w:tab/>
            </w:r>
            <w:r>
              <w:rPr>
                <w:noProof/>
              </w:rPr>
              <w:fldChar w:fldCharType="begin"/>
            </w:r>
            <w:r>
              <w:rPr>
                <w:noProof/>
              </w:rPr>
              <w:instrText xml:space="preserve"> PAGEREF _Toc91855612 \h </w:instrText>
            </w:r>
            <w:r>
              <w:rPr>
                <w:noProof/>
              </w:rPr>
            </w:r>
            <w:r>
              <w:rPr>
                <w:noProof/>
              </w:rPr>
              <w:fldChar w:fldCharType="separate"/>
            </w:r>
            <w:r>
              <w:rPr>
                <w:noProof/>
              </w:rPr>
              <w:t>35</w:t>
            </w:r>
            <w:r>
              <w:rPr>
                <w:noProof/>
              </w:rPr>
              <w:fldChar w:fldCharType="end"/>
            </w:r>
          </w:hyperlink>
        </w:p>
        <w:p w14:paraId="2F7979B8" w14:textId="592E709C"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13" w:history="1">
            <w:r w:rsidRPr="00973767">
              <w:rPr>
                <w:rStyle w:val="Hyperlink"/>
                <w:bCs/>
                <w:noProof/>
              </w:rPr>
              <w:t>CHƯƠNG 7: THIẾT KẾ GIAO DIỆN ỨNG DỤNG</w:t>
            </w:r>
            <w:r>
              <w:rPr>
                <w:noProof/>
              </w:rPr>
              <w:tab/>
            </w:r>
            <w:r>
              <w:rPr>
                <w:noProof/>
              </w:rPr>
              <w:fldChar w:fldCharType="begin"/>
            </w:r>
            <w:r>
              <w:rPr>
                <w:noProof/>
              </w:rPr>
              <w:instrText xml:space="preserve"> PAGEREF _Toc91855613 \h </w:instrText>
            </w:r>
            <w:r>
              <w:rPr>
                <w:noProof/>
              </w:rPr>
            </w:r>
            <w:r>
              <w:rPr>
                <w:noProof/>
              </w:rPr>
              <w:fldChar w:fldCharType="separate"/>
            </w:r>
            <w:r>
              <w:rPr>
                <w:noProof/>
              </w:rPr>
              <w:t>39</w:t>
            </w:r>
            <w:r>
              <w:rPr>
                <w:noProof/>
              </w:rPr>
              <w:fldChar w:fldCharType="end"/>
            </w:r>
          </w:hyperlink>
        </w:p>
        <w:p w14:paraId="623F5B2A" w14:textId="13B55CF9"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4" w:history="1">
            <w:r w:rsidRPr="00973767">
              <w:rPr>
                <w:rStyle w:val="Hyperlink"/>
                <w:i/>
                <w:noProof/>
              </w:rPr>
              <w:t>7.1. Mobile App</w:t>
            </w:r>
            <w:r>
              <w:rPr>
                <w:noProof/>
              </w:rPr>
              <w:tab/>
            </w:r>
            <w:r>
              <w:rPr>
                <w:noProof/>
              </w:rPr>
              <w:fldChar w:fldCharType="begin"/>
            </w:r>
            <w:r>
              <w:rPr>
                <w:noProof/>
              </w:rPr>
              <w:instrText xml:space="preserve"> PAGEREF _Toc91855614 \h </w:instrText>
            </w:r>
            <w:r>
              <w:rPr>
                <w:noProof/>
              </w:rPr>
            </w:r>
            <w:r>
              <w:rPr>
                <w:noProof/>
              </w:rPr>
              <w:fldChar w:fldCharType="separate"/>
            </w:r>
            <w:r>
              <w:rPr>
                <w:noProof/>
              </w:rPr>
              <w:t>39</w:t>
            </w:r>
            <w:r>
              <w:rPr>
                <w:noProof/>
              </w:rPr>
              <w:fldChar w:fldCharType="end"/>
            </w:r>
          </w:hyperlink>
        </w:p>
        <w:p w14:paraId="33993380" w14:textId="1F122BD3"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5" w:history="1">
            <w:r w:rsidRPr="00973767">
              <w:rPr>
                <w:rStyle w:val="Hyperlink"/>
                <w:i/>
                <w:noProof/>
              </w:rPr>
              <w:t>7.2. Web</w:t>
            </w:r>
            <w:r>
              <w:rPr>
                <w:noProof/>
              </w:rPr>
              <w:tab/>
            </w:r>
            <w:r>
              <w:rPr>
                <w:noProof/>
              </w:rPr>
              <w:fldChar w:fldCharType="begin"/>
            </w:r>
            <w:r>
              <w:rPr>
                <w:noProof/>
              </w:rPr>
              <w:instrText xml:space="preserve"> PAGEREF _Toc91855615 \h </w:instrText>
            </w:r>
            <w:r>
              <w:rPr>
                <w:noProof/>
              </w:rPr>
            </w:r>
            <w:r>
              <w:rPr>
                <w:noProof/>
              </w:rPr>
              <w:fldChar w:fldCharType="separate"/>
            </w:r>
            <w:r>
              <w:rPr>
                <w:noProof/>
              </w:rPr>
              <w:t>55</w:t>
            </w:r>
            <w:r>
              <w:rPr>
                <w:noProof/>
              </w:rPr>
              <w:fldChar w:fldCharType="end"/>
            </w:r>
          </w:hyperlink>
        </w:p>
        <w:p w14:paraId="175975CB" w14:textId="0AAD213A"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6" w:history="1">
            <w:r w:rsidRPr="00973767">
              <w:rPr>
                <w:rStyle w:val="Hyperlink"/>
                <w:i/>
                <w:noProof/>
              </w:rPr>
              <w:t>7.3. Winform</w:t>
            </w:r>
            <w:r>
              <w:rPr>
                <w:noProof/>
              </w:rPr>
              <w:tab/>
            </w:r>
            <w:r>
              <w:rPr>
                <w:noProof/>
              </w:rPr>
              <w:fldChar w:fldCharType="begin"/>
            </w:r>
            <w:r>
              <w:rPr>
                <w:noProof/>
              </w:rPr>
              <w:instrText xml:space="preserve"> PAGEREF _Toc91855616 \h </w:instrText>
            </w:r>
            <w:r>
              <w:rPr>
                <w:noProof/>
              </w:rPr>
            </w:r>
            <w:r>
              <w:rPr>
                <w:noProof/>
              </w:rPr>
              <w:fldChar w:fldCharType="separate"/>
            </w:r>
            <w:r>
              <w:rPr>
                <w:noProof/>
              </w:rPr>
              <w:t>63</w:t>
            </w:r>
            <w:r>
              <w:rPr>
                <w:noProof/>
              </w:rPr>
              <w:fldChar w:fldCharType="end"/>
            </w:r>
          </w:hyperlink>
        </w:p>
        <w:p w14:paraId="5E089A60" w14:textId="4F042557"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17" w:history="1">
            <w:r>
              <w:rPr>
                <w:noProof/>
              </w:rPr>
              <w:tab/>
            </w:r>
            <w:r>
              <w:rPr>
                <w:noProof/>
              </w:rPr>
              <w:fldChar w:fldCharType="begin"/>
            </w:r>
            <w:r>
              <w:rPr>
                <w:noProof/>
              </w:rPr>
              <w:instrText xml:space="preserve"> PAGEREF _Toc91855617 \h </w:instrText>
            </w:r>
            <w:r>
              <w:rPr>
                <w:noProof/>
              </w:rPr>
            </w:r>
            <w:r>
              <w:rPr>
                <w:noProof/>
              </w:rPr>
              <w:fldChar w:fldCharType="separate"/>
            </w:r>
            <w:r>
              <w:rPr>
                <w:noProof/>
              </w:rPr>
              <w:t>63</w:t>
            </w:r>
            <w:r>
              <w:rPr>
                <w:noProof/>
              </w:rPr>
              <w:fldChar w:fldCharType="end"/>
            </w:r>
          </w:hyperlink>
        </w:p>
        <w:p w14:paraId="0B174678" w14:textId="22D89F73"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18" w:history="1">
            <w:r>
              <w:rPr>
                <w:noProof/>
              </w:rPr>
              <w:tab/>
            </w:r>
            <w:r>
              <w:rPr>
                <w:noProof/>
              </w:rPr>
              <w:fldChar w:fldCharType="begin"/>
            </w:r>
            <w:r>
              <w:rPr>
                <w:noProof/>
              </w:rPr>
              <w:instrText xml:space="preserve"> PAGEREF _Toc91855618 \h </w:instrText>
            </w:r>
            <w:r>
              <w:rPr>
                <w:noProof/>
              </w:rPr>
            </w:r>
            <w:r>
              <w:rPr>
                <w:noProof/>
              </w:rPr>
              <w:fldChar w:fldCharType="separate"/>
            </w:r>
            <w:r>
              <w:rPr>
                <w:noProof/>
              </w:rPr>
              <w:t>68</w:t>
            </w:r>
            <w:r>
              <w:rPr>
                <w:noProof/>
              </w:rPr>
              <w:fldChar w:fldCharType="end"/>
            </w:r>
          </w:hyperlink>
        </w:p>
        <w:p w14:paraId="16F72B29" w14:textId="382894F5"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19" w:history="1">
            <w:r w:rsidRPr="00973767">
              <w:rPr>
                <w:rStyle w:val="Hyperlink"/>
                <w:noProof/>
              </w:rPr>
              <w:t>CHƯƠNG 8: MÔ TẢ VÀ THIẾT KẾ MỘT SỐ THUẬT TOÁN</w:t>
            </w:r>
            <w:r>
              <w:rPr>
                <w:noProof/>
              </w:rPr>
              <w:tab/>
            </w:r>
            <w:r>
              <w:rPr>
                <w:noProof/>
              </w:rPr>
              <w:fldChar w:fldCharType="begin"/>
            </w:r>
            <w:r>
              <w:rPr>
                <w:noProof/>
              </w:rPr>
              <w:instrText xml:space="preserve"> PAGEREF _Toc91855619 \h </w:instrText>
            </w:r>
            <w:r>
              <w:rPr>
                <w:noProof/>
              </w:rPr>
            </w:r>
            <w:r>
              <w:rPr>
                <w:noProof/>
              </w:rPr>
              <w:fldChar w:fldCharType="separate"/>
            </w:r>
            <w:r>
              <w:rPr>
                <w:noProof/>
              </w:rPr>
              <w:t>69</w:t>
            </w:r>
            <w:r>
              <w:rPr>
                <w:noProof/>
              </w:rPr>
              <w:fldChar w:fldCharType="end"/>
            </w:r>
          </w:hyperlink>
        </w:p>
        <w:p w14:paraId="233F74E6" w14:textId="10A61D13"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20" w:history="1">
            <w:r w:rsidRPr="00973767">
              <w:rPr>
                <w:rStyle w:val="Hyperlink"/>
                <w:noProof/>
              </w:rPr>
              <w:t>(VẼ FLOWCHART)</w:t>
            </w:r>
            <w:r>
              <w:rPr>
                <w:noProof/>
              </w:rPr>
              <w:tab/>
            </w:r>
            <w:r>
              <w:rPr>
                <w:noProof/>
              </w:rPr>
              <w:fldChar w:fldCharType="begin"/>
            </w:r>
            <w:r>
              <w:rPr>
                <w:noProof/>
              </w:rPr>
              <w:instrText xml:space="preserve"> PAGEREF _Toc91855620 \h </w:instrText>
            </w:r>
            <w:r>
              <w:rPr>
                <w:noProof/>
              </w:rPr>
            </w:r>
            <w:r>
              <w:rPr>
                <w:noProof/>
              </w:rPr>
              <w:fldChar w:fldCharType="separate"/>
            </w:r>
            <w:r>
              <w:rPr>
                <w:noProof/>
              </w:rPr>
              <w:t>69</w:t>
            </w:r>
            <w:r>
              <w:rPr>
                <w:noProof/>
              </w:rPr>
              <w:fldChar w:fldCharType="end"/>
            </w:r>
          </w:hyperlink>
        </w:p>
        <w:p w14:paraId="54746D73" w14:textId="0E1D2C58"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21" w:history="1">
            <w:r w:rsidRPr="00973767">
              <w:rPr>
                <w:rStyle w:val="Hyperlink"/>
                <w:i/>
                <w:noProof/>
              </w:rPr>
              <w:t>8.1. Login</w:t>
            </w:r>
            <w:r>
              <w:rPr>
                <w:noProof/>
              </w:rPr>
              <w:tab/>
            </w:r>
            <w:r>
              <w:rPr>
                <w:noProof/>
              </w:rPr>
              <w:fldChar w:fldCharType="begin"/>
            </w:r>
            <w:r>
              <w:rPr>
                <w:noProof/>
              </w:rPr>
              <w:instrText xml:space="preserve"> PAGEREF _Toc91855621 \h </w:instrText>
            </w:r>
            <w:r>
              <w:rPr>
                <w:noProof/>
              </w:rPr>
            </w:r>
            <w:r>
              <w:rPr>
                <w:noProof/>
              </w:rPr>
              <w:fldChar w:fldCharType="separate"/>
            </w:r>
            <w:r>
              <w:rPr>
                <w:noProof/>
              </w:rPr>
              <w:t>69</w:t>
            </w:r>
            <w:r>
              <w:rPr>
                <w:noProof/>
              </w:rPr>
              <w:fldChar w:fldCharType="end"/>
            </w:r>
          </w:hyperlink>
        </w:p>
        <w:p w14:paraId="1197C313" w14:textId="761FA9B5"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22" w:history="1">
            <w:r w:rsidRPr="00973767">
              <w:rPr>
                <w:rStyle w:val="Hyperlink"/>
                <w:i/>
                <w:noProof/>
              </w:rPr>
              <w:t>8.2. Thuật toán lấy dữ liệu từ Database hiển thị lên ứng dụng</w:t>
            </w:r>
            <w:r>
              <w:rPr>
                <w:noProof/>
              </w:rPr>
              <w:tab/>
            </w:r>
            <w:r>
              <w:rPr>
                <w:noProof/>
              </w:rPr>
              <w:fldChar w:fldCharType="begin"/>
            </w:r>
            <w:r>
              <w:rPr>
                <w:noProof/>
              </w:rPr>
              <w:instrText xml:space="preserve"> PAGEREF _Toc91855622 \h </w:instrText>
            </w:r>
            <w:r>
              <w:rPr>
                <w:noProof/>
              </w:rPr>
            </w:r>
            <w:r>
              <w:rPr>
                <w:noProof/>
              </w:rPr>
              <w:fldChar w:fldCharType="separate"/>
            </w:r>
            <w:r>
              <w:rPr>
                <w:noProof/>
              </w:rPr>
              <w:t>70</w:t>
            </w:r>
            <w:r>
              <w:rPr>
                <w:noProof/>
              </w:rPr>
              <w:fldChar w:fldCharType="end"/>
            </w:r>
          </w:hyperlink>
        </w:p>
        <w:p w14:paraId="062371C5" w14:textId="51F8DA95"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23" w:history="1">
            <w:r w:rsidRPr="00973767">
              <w:rPr>
                <w:rStyle w:val="Hyperlink"/>
                <w:bCs/>
                <w:noProof/>
              </w:rPr>
              <w:t>CHƯƠNG 9: HƯỚNG PHÁT TRIỂN VÀ KẾT QUẢ ĐỀ TÀI</w:t>
            </w:r>
            <w:r>
              <w:rPr>
                <w:noProof/>
              </w:rPr>
              <w:tab/>
            </w:r>
            <w:r>
              <w:rPr>
                <w:noProof/>
              </w:rPr>
              <w:fldChar w:fldCharType="begin"/>
            </w:r>
            <w:r>
              <w:rPr>
                <w:noProof/>
              </w:rPr>
              <w:instrText xml:space="preserve"> PAGEREF _Toc91855623 \h </w:instrText>
            </w:r>
            <w:r>
              <w:rPr>
                <w:noProof/>
              </w:rPr>
            </w:r>
            <w:r>
              <w:rPr>
                <w:noProof/>
              </w:rPr>
              <w:fldChar w:fldCharType="separate"/>
            </w:r>
            <w:r>
              <w:rPr>
                <w:noProof/>
              </w:rPr>
              <w:t>71</w:t>
            </w:r>
            <w:r>
              <w:rPr>
                <w:noProof/>
              </w:rPr>
              <w:fldChar w:fldCharType="end"/>
            </w:r>
          </w:hyperlink>
        </w:p>
        <w:p w14:paraId="18D03915" w14:textId="70D23898"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24" w:history="1">
            <w:r w:rsidRPr="00973767">
              <w:rPr>
                <w:rStyle w:val="Hyperlink"/>
                <w:noProof/>
              </w:rPr>
              <w:t>9.1. Kết quả đạt được</w:t>
            </w:r>
            <w:r>
              <w:rPr>
                <w:noProof/>
              </w:rPr>
              <w:tab/>
            </w:r>
            <w:r>
              <w:rPr>
                <w:noProof/>
              </w:rPr>
              <w:fldChar w:fldCharType="begin"/>
            </w:r>
            <w:r>
              <w:rPr>
                <w:noProof/>
              </w:rPr>
              <w:instrText xml:space="preserve"> PAGEREF _Toc91855624 \h </w:instrText>
            </w:r>
            <w:r>
              <w:rPr>
                <w:noProof/>
              </w:rPr>
            </w:r>
            <w:r>
              <w:rPr>
                <w:noProof/>
              </w:rPr>
              <w:fldChar w:fldCharType="separate"/>
            </w:r>
            <w:r>
              <w:rPr>
                <w:noProof/>
              </w:rPr>
              <w:t>71</w:t>
            </w:r>
            <w:r>
              <w:rPr>
                <w:noProof/>
              </w:rPr>
              <w:fldChar w:fldCharType="end"/>
            </w:r>
          </w:hyperlink>
        </w:p>
        <w:p w14:paraId="072A9C0C" w14:textId="5FAF3339" w:rsidR="004C715D" w:rsidRDefault="004C715D">
          <w:pPr>
            <w:pStyle w:val="TOC2"/>
            <w:tabs>
              <w:tab w:val="right" w:leader="dot" w:pos="9350"/>
            </w:tabs>
            <w:rPr>
              <w:rFonts w:asciiTheme="minorHAnsi" w:eastAsiaTheme="minorEastAsia" w:hAnsiTheme="minorHAnsi" w:cstheme="minorBidi"/>
              <w:noProof/>
              <w:sz w:val="22"/>
              <w:szCs w:val="22"/>
            </w:rPr>
          </w:pPr>
          <w:hyperlink w:anchor="_Toc91855625" w:history="1">
            <w:r w:rsidRPr="00973767">
              <w:rPr>
                <w:rStyle w:val="Hyperlink"/>
                <w:i/>
                <w:noProof/>
              </w:rPr>
              <w:t>9.2. Phát triển ứng dụng</w:t>
            </w:r>
            <w:r>
              <w:rPr>
                <w:noProof/>
              </w:rPr>
              <w:tab/>
            </w:r>
            <w:r>
              <w:rPr>
                <w:noProof/>
              </w:rPr>
              <w:fldChar w:fldCharType="begin"/>
            </w:r>
            <w:r>
              <w:rPr>
                <w:noProof/>
              </w:rPr>
              <w:instrText xml:space="preserve"> PAGEREF _Toc91855625 \h </w:instrText>
            </w:r>
            <w:r>
              <w:rPr>
                <w:noProof/>
              </w:rPr>
            </w:r>
            <w:r>
              <w:rPr>
                <w:noProof/>
              </w:rPr>
              <w:fldChar w:fldCharType="separate"/>
            </w:r>
            <w:r>
              <w:rPr>
                <w:noProof/>
              </w:rPr>
              <w:t>71</w:t>
            </w:r>
            <w:r>
              <w:rPr>
                <w:noProof/>
              </w:rPr>
              <w:fldChar w:fldCharType="end"/>
            </w:r>
          </w:hyperlink>
        </w:p>
        <w:p w14:paraId="08B11B6E" w14:textId="208756EE"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26" w:history="1">
            <w:r w:rsidRPr="00973767">
              <w:rPr>
                <w:rStyle w:val="Hyperlink"/>
                <w:bCs/>
                <w:noProof/>
              </w:rPr>
              <w:t>CHƯƠNG 10: KẾT LUẬN</w:t>
            </w:r>
            <w:r>
              <w:rPr>
                <w:noProof/>
              </w:rPr>
              <w:tab/>
            </w:r>
            <w:r>
              <w:rPr>
                <w:noProof/>
              </w:rPr>
              <w:fldChar w:fldCharType="begin"/>
            </w:r>
            <w:r>
              <w:rPr>
                <w:noProof/>
              </w:rPr>
              <w:instrText xml:space="preserve"> PAGEREF _Toc91855626 \h </w:instrText>
            </w:r>
            <w:r>
              <w:rPr>
                <w:noProof/>
              </w:rPr>
            </w:r>
            <w:r>
              <w:rPr>
                <w:noProof/>
              </w:rPr>
              <w:fldChar w:fldCharType="separate"/>
            </w:r>
            <w:r>
              <w:rPr>
                <w:noProof/>
              </w:rPr>
              <w:t>72</w:t>
            </w:r>
            <w:r>
              <w:rPr>
                <w:noProof/>
              </w:rPr>
              <w:fldChar w:fldCharType="end"/>
            </w:r>
          </w:hyperlink>
        </w:p>
        <w:p w14:paraId="0D75FEBD" w14:textId="0FFA8B3F"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27" w:history="1">
            <w:r w:rsidRPr="00973767">
              <w:rPr>
                <w:rStyle w:val="Hyperlink"/>
                <w:bCs/>
                <w:noProof/>
              </w:rPr>
              <w:t>TÀI LIỆU THAM KHẢO</w:t>
            </w:r>
            <w:r>
              <w:rPr>
                <w:noProof/>
              </w:rPr>
              <w:tab/>
            </w:r>
            <w:r>
              <w:rPr>
                <w:noProof/>
              </w:rPr>
              <w:fldChar w:fldCharType="begin"/>
            </w:r>
            <w:r>
              <w:rPr>
                <w:noProof/>
              </w:rPr>
              <w:instrText xml:space="preserve"> PAGEREF _Toc91855627 \h </w:instrText>
            </w:r>
            <w:r>
              <w:rPr>
                <w:noProof/>
              </w:rPr>
            </w:r>
            <w:r>
              <w:rPr>
                <w:noProof/>
              </w:rPr>
              <w:fldChar w:fldCharType="separate"/>
            </w:r>
            <w:r>
              <w:rPr>
                <w:noProof/>
              </w:rPr>
              <w:t>73</w:t>
            </w:r>
            <w:r>
              <w:rPr>
                <w:noProof/>
              </w:rPr>
              <w:fldChar w:fldCharType="end"/>
            </w:r>
          </w:hyperlink>
        </w:p>
        <w:p w14:paraId="02BA5FD9" w14:textId="52821D23" w:rsidR="004C715D" w:rsidRDefault="004C715D">
          <w:pPr>
            <w:pStyle w:val="TOC1"/>
            <w:tabs>
              <w:tab w:val="right" w:leader="dot" w:pos="9350"/>
            </w:tabs>
            <w:rPr>
              <w:rFonts w:asciiTheme="minorHAnsi" w:eastAsiaTheme="minorEastAsia" w:hAnsiTheme="minorHAnsi" w:cstheme="minorBidi"/>
              <w:noProof/>
              <w:sz w:val="22"/>
              <w:szCs w:val="22"/>
            </w:rPr>
          </w:pPr>
          <w:hyperlink w:anchor="_Toc91855628" w:history="1">
            <w:r w:rsidRPr="00973767">
              <w:rPr>
                <w:rStyle w:val="Hyperlink"/>
                <w:noProof/>
              </w:rPr>
              <w:t>NHẬN XÉT</w:t>
            </w:r>
            <w:r>
              <w:rPr>
                <w:noProof/>
              </w:rPr>
              <w:tab/>
            </w:r>
            <w:r>
              <w:rPr>
                <w:noProof/>
              </w:rPr>
              <w:fldChar w:fldCharType="begin"/>
            </w:r>
            <w:r>
              <w:rPr>
                <w:noProof/>
              </w:rPr>
              <w:instrText xml:space="preserve"> PAGEREF _Toc91855628 \h </w:instrText>
            </w:r>
            <w:r>
              <w:rPr>
                <w:noProof/>
              </w:rPr>
            </w:r>
            <w:r>
              <w:rPr>
                <w:noProof/>
              </w:rPr>
              <w:fldChar w:fldCharType="separate"/>
            </w:r>
            <w:r>
              <w:rPr>
                <w:noProof/>
              </w:rPr>
              <w:t>75</w:t>
            </w:r>
            <w:r>
              <w:rPr>
                <w:noProof/>
              </w:rPr>
              <w:fldChar w:fldCharType="end"/>
            </w:r>
          </w:hyperlink>
        </w:p>
        <w:p w14:paraId="794568E2" w14:textId="12060F36" w:rsidR="000B03E5" w:rsidRPr="00F07CD5" w:rsidRDefault="00737FD1" w:rsidP="00B42834">
          <w:pPr>
            <w:rPr>
              <w:b/>
            </w:rPr>
          </w:pPr>
          <w:r>
            <w:rPr>
              <w:b/>
            </w:rPr>
            <w:fldChar w:fldCharType="end"/>
          </w:r>
        </w:p>
      </w:sdtContent>
    </w:sdt>
    <w:p w14:paraId="1F3DA99C" w14:textId="5DBCB42F" w:rsidR="00912A22" w:rsidRDefault="00912A22" w:rsidP="00912A22">
      <w:pPr>
        <w:pStyle w:val="Heading1"/>
        <w:jc w:val="left"/>
        <w:rPr>
          <w:rFonts w:ascii="Times New Roman" w:hAnsi="Times New Roman"/>
          <w:color w:val="1F497D" w:themeColor="text2"/>
          <w:sz w:val="32"/>
          <w:szCs w:val="32"/>
        </w:rPr>
      </w:pPr>
    </w:p>
    <w:p w14:paraId="2B595474" w14:textId="77777777" w:rsidR="00912A22" w:rsidRPr="00912A22" w:rsidRDefault="00912A22" w:rsidP="00912A22"/>
    <w:p w14:paraId="7C235E0C" w14:textId="5B59CDEB" w:rsidR="001B0306" w:rsidRDefault="0063612A" w:rsidP="001B0306">
      <w:pPr>
        <w:pStyle w:val="Heading1"/>
        <w:rPr>
          <w:b w:val="0"/>
        </w:rPr>
      </w:pPr>
      <w:bookmarkStart w:id="44" w:name="_Toc91855577"/>
      <w:r w:rsidRPr="00115103">
        <w:rPr>
          <w:rFonts w:ascii="Times New Roman" w:hAnsi="Times New Roman"/>
          <w:color w:val="1F497D" w:themeColor="text2"/>
          <w:sz w:val="32"/>
          <w:szCs w:val="32"/>
        </w:rPr>
        <w:lastRenderedPageBreak/>
        <w:t xml:space="preserve">DANH MỤC </w:t>
      </w:r>
      <w:r w:rsidR="00310187" w:rsidRPr="00115103">
        <w:rPr>
          <w:rFonts w:ascii="Times New Roman" w:hAnsi="Times New Roman"/>
          <w:color w:val="1F497D" w:themeColor="text2"/>
          <w:sz w:val="32"/>
          <w:szCs w:val="32"/>
        </w:rPr>
        <w:t>USECASE DIAGRAM</w:t>
      </w:r>
      <w:bookmarkEnd w:id="44"/>
    </w:p>
    <w:p w14:paraId="3D880374" w14:textId="78CA04B7" w:rsidR="00DC76FB" w:rsidRDefault="00DC76FB">
      <w:pPr>
        <w:pStyle w:val="TableofFigures"/>
        <w:tabs>
          <w:tab w:val="right" w:leader="dot" w:pos="9350"/>
        </w:tabs>
        <w:rPr>
          <w:rFonts w:asciiTheme="minorHAnsi" w:eastAsiaTheme="minorEastAsia" w:hAnsiTheme="minorHAnsi" w:cstheme="minorBidi"/>
          <w:noProof/>
          <w:sz w:val="22"/>
          <w:szCs w:val="22"/>
          <w:lang w:val="vi-VN" w:eastAsia="vi-VN"/>
        </w:rPr>
      </w:pPr>
      <w:r>
        <w:rPr>
          <w:b/>
        </w:rPr>
        <w:fldChar w:fldCharType="begin"/>
      </w:r>
      <w:r>
        <w:rPr>
          <w:b/>
        </w:rPr>
        <w:instrText xml:space="preserve"> TOC \h \z \c "Diagram" </w:instrText>
      </w:r>
      <w:r>
        <w:rPr>
          <w:b/>
        </w:rPr>
        <w:fldChar w:fldCharType="separate"/>
      </w:r>
      <w:hyperlink w:anchor="_Toc91601182" w:history="1">
        <w:r w:rsidRPr="001319FF">
          <w:rPr>
            <w:rStyle w:val="Hyperlink"/>
            <w:noProof/>
          </w:rPr>
          <w:t>Diagram 1: Mobile App</w:t>
        </w:r>
        <w:r>
          <w:rPr>
            <w:noProof/>
            <w:webHidden/>
          </w:rPr>
          <w:tab/>
        </w:r>
        <w:r>
          <w:rPr>
            <w:noProof/>
            <w:webHidden/>
          </w:rPr>
          <w:fldChar w:fldCharType="begin"/>
        </w:r>
        <w:r>
          <w:rPr>
            <w:noProof/>
            <w:webHidden/>
          </w:rPr>
          <w:instrText xml:space="preserve"> PAGEREF _Toc91601182 \h </w:instrText>
        </w:r>
        <w:r>
          <w:rPr>
            <w:noProof/>
            <w:webHidden/>
          </w:rPr>
        </w:r>
        <w:r>
          <w:rPr>
            <w:noProof/>
            <w:webHidden/>
          </w:rPr>
          <w:fldChar w:fldCharType="separate"/>
        </w:r>
        <w:r>
          <w:rPr>
            <w:noProof/>
            <w:webHidden/>
          </w:rPr>
          <w:t>22</w:t>
        </w:r>
        <w:r>
          <w:rPr>
            <w:noProof/>
            <w:webHidden/>
          </w:rPr>
          <w:fldChar w:fldCharType="end"/>
        </w:r>
      </w:hyperlink>
    </w:p>
    <w:p w14:paraId="25F94605" w14:textId="3286B792" w:rsidR="00DC76F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0" w:anchor="_Toc91601183" w:history="1">
        <w:r w:rsidR="00DC76FB" w:rsidRPr="001319FF">
          <w:rPr>
            <w:rStyle w:val="Hyperlink"/>
            <w:noProof/>
          </w:rPr>
          <w:t>Diagram 2: Web</w:t>
        </w:r>
        <w:r w:rsidR="00DC76FB">
          <w:rPr>
            <w:noProof/>
            <w:webHidden/>
          </w:rPr>
          <w:tab/>
        </w:r>
        <w:r w:rsidR="00DC76FB">
          <w:rPr>
            <w:noProof/>
            <w:webHidden/>
          </w:rPr>
          <w:fldChar w:fldCharType="begin"/>
        </w:r>
        <w:r w:rsidR="00DC76FB">
          <w:rPr>
            <w:noProof/>
            <w:webHidden/>
          </w:rPr>
          <w:instrText xml:space="preserve"> PAGEREF _Toc91601183 \h </w:instrText>
        </w:r>
        <w:r w:rsidR="00DC76FB">
          <w:rPr>
            <w:noProof/>
            <w:webHidden/>
          </w:rPr>
        </w:r>
        <w:r w:rsidR="00DC76FB">
          <w:rPr>
            <w:noProof/>
            <w:webHidden/>
          </w:rPr>
          <w:fldChar w:fldCharType="separate"/>
        </w:r>
        <w:r w:rsidR="00DC76FB">
          <w:rPr>
            <w:noProof/>
            <w:webHidden/>
          </w:rPr>
          <w:t>23</w:t>
        </w:r>
        <w:r w:rsidR="00DC76FB">
          <w:rPr>
            <w:noProof/>
            <w:webHidden/>
          </w:rPr>
          <w:fldChar w:fldCharType="end"/>
        </w:r>
      </w:hyperlink>
    </w:p>
    <w:p w14:paraId="6700063B" w14:textId="05212B0C" w:rsidR="00DC76F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1" w:anchor="_Toc91601184" w:history="1">
        <w:r w:rsidR="00DC76FB" w:rsidRPr="001319FF">
          <w:rPr>
            <w:rStyle w:val="Hyperlink"/>
            <w:noProof/>
          </w:rPr>
          <w:t>Diagram 3: Winform</w:t>
        </w:r>
        <w:r w:rsidR="00DC76FB">
          <w:rPr>
            <w:noProof/>
            <w:webHidden/>
          </w:rPr>
          <w:tab/>
        </w:r>
        <w:r w:rsidR="00DC76FB">
          <w:rPr>
            <w:noProof/>
            <w:webHidden/>
          </w:rPr>
          <w:fldChar w:fldCharType="begin"/>
        </w:r>
        <w:r w:rsidR="00DC76FB">
          <w:rPr>
            <w:noProof/>
            <w:webHidden/>
          </w:rPr>
          <w:instrText xml:space="preserve"> PAGEREF _Toc91601184 \h </w:instrText>
        </w:r>
        <w:r w:rsidR="00DC76FB">
          <w:rPr>
            <w:noProof/>
            <w:webHidden/>
          </w:rPr>
        </w:r>
        <w:r w:rsidR="00DC76FB">
          <w:rPr>
            <w:noProof/>
            <w:webHidden/>
          </w:rPr>
          <w:fldChar w:fldCharType="separate"/>
        </w:r>
        <w:r w:rsidR="00DC76FB">
          <w:rPr>
            <w:noProof/>
            <w:webHidden/>
          </w:rPr>
          <w:t>24</w:t>
        </w:r>
        <w:r w:rsidR="00DC76FB">
          <w:rPr>
            <w:noProof/>
            <w:webHidden/>
          </w:rPr>
          <w:fldChar w:fldCharType="end"/>
        </w:r>
      </w:hyperlink>
    </w:p>
    <w:p w14:paraId="4BB4AE54" w14:textId="06FBEC2A" w:rsidR="00E64F6C" w:rsidRDefault="00DC76FB">
      <w:pPr>
        <w:rPr>
          <w:b/>
        </w:rPr>
      </w:pPr>
      <w:r>
        <w:rPr>
          <w:b/>
        </w:rPr>
        <w:fldChar w:fldCharType="end"/>
      </w:r>
      <w:r w:rsidR="00310187">
        <w:rPr>
          <w:b/>
        </w:rPr>
        <w:br w:type="page"/>
      </w:r>
    </w:p>
    <w:p w14:paraId="3A564B57" w14:textId="4C3802DA" w:rsidR="00085DEC" w:rsidRDefault="00085DEC" w:rsidP="00325461">
      <w:pPr>
        <w:pStyle w:val="Heading1"/>
        <w:rPr>
          <w:rFonts w:ascii="Times New Roman" w:hAnsi="Times New Roman"/>
          <w:color w:val="1F497D" w:themeColor="text2"/>
          <w:sz w:val="32"/>
          <w:szCs w:val="32"/>
        </w:rPr>
      </w:pPr>
      <w:bookmarkStart w:id="45" w:name="_Toc91855578"/>
      <w:r w:rsidRPr="00325461">
        <w:rPr>
          <w:rFonts w:ascii="Times New Roman" w:hAnsi="Times New Roman"/>
          <w:color w:val="1F497D" w:themeColor="text2"/>
          <w:sz w:val="32"/>
          <w:szCs w:val="32"/>
        </w:rPr>
        <w:lastRenderedPageBreak/>
        <w:t>DANH MỤC MODEL</w:t>
      </w:r>
      <w:bookmarkEnd w:id="45"/>
    </w:p>
    <w:p w14:paraId="3501A2CB" w14:textId="1C09F141" w:rsidR="00F90201" w:rsidRDefault="00F90201">
      <w:pPr>
        <w:pStyle w:val="TableofFigures"/>
        <w:tabs>
          <w:tab w:val="right" w:leader="dot" w:pos="9350"/>
        </w:tabs>
        <w:rPr>
          <w:rFonts w:asciiTheme="minorHAnsi" w:eastAsiaTheme="minorEastAsia" w:hAnsiTheme="minorHAnsi" w:cstheme="minorBidi"/>
          <w:noProof/>
          <w:sz w:val="22"/>
          <w:szCs w:val="22"/>
          <w:lang w:val="vi-VN" w:eastAsia="vi-VN"/>
        </w:rPr>
      </w:pPr>
      <w:r>
        <w:rPr>
          <w:b/>
        </w:rPr>
        <w:fldChar w:fldCharType="begin"/>
      </w:r>
      <w:r>
        <w:rPr>
          <w:b/>
        </w:rPr>
        <w:instrText xml:space="preserve"> TOC \h \z \c "Model" </w:instrText>
      </w:r>
      <w:r>
        <w:rPr>
          <w:b/>
        </w:rPr>
        <w:fldChar w:fldCharType="separate"/>
      </w:r>
      <w:hyperlink r:id="rId12" w:anchor="_Toc91601210" w:history="1">
        <w:r w:rsidRPr="006E4C4D">
          <w:rPr>
            <w:rStyle w:val="Hyperlink"/>
            <w:noProof/>
          </w:rPr>
          <w:t>Model 1: Model Data</w:t>
        </w:r>
        <w:r>
          <w:rPr>
            <w:noProof/>
            <w:webHidden/>
          </w:rPr>
          <w:tab/>
        </w:r>
        <w:r>
          <w:rPr>
            <w:noProof/>
            <w:webHidden/>
          </w:rPr>
          <w:fldChar w:fldCharType="begin"/>
        </w:r>
        <w:r>
          <w:rPr>
            <w:noProof/>
            <w:webHidden/>
          </w:rPr>
          <w:instrText xml:space="preserve"> PAGEREF _Toc91601210 \h </w:instrText>
        </w:r>
        <w:r>
          <w:rPr>
            <w:noProof/>
            <w:webHidden/>
          </w:rPr>
        </w:r>
        <w:r>
          <w:rPr>
            <w:noProof/>
            <w:webHidden/>
          </w:rPr>
          <w:fldChar w:fldCharType="separate"/>
        </w:r>
        <w:r>
          <w:rPr>
            <w:noProof/>
            <w:webHidden/>
          </w:rPr>
          <w:t>25</w:t>
        </w:r>
        <w:r>
          <w:rPr>
            <w:noProof/>
            <w:webHidden/>
          </w:rPr>
          <w:fldChar w:fldCharType="end"/>
        </w:r>
      </w:hyperlink>
    </w:p>
    <w:p w14:paraId="1ACF1612" w14:textId="4F0F2E54" w:rsidR="00F9020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3" w:anchor="_Toc91601211" w:history="1">
        <w:r w:rsidR="00F90201" w:rsidRPr="006E4C4D">
          <w:rPr>
            <w:rStyle w:val="Hyperlink"/>
            <w:noProof/>
          </w:rPr>
          <w:t>Model 2: Model User</w:t>
        </w:r>
        <w:r w:rsidR="00F90201">
          <w:rPr>
            <w:noProof/>
            <w:webHidden/>
          </w:rPr>
          <w:tab/>
        </w:r>
        <w:r w:rsidR="00F90201">
          <w:rPr>
            <w:noProof/>
            <w:webHidden/>
          </w:rPr>
          <w:fldChar w:fldCharType="begin"/>
        </w:r>
        <w:r w:rsidR="00F90201">
          <w:rPr>
            <w:noProof/>
            <w:webHidden/>
          </w:rPr>
          <w:instrText xml:space="preserve"> PAGEREF _Toc91601211 \h </w:instrText>
        </w:r>
        <w:r w:rsidR="00F90201">
          <w:rPr>
            <w:noProof/>
            <w:webHidden/>
          </w:rPr>
        </w:r>
        <w:r w:rsidR="00F90201">
          <w:rPr>
            <w:noProof/>
            <w:webHidden/>
          </w:rPr>
          <w:fldChar w:fldCharType="separate"/>
        </w:r>
        <w:r w:rsidR="00F90201">
          <w:rPr>
            <w:noProof/>
            <w:webHidden/>
          </w:rPr>
          <w:t>25</w:t>
        </w:r>
        <w:r w:rsidR="00F90201">
          <w:rPr>
            <w:noProof/>
            <w:webHidden/>
          </w:rPr>
          <w:fldChar w:fldCharType="end"/>
        </w:r>
      </w:hyperlink>
    </w:p>
    <w:p w14:paraId="158E7F97" w14:textId="5A319D2D" w:rsidR="00F9020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4" w:anchor="_Toc91601212" w:history="1">
        <w:r w:rsidR="00F90201" w:rsidRPr="006E4C4D">
          <w:rPr>
            <w:rStyle w:val="Hyperlink"/>
            <w:noProof/>
          </w:rPr>
          <w:t>Model 3: Model Home</w:t>
        </w:r>
        <w:r w:rsidR="00F90201">
          <w:rPr>
            <w:noProof/>
            <w:webHidden/>
          </w:rPr>
          <w:tab/>
        </w:r>
        <w:r w:rsidR="00F90201">
          <w:rPr>
            <w:noProof/>
            <w:webHidden/>
          </w:rPr>
          <w:fldChar w:fldCharType="begin"/>
        </w:r>
        <w:r w:rsidR="00F90201">
          <w:rPr>
            <w:noProof/>
            <w:webHidden/>
          </w:rPr>
          <w:instrText xml:space="preserve"> PAGEREF _Toc91601212 \h </w:instrText>
        </w:r>
        <w:r w:rsidR="00F90201">
          <w:rPr>
            <w:noProof/>
            <w:webHidden/>
          </w:rPr>
        </w:r>
        <w:r w:rsidR="00F90201">
          <w:rPr>
            <w:noProof/>
            <w:webHidden/>
          </w:rPr>
          <w:fldChar w:fldCharType="separate"/>
        </w:r>
        <w:r w:rsidR="00F90201">
          <w:rPr>
            <w:noProof/>
            <w:webHidden/>
          </w:rPr>
          <w:t>26</w:t>
        </w:r>
        <w:r w:rsidR="00F90201">
          <w:rPr>
            <w:noProof/>
            <w:webHidden/>
          </w:rPr>
          <w:fldChar w:fldCharType="end"/>
        </w:r>
      </w:hyperlink>
    </w:p>
    <w:p w14:paraId="16C18F89" w14:textId="4EF994B6" w:rsidR="00F9020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5" w:anchor="_Toc91601213" w:history="1">
        <w:r w:rsidR="00F90201" w:rsidRPr="006E4C4D">
          <w:rPr>
            <w:rStyle w:val="Hyperlink"/>
            <w:noProof/>
          </w:rPr>
          <w:t>Model 4: Model Mail</w:t>
        </w:r>
        <w:r w:rsidR="00F90201">
          <w:rPr>
            <w:noProof/>
            <w:webHidden/>
          </w:rPr>
          <w:tab/>
        </w:r>
        <w:r w:rsidR="00F90201">
          <w:rPr>
            <w:noProof/>
            <w:webHidden/>
          </w:rPr>
          <w:fldChar w:fldCharType="begin"/>
        </w:r>
        <w:r w:rsidR="00F90201">
          <w:rPr>
            <w:noProof/>
            <w:webHidden/>
          </w:rPr>
          <w:instrText xml:space="preserve"> PAGEREF _Toc91601213 \h </w:instrText>
        </w:r>
        <w:r w:rsidR="00F90201">
          <w:rPr>
            <w:noProof/>
            <w:webHidden/>
          </w:rPr>
        </w:r>
        <w:r w:rsidR="00F90201">
          <w:rPr>
            <w:noProof/>
            <w:webHidden/>
          </w:rPr>
          <w:fldChar w:fldCharType="separate"/>
        </w:r>
        <w:r w:rsidR="00F90201">
          <w:rPr>
            <w:noProof/>
            <w:webHidden/>
          </w:rPr>
          <w:t>26</w:t>
        </w:r>
        <w:r w:rsidR="00F90201">
          <w:rPr>
            <w:noProof/>
            <w:webHidden/>
          </w:rPr>
          <w:fldChar w:fldCharType="end"/>
        </w:r>
      </w:hyperlink>
    </w:p>
    <w:p w14:paraId="3F30010E" w14:textId="1AAC3FC8" w:rsidR="00085DEC" w:rsidRDefault="00F90201" w:rsidP="00085DEC">
      <w:pPr>
        <w:rPr>
          <w:b/>
        </w:rPr>
      </w:pPr>
      <w:r>
        <w:rPr>
          <w:b/>
        </w:rPr>
        <w:fldChar w:fldCharType="end"/>
      </w:r>
      <w:r w:rsidR="00085DEC">
        <w:rPr>
          <w:b/>
        </w:rPr>
        <w:br/>
      </w:r>
      <w:r w:rsidR="00085DEC">
        <w:rPr>
          <w:b/>
        </w:rPr>
        <w:br/>
      </w:r>
    </w:p>
    <w:p w14:paraId="01253492" w14:textId="49AC5A38" w:rsidR="002B1BA4" w:rsidRDefault="00085DEC" w:rsidP="009323DE">
      <w:pPr>
        <w:rPr>
          <w:b/>
        </w:rPr>
      </w:pPr>
      <w:r>
        <w:rPr>
          <w:b/>
        </w:rPr>
        <w:br w:type="page"/>
      </w:r>
      <w:r w:rsidR="00310187">
        <w:rPr>
          <w:b/>
        </w:rPr>
        <w:fldChar w:fldCharType="begin"/>
      </w:r>
      <w:r w:rsidR="00310187">
        <w:rPr>
          <w:b/>
        </w:rPr>
        <w:instrText xml:space="preserve"> TOC \h \z \c "Usecase Diagram" </w:instrText>
      </w:r>
      <w:r w:rsidR="00310187">
        <w:rPr>
          <w:b/>
        </w:rPr>
        <w:fldChar w:fldCharType="end"/>
      </w:r>
    </w:p>
    <w:p w14:paraId="0B080BA2" w14:textId="049A947C" w:rsidR="00235BF2" w:rsidRDefault="00737FD1" w:rsidP="00235BF2">
      <w:pPr>
        <w:pStyle w:val="Heading1"/>
        <w:rPr>
          <w:b w:val="0"/>
          <w:sz w:val="32"/>
          <w:szCs w:val="32"/>
        </w:rPr>
      </w:pPr>
      <w:r w:rsidRPr="00B0366F">
        <w:lastRenderedPageBreak/>
        <w:t xml:space="preserve"> </w:t>
      </w:r>
      <w:bookmarkStart w:id="46" w:name="_Toc91855579"/>
      <w:bookmarkEnd w:id="42"/>
      <w:bookmarkEnd w:id="41"/>
      <w:bookmarkEnd w:id="40"/>
      <w:bookmarkEnd w:id="39"/>
      <w:r w:rsidR="003A011F" w:rsidRPr="00D159E9">
        <w:rPr>
          <w:rFonts w:ascii="Times New Roman" w:hAnsi="Times New Roman"/>
          <w:color w:val="1F497D" w:themeColor="text2"/>
          <w:sz w:val="32"/>
          <w:szCs w:val="32"/>
        </w:rPr>
        <w:t>DANH MỤC HÌNH ẢNH</w:t>
      </w:r>
      <w:r w:rsidR="0095485F">
        <w:rPr>
          <w:rFonts w:ascii="Times New Roman" w:hAnsi="Times New Roman"/>
          <w:color w:val="1F497D" w:themeColor="text2"/>
          <w:sz w:val="32"/>
          <w:szCs w:val="32"/>
        </w:rPr>
        <w:t xml:space="preserve"> APP MOBILE</w:t>
      </w:r>
      <w:bookmarkEnd w:id="46"/>
    </w:p>
    <w:p w14:paraId="2059B0F9" w14:textId="56599860" w:rsidR="00015DAB" w:rsidRDefault="00015DAB">
      <w:pPr>
        <w:pStyle w:val="TableofFigures"/>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\h \z \c "Mobile Figure " </w:instrText>
      </w:r>
      <w:r>
        <w:fldChar w:fldCharType="separate"/>
      </w:r>
      <w:hyperlink w:anchor="_Toc91601244" w:history="1">
        <w:r w:rsidRPr="00FE4601">
          <w:rPr>
            <w:rStyle w:val="Hyperlink"/>
            <w:noProof/>
          </w:rPr>
          <w:t>Mobile Figure  1</w:t>
        </w:r>
        <w:r>
          <w:rPr>
            <w:noProof/>
            <w:webHidden/>
          </w:rPr>
          <w:tab/>
        </w:r>
        <w:r>
          <w:rPr>
            <w:noProof/>
            <w:webHidden/>
          </w:rPr>
          <w:fldChar w:fldCharType="begin"/>
        </w:r>
        <w:r>
          <w:rPr>
            <w:noProof/>
            <w:webHidden/>
          </w:rPr>
          <w:instrText xml:space="preserve"> PAGEREF _Toc91601244 \h </w:instrText>
        </w:r>
        <w:r>
          <w:rPr>
            <w:noProof/>
            <w:webHidden/>
          </w:rPr>
        </w:r>
        <w:r>
          <w:rPr>
            <w:noProof/>
            <w:webHidden/>
          </w:rPr>
          <w:fldChar w:fldCharType="separate"/>
        </w:r>
        <w:r>
          <w:rPr>
            <w:noProof/>
            <w:webHidden/>
          </w:rPr>
          <w:t>39</w:t>
        </w:r>
        <w:r>
          <w:rPr>
            <w:noProof/>
            <w:webHidden/>
          </w:rPr>
          <w:fldChar w:fldCharType="end"/>
        </w:r>
      </w:hyperlink>
    </w:p>
    <w:p w14:paraId="2BE6FF79" w14:textId="28E97E26"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6" w:anchor="_Toc91601245" w:history="1">
        <w:r w:rsidR="00015DAB" w:rsidRPr="00FE4601">
          <w:rPr>
            <w:rStyle w:val="Hyperlink"/>
            <w:noProof/>
          </w:rPr>
          <w:t>Mobile Figure  2</w:t>
        </w:r>
        <w:r w:rsidR="00015DAB">
          <w:rPr>
            <w:noProof/>
            <w:webHidden/>
          </w:rPr>
          <w:tab/>
        </w:r>
        <w:r w:rsidR="00015DAB">
          <w:rPr>
            <w:noProof/>
            <w:webHidden/>
          </w:rPr>
          <w:fldChar w:fldCharType="begin"/>
        </w:r>
        <w:r w:rsidR="00015DAB">
          <w:rPr>
            <w:noProof/>
            <w:webHidden/>
          </w:rPr>
          <w:instrText xml:space="preserve"> PAGEREF _Toc91601245 \h </w:instrText>
        </w:r>
        <w:r w:rsidR="00015DAB">
          <w:rPr>
            <w:noProof/>
            <w:webHidden/>
          </w:rPr>
        </w:r>
        <w:r w:rsidR="00015DAB">
          <w:rPr>
            <w:noProof/>
            <w:webHidden/>
          </w:rPr>
          <w:fldChar w:fldCharType="separate"/>
        </w:r>
        <w:r w:rsidR="00015DAB">
          <w:rPr>
            <w:noProof/>
            <w:webHidden/>
          </w:rPr>
          <w:t>40</w:t>
        </w:r>
        <w:r w:rsidR="00015DAB">
          <w:rPr>
            <w:noProof/>
            <w:webHidden/>
          </w:rPr>
          <w:fldChar w:fldCharType="end"/>
        </w:r>
      </w:hyperlink>
    </w:p>
    <w:p w14:paraId="57E39594" w14:textId="11BD963B"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7" w:anchor="_Toc91601246" w:history="1">
        <w:r w:rsidR="00015DAB" w:rsidRPr="00FE4601">
          <w:rPr>
            <w:rStyle w:val="Hyperlink"/>
            <w:noProof/>
          </w:rPr>
          <w:t>Mobile Figure  3</w:t>
        </w:r>
        <w:r w:rsidR="00015DAB">
          <w:rPr>
            <w:noProof/>
            <w:webHidden/>
          </w:rPr>
          <w:tab/>
        </w:r>
        <w:r w:rsidR="00015DAB">
          <w:rPr>
            <w:noProof/>
            <w:webHidden/>
          </w:rPr>
          <w:fldChar w:fldCharType="begin"/>
        </w:r>
        <w:r w:rsidR="00015DAB">
          <w:rPr>
            <w:noProof/>
            <w:webHidden/>
          </w:rPr>
          <w:instrText xml:space="preserve"> PAGEREF _Toc91601246 \h </w:instrText>
        </w:r>
        <w:r w:rsidR="00015DAB">
          <w:rPr>
            <w:noProof/>
            <w:webHidden/>
          </w:rPr>
        </w:r>
        <w:r w:rsidR="00015DAB">
          <w:rPr>
            <w:noProof/>
            <w:webHidden/>
          </w:rPr>
          <w:fldChar w:fldCharType="separate"/>
        </w:r>
        <w:r w:rsidR="00015DAB">
          <w:rPr>
            <w:noProof/>
            <w:webHidden/>
          </w:rPr>
          <w:t>41</w:t>
        </w:r>
        <w:r w:rsidR="00015DAB">
          <w:rPr>
            <w:noProof/>
            <w:webHidden/>
          </w:rPr>
          <w:fldChar w:fldCharType="end"/>
        </w:r>
      </w:hyperlink>
    </w:p>
    <w:p w14:paraId="50EE39B0" w14:textId="7CF9AE6C"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8" w:anchor="_Toc91601247" w:history="1">
        <w:r w:rsidR="00015DAB" w:rsidRPr="00FE4601">
          <w:rPr>
            <w:rStyle w:val="Hyperlink"/>
            <w:noProof/>
          </w:rPr>
          <w:t>Mobile Figure  4</w:t>
        </w:r>
        <w:r w:rsidR="00015DAB">
          <w:rPr>
            <w:noProof/>
            <w:webHidden/>
          </w:rPr>
          <w:tab/>
        </w:r>
        <w:r w:rsidR="00015DAB">
          <w:rPr>
            <w:noProof/>
            <w:webHidden/>
          </w:rPr>
          <w:fldChar w:fldCharType="begin"/>
        </w:r>
        <w:r w:rsidR="00015DAB">
          <w:rPr>
            <w:noProof/>
            <w:webHidden/>
          </w:rPr>
          <w:instrText xml:space="preserve"> PAGEREF _Toc91601247 \h </w:instrText>
        </w:r>
        <w:r w:rsidR="00015DAB">
          <w:rPr>
            <w:noProof/>
            <w:webHidden/>
          </w:rPr>
        </w:r>
        <w:r w:rsidR="00015DAB">
          <w:rPr>
            <w:noProof/>
            <w:webHidden/>
          </w:rPr>
          <w:fldChar w:fldCharType="separate"/>
        </w:r>
        <w:r w:rsidR="00015DAB">
          <w:rPr>
            <w:noProof/>
            <w:webHidden/>
          </w:rPr>
          <w:t>42</w:t>
        </w:r>
        <w:r w:rsidR="00015DAB">
          <w:rPr>
            <w:noProof/>
            <w:webHidden/>
          </w:rPr>
          <w:fldChar w:fldCharType="end"/>
        </w:r>
      </w:hyperlink>
    </w:p>
    <w:p w14:paraId="5E27F67E" w14:textId="1218A73B"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19" w:anchor="_Toc91601248" w:history="1">
        <w:r w:rsidR="00015DAB" w:rsidRPr="00FE4601">
          <w:rPr>
            <w:rStyle w:val="Hyperlink"/>
            <w:noProof/>
          </w:rPr>
          <w:t>Mobile Figure  5</w:t>
        </w:r>
        <w:r w:rsidR="00015DAB">
          <w:rPr>
            <w:noProof/>
            <w:webHidden/>
          </w:rPr>
          <w:tab/>
        </w:r>
        <w:r w:rsidR="00015DAB">
          <w:rPr>
            <w:noProof/>
            <w:webHidden/>
          </w:rPr>
          <w:fldChar w:fldCharType="begin"/>
        </w:r>
        <w:r w:rsidR="00015DAB">
          <w:rPr>
            <w:noProof/>
            <w:webHidden/>
          </w:rPr>
          <w:instrText xml:space="preserve"> PAGEREF _Toc91601248 \h </w:instrText>
        </w:r>
        <w:r w:rsidR="00015DAB">
          <w:rPr>
            <w:noProof/>
            <w:webHidden/>
          </w:rPr>
        </w:r>
        <w:r w:rsidR="00015DAB">
          <w:rPr>
            <w:noProof/>
            <w:webHidden/>
          </w:rPr>
          <w:fldChar w:fldCharType="separate"/>
        </w:r>
        <w:r w:rsidR="00015DAB">
          <w:rPr>
            <w:noProof/>
            <w:webHidden/>
          </w:rPr>
          <w:t>43</w:t>
        </w:r>
        <w:r w:rsidR="00015DAB">
          <w:rPr>
            <w:noProof/>
            <w:webHidden/>
          </w:rPr>
          <w:fldChar w:fldCharType="end"/>
        </w:r>
      </w:hyperlink>
    </w:p>
    <w:p w14:paraId="3E282CA5" w14:textId="5B267FD5"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0" w:anchor="_Toc91601249" w:history="1">
        <w:r w:rsidR="00015DAB" w:rsidRPr="00FE4601">
          <w:rPr>
            <w:rStyle w:val="Hyperlink"/>
            <w:noProof/>
          </w:rPr>
          <w:t>Mobile Figure  6</w:t>
        </w:r>
        <w:r w:rsidR="00015DAB">
          <w:rPr>
            <w:noProof/>
            <w:webHidden/>
          </w:rPr>
          <w:tab/>
        </w:r>
        <w:r w:rsidR="00015DAB">
          <w:rPr>
            <w:noProof/>
            <w:webHidden/>
          </w:rPr>
          <w:fldChar w:fldCharType="begin"/>
        </w:r>
        <w:r w:rsidR="00015DAB">
          <w:rPr>
            <w:noProof/>
            <w:webHidden/>
          </w:rPr>
          <w:instrText xml:space="preserve"> PAGEREF _Toc91601249 \h </w:instrText>
        </w:r>
        <w:r w:rsidR="00015DAB">
          <w:rPr>
            <w:noProof/>
            <w:webHidden/>
          </w:rPr>
        </w:r>
        <w:r w:rsidR="00015DAB">
          <w:rPr>
            <w:noProof/>
            <w:webHidden/>
          </w:rPr>
          <w:fldChar w:fldCharType="separate"/>
        </w:r>
        <w:r w:rsidR="00015DAB">
          <w:rPr>
            <w:noProof/>
            <w:webHidden/>
          </w:rPr>
          <w:t>44</w:t>
        </w:r>
        <w:r w:rsidR="00015DAB">
          <w:rPr>
            <w:noProof/>
            <w:webHidden/>
          </w:rPr>
          <w:fldChar w:fldCharType="end"/>
        </w:r>
      </w:hyperlink>
    </w:p>
    <w:p w14:paraId="26458CDC" w14:textId="7F82D2F5"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1" w:anchor="_Toc91601250" w:history="1">
        <w:r w:rsidR="00015DAB" w:rsidRPr="00FE4601">
          <w:rPr>
            <w:rStyle w:val="Hyperlink"/>
            <w:noProof/>
          </w:rPr>
          <w:t>Mobile Figure  7</w:t>
        </w:r>
        <w:r w:rsidR="00015DAB">
          <w:rPr>
            <w:noProof/>
            <w:webHidden/>
          </w:rPr>
          <w:tab/>
        </w:r>
        <w:r w:rsidR="00015DAB">
          <w:rPr>
            <w:noProof/>
            <w:webHidden/>
          </w:rPr>
          <w:fldChar w:fldCharType="begin"/>
        </w:r>
        <w:r w:rsidR="00015DAB">
          <w:rPr>
            <w:noProof/>
            <w:webHidden/>
          </w:rPr>
          <w:instrText xml:space="preserve"> PAGEREF _Toc91601250 \h </w:instrText>
        </w:r>
        <w:r w:rsidR="00015DAB">
          <w:rPr>
            <w:noProof/>
            <w:webHidden/>
          </w:rPr>
        </w:r>
        <w:r w:rsidR="00015DAB">
          <w:rPr>
            <w:noProof/>
            <w:webHidden/>
          </w:rPr>
          <w:fldChar w:fldCharType="separate"/>
        </w:r>
        <w:r w:rsidR="00015DAB">
          <w:rPr>
            <w:noProof/>
            <w:webHidden/>
          </w:rPr>
          <w:t>45</w:t>
        </w:r>
        <w:r w:rsidR="00015DAB">
          <w:rPr>
            <w:noProof/>
            <w:webHidden/>
          </w:rPr>
          <w:fldChar w:fldCharType="end"/>
        </w:r>
      </w:hyperlink>
    </w:p>
    <w:p w14:paraId="5539A25F" w14:textId="6AC69C18"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2" w:anchor="_Toc91601251" w:history="1">
        <w:r w:rsidR="00015DAB" w:rsidRPr="00FE4601">
          <w:rPr>
            <w:rStyle w:val="Hyperlink"/>
            <w:noProof/>
          </w:rPr>
          <w:t>Mobile Figure  8</w:t>
        </w:r>
        <w:r w:rsidR="00015DAB">
          <w:rPr>
            <w:noProof/>
            <w:webHidden/>
          </w:rPr>
          <w:tab/>
        </w:r>
        <w:r w:rsidR="00015DAB">
          <w:rPr>
            <w:noProof/>
            <w:webHidden/>
          </w:rPr>
          <w:fldChar w:fldCharType="begin"/>
        </w:r>
        <w:r w:rsidR="00015DAB">
          <w:rPr>
            <w:noProof/>
            <w:webHidden/>
          </w:rPr>
          <w:instrText xml:space="preserve"> PAGEREF _Toc91601251 \h </w:instrText>
        </w:r>
        <w:r w:rsidR="00015DAB">
          <w:rPr>
            <w:noProof/>
            <w:webHidden/>
          </w:rPr>
        </w:r>
        <w:r w:rsidR="00015DAB">
          <w:rPr>
            <w:noProof/>
            <w:webHidden/>
          </w:rPr>
          <w:fldChar w:fldCharType="separate"/>
        </w:r>
        <w:r w:rsidR="00015DAB">
          <w:rPr>
            <w:noProof/>
            <w:webHidden/>
          </w:rPr>
          <w:t>46</w:t>
        </w:r>
        <w:r w:rsidR="00015DAB">
          <w:rPr>
            <w:noProof/>
            <w:webHidden/>
          </w:rPr>
          <w:fldChar w:fldCharType="end"/>
        </w:r>
      </w:hyperlink>
    </w:p>
    <w:p w14:paraId="1F16F72C" w14:textId="4EBE0334"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3" w:anchor="_Toc91601252" w:history="1">
        <w:r w:rsidR="00015DAB" w:rsidRPr="00FE4601">
          <w:rPr>
            <w:rStyle w:val="Hyperlink"/>
            <w:noProof/>
          </w:rPr>
          <w:t>Mobile Figure  9</w:t>
        </w:r>
        <w:r w:rsidR="00015DAB">
          <w:rPr>
            <w:noProof/>
            <w:webHidden/>
          </w:rPr>
          <w:tab/>
        </w:r>
        <w:r w:rsidR="00015DAB">
          <w:rPr>
            <w:noProof/>
            <w:webHidden/>
          </w:rPr>
          <w:fldChar w:fldCharType="begin"/>
        </w:r>
        <w:r w:rsidR="00015DAB">
          <w:rPr>
            <w:noProof/>
            <w:webHidden/>
          </w:rPr>
          <w:instrText xml:space="preserve"> PAGEREF _Toc91601252 \h </w:instrText>
        </w:r>
        <w:r w:rsidR="00015DAB">
          <w:rPr>
            <w:noProof/>
            <w:webHidden/>
          </w:rPr>
        </w:r>
        <w:r w:rsidR="00015DAB">
          <w:rPr>
            <w:noProof/>
            <w:webHidden/>
          </w:rPr>
          <w:fldChar w:fldCharType="separate"/>
        </w:r>
        <w:r w:rsidR="00015DAB">
          <w:rPr>
            <w:noProof/>
            <w:webHidden/>
          </w:rPr>
          <w:t>47</w:t>
        </w:r>
        <w:r w:rsidR="00015DAB">
          <w:rPr>
            <w:noProof/>
            <w:webHidden/>
          </w:rPr>
          <w:fldChar w:fldCharType="end"/>
        </w:r>
      </w:hyperlink>
    </w:p>
    <w:p w14:paraId="4F151299" w14:textId="7F86C065"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4" w:anchor="_Toc91601253" w:history="1">
        <w:r w:rsidR="00015DAB" w:rsidRPr="00FE4601">
          <w:rPr>
            <w:rStyle w:val="Hyperlink"/>
            <w:noProof/>
          </w:rPr>
          <w:t>Mobile Figure  10</w:t>
        </w:r>
        <w:r w:rsidR="00015DAB">
          <w:rPr>
            <w:noProof/>
            <w:webHidden/>
          </w:rPr>
          <w:tab/>
        </w:r>
        <w:r w:rsidR="00015DAB">
          <w:rPr>
            <w:noProof/>
            <w:webHidden/>
          </w:rPr>
          <w:fldChar w:fldCharType="begin"/>
        </w:r>
        <w:r w:rsidR="00015DAB">
          <w:rPr>
            <w:noProof/>
            <w:webHidden/>
          </w:rPr>
          <w:instrText xml:space="preserve"> PAGEREF _Toc91601253 \h </w:instrText>
        </w:r>
        <w:r w:rsidR="00015DAB">
          <w:rPr>
            <w:noProof/>
            <w:webHidden/>
          </w:rPr>
        </w:r>
        <w:r w:rsidR="00015DAB">
          <w:rPr>
            <w:noProof/>
            <w:webHidden/>
          </w:rPr>
          <w:fldChar w:fldCharType="separate"/>
        </w:r>
        <w:r w:rsidR="00015DAB">
          <w:rPr>
            <w:noProof/>
            <w:webHidden/>
          </w:rPr>
          <w:t>48</w:t>
        </w:r>
        <w:r w:rsidR="00015DAB">
          <w:rPr>
            <w:noProof/>
            <w:webHidden/>
          </w:rPr>
          <w:fldChar w:fldCharType="end"/>
        </w:r>
      </w:hyperlink>
    </w:p>
    <w:p w14:paraId="76775996" w14:textId="4392ED16"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5" w:anchor="_Toc91601254" w:history="1">
        <w:r w:rsidR="00015DAB" w:rsidRPr="00FE4601">
          <w:rPr>
            <w:rStyle w:val="Hyperlink"/>
            <w:noProof/>
          </w:rPr>
          <w:t>Mobile Figure  11</w:t>
        </w:r>
        <w:r w:rsidR="00015DAB">
          <w:rPr>
            <w:noProof/>
            <w:webHidden/>
          </w:rPr>
          <w:tab/>
        </w:r>
        <w:r w:rsidR="00015DAB">
          <w:rPr>
            <w:noProof/>
            <w:webHidden/>
          </w:rPr>
          <w:fldChar w:fldCharType="begin"/>
        </w:r>
        <w:r w:rsidR="00015DAB">
          <w:rPr>
            <w:noProof/>
            <w:webHidden/>
          </w:rPr>
          <w:instrText xml:space="preserve"> PAGEREF _Toc91601254 \h </w:instrText>
        </w:r>
        <w:r w:rsidR="00015DAB">
          <w:rPr>
            <w:noProof/>
            <w:webHidden/>
          </w:rPr>
        </w:r>
        <w:r w:rsidR="00015DAB">
          <w:rPr>
            <w:noProof/>
            <w:webHidden/>
          </w:rPr>
          <w:fldChar w:fldCharType="separate"/>
        </w:r>
        <w:r w:rsidR="00015DAB">
          <w:rPr>
            <w:noProof/>
            <w:webHidden/>
          </w:rPr>
          <w:t>49</w:t>
        </w:r>
        <w:r w:rsidR="00015DAB">
          <w:rPr>
            <w:noProof/>
            <w:webHidden/>
          </w:rPr>
          <w:fldChar w:fldCharType="end"/>
        </w:r>
      </w:hyperlink>
    </w:p>
    <w:p w14:paraId="5BB4BFCF" w14:textId="38284161"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6" w:anchor="_Toc91601255" w:history="1">
        <w:r w:rsidR="00015DAB" w:rsidRPr="00FE4601">
          <w:rPr>
            <w:rStyle w:val="Hyperlink"/>
            <w:noProof/>
          </w:rPr>
          <w:t>Mobile Figure  12</w:t>
        </w:r>
        <w:r w:rsidR="00015DAB">
          <w:rPr>
            <w:noProof/>
            <w:webHidden/>
          </w:rPr>
          <w:tab/>
        </w:r>
        <w:r w:rsidR="00015DAB">
          <w:rPr>
            <w:noProof/>
            <w:webHidden/>
          </w:rPr>
          <w:fldChar w:fldCharType="begin"/>
        </w:r>
        <w:r w:rsidR="00015DAB">
          <w:rPr>
            <w:noProof/>
            <w:webHidden/>
          </w:rPr>
          <w:instrText xml:space="preserve"> PAGEREF _Toc91601255 \h </w:instrText>
        </w:r>
        <w:r w:rsidR="00015DAB">
          <w:rPr>
            <w:noProof/>
            <w:webHidden/>
          </w:rPr>
        </w:r>
        <w:r w:rsidR="00015DAB">
          <w:rPr>
            <w:noProof/>
            <w:webHidden/>
          </w:rPr>
          <w:fldChar w:fldCharType="separate"/>
        </w:r>
        <w:r w:rsidR="00015DAB">
          <w:rPr>
            <w:noProof/>
            <w:webHidden/>
          </w:rPr>
          <w:t>50</w:t>
        </w:r>
        <w:r w:rsidR="00015DAB">
          <w:rPr>
            <w:noProof/>
            <w:webHidden/>
          </w:rPr>
          <w:fldChar w:fldCharType="end"/>
        </w:r>
      </w:hyperlink>
    </w:p>
    <w:p w14:paraId="402F4CD4" w14:textId="7E128731"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7" w:anchor="_Toc91601256" w:history="1">
        <w:r w:rsidR="00015DAB" w:rsidRPr="00FE4601">
          <w:rPr>
            <w:rStyle w:val="Hyperlink"/>
            <w:noProof/>
          </w:rPr>
          <w:t>Mobile Figure  13</w:t>
        </w:r>
        <w:r w:rsidR="00015DAB">
          <w:rPr>
            <w:noProof/>
            <w:webHidden/>
          </w:rPr>
          <w:tab/>
        </w:r>
        <w:r w:rsidR="00015DAB">
          <w:rPr>
            <w:noProof/>
            <w:webHidden/>
          </w:rPr>
          <w:fldChar w:fldCharType="begin"/>
        </w:r>
        <w:r w:rsidR="00015DAB">
          <w:rPr>
            <w:noProof/>
            <w:webHidden/>
          </w:rPr>
          <w:instrText xml:space="preserve"> PAGEREF _Toc91601256 \h </w:instrText>
        </w:r>
        <w:r w:rsidR="00015DAB">
          <w:rPr>
            <w:noProof/>
            <w:webHidden/>
          </w:rPr>
        </w:r>
        <w:r w:rsidR="00015DAB">
          <w:rPr>
            <w:noProof/>
            <w:webHidden/>
          </w:rPr>
          <w:fldChar w:fldCharType="separate"/>
        </w:r>
        <w:r w:rsidR="00015DAB">
          <w:rPr>
            <w:noProof/>
            <w:webHidden/>
          </w:rPr>
          <w:t>51</w:t>
        </w:r>
        <w:r w:rsidR="00015DAB">
          <w:rPr>
            <w:noProof/>
            <w:webHidden/>
          </w:rPr>
          <w:fldChar w:fldCharType="end"/>
        </w:r>
      </w:hyperlink>
    </w:p>
    <w:p w14:paraId="71A338AE" w14:textId="3A49552A"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8" w:anchor="_Toc91601257" w:history="1">
        <w:r w:rsidR="00015DAB" w:rsidRPr="00FE4601">
          <w:rPr>
            <w:rStyle w:val="Hyperlink"/>
            <w:noProof/>
          </w:rPr>
          <w:t>Mobile Figure  14</w:t>
        </w:r>
        <w:r w:rsidR="00015DAB">
          <w:rPr>
            <w:noProof/>
            <w:webHidden/>
          </w:rPr>
          <w:tab/>
        </w:r>
        <w:r w:rsidR="00015DAB">
          <w:rPr>
            <w:noProof/>
            <w:webHidden/>
          </w:rPr>
          <w:fldChar w:fldCharType="begin"/>
        </w:r>
        <w:r w:rsidR="00015DAB">
          <w:rPr>
            <w:noProof/>
            <w:webHidden/>
          </w:rPr>
          <w:instrText xml:space="preserve"> PAGEREF _Toc91601257 \h </w:instrText>
        </w:r>
        <w:r w:rsidR="00015DAB">
          <w:rPr>
            <w:noProof/>
            <w:webHidden/>
          </w:rPr>
        </w:r>
        <w:r w:rsidR="00015DAB">
          <w:rPr>
            <w:noProof/>
            <w:webHidden/>
          </w:rPr>
          <w:fldChar w:fldCharType="separate"/>
        </w:r>
        <w:r w:rsidR="00015DAB">
          <w:rPr>
            <w:noProof/>
            <w:webHidden/>
          </w:rPr>
          <w:t>52</w:t>
        </w:r>
        <w:r w:rsidR="00015DAB">
          <w:rPr>
            <w:noProof/>
            <w:webHidden/>
          </w:rPr>
          <w:fldChar w:fldCharType="end"/>
        </w:r>
      </w:hyperlink>
    </w:p>
    <w:p w14:paraId="1DC258FC" w14:textId="63BAE9B0"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29" w:anchor="_Toc91601258" w:history="1">
        <w:r w:rsidR="00015DAB" w:rsidRPr="00FE4601">
          <w:rPr>
            <w:rStyle w:val="Hyperlink"/>
            <w:noProof/>
          </w:rPr>
          <w:t>Mobile Figure  15</w:t>
        </w:r>
        <w:r w:rsidR="00015DAB">
          <w:rPr>
            <w:noProof/>
            <w:webHidden/>
          </w:rPr>
          <w:tab/>
        </w:r>
        <w:r w:rsidR="00015DAB">
          <w:rPr>
            <w:noProof/>
            <w:webHidden/>
          </w:rPr>
          <w:fldChar w:fldCharType="begin"/>
        </w:r>
        <w:r w:rsidR="00015DAB">
          <w:rPr>
            <w:noProof/>
            <w:webHidden/>
          </w:rPr>
          <w:instrText xml:space="preserve"> PAGEREF _Toc91601258 \h </w:instrText>
        </w:r>
        <w:r w:rsidR="00015DAB">
          <w:rPr>
            <w:noProof/>
            <w:webHidden/>
          </w:rPr>
        </w:r>
        <w:r w:rsidR="00015DAB">
          <w:rPr>
            <w:noProof/>
            <w:webHidden/>
          </w:rPr>
          <w:fldChar w:fldCharType="separate"/>
        </w:r>
        <w:r w:rsidR="00015DAB">
          <w:rPr>
            <w:noProof/>
            <w:webHidden/>
          </w:rPr>
          <w:t>53</w:t>
        </w:r>
        <w:r w:rsidR="00015DAB">
          <w:rPr>
            <w:noProof/>
            <w:webHidden/>
          </w:rPr>
          <w:fldChar w:fldCharType="end"/>
        </w:r>
      </w:hyperlink>
    </w:p>
    <w:p w14:paraId="43DC7312" w14:textId="0C2C188D" w:rsidR="00015DAB"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0" w:anchor="_Toc91601259" w:history="1">
        <w:r w:rsidR="00015DAB" w:rsidRPr="00FE4601">
          <w:rPr>
            <w:rStyle w:val="Hyperlink"/>
            <w:noProof/>
          </w:rPr>
          <w:t>Mobile Figure  16</w:t>
        </w:r>
        <w:r w:rsidR="00015DAB">
          <w:rPr>
            <w:noProof/>
            <w:webHidden/>
          </w:rPr>
          <w:tab/>
        </w:r>
        <w:r w:rsidR="00015DAB">
          <w:rPr>
            <w:noProof/>
            <w:webHidden/>
          </w:rPr>
          <w:fldChar w:fldCharType="begin"/>
        </w:r>
        <w:r w:rsidR="00015DAB">
          <w:rPr>
            <w:noProof/>
            <w:webHidden/>
          </w:rPr>
          <w:instrText xml:space="preserve"> PAGEREF _Toc91601259 \h </w:instrText>
        </w:r>
        <w:r w:rsidR="00015DAB">
          <w:rPr>
            <w:noProof/>
            <w:webHidden/>
          </w:rPr>
        </w:r>
        <w:r w:rsidR="00015DAB">
          <w:rPr>
            <w:noProof/>
            <w:webHidden/>
          </w:rPr>
          <w:fldChar w:fldCharType="separate"/>
        </w:r>
        <w:r w:rsidR="00015DAB">
          <w:rPr>
            <w:noProof/>
            <w:webHidden/>
          </w:rPr>
          <w:t>54</w:t>
        </w:r>
        <w:r w:rsidR="00015DAB">
          <w:rPr>
            <w:noProof/>
            <w:webHidden/>
          </w:rPr>
          <w:fldChar w:fldCharType="end"/>
        </w:r>
      </w:hyperlink>
    </w:p>
    <w:p w14:paraId="3E82BDCA" w14:textId="7B3743DD" w:rsidR="00A5738B" w:rsidRPr="00130A51" w:rsidRDefault="00015DAB" w:rsidP="00130A51">
      <w:r>
        <w:fldChar w:fldCharType="end"/>
      </w:r>
      <w:r w:rsidR="00327B55">
        <w:br w:type="page"/>
      </w:r>
    </w:p>
    <w:p w14:paraId="30FF504C" w14:textId="48812780" w:rsidR="00181537" w:rsidRPr="00181537" w:rsidRDefault="0095485F" w:rsidP="00181537">
      <w:pPr>
        <w:pStyle w:val="Heading1"/>
        <w:rPr>
          <w:rFonts w:asciiTheme="minorHAnsi" w:eastAsiaTheme="minorEastAsia" w:hAnsiTheme="minorHAnsi" w:cstheme="minorBidi"/>
          <w:noProof/>
          <w:sz w:val="22"/>
          <w:szCs w:val="22"/>
          <w:lang w:val="vi-VN" w:eastAsia="vi-VN"/>
        </w:rPr>
      </w:pPr>
      <w:bookmarkStart w:id="47" w:name="_Toc91855580"/>
      <w:r w:rsidRPr="00D159E9">
        <w:rPr>
          <w:rFonts w:ascii="Times New Roman" w:hAnsi="Times New Roman"/>
          <w:color w:val="1F497D" w:themeColor="text2"/>
          <w:sz w:val="32"/>
          <w:szCs w:val="32"/>
        </w:rPr>
        <w:lastRenderedPageBreak/>
        <w:t>DANH MỤC HÌNH ẢNH</w:t>
      </w:r>
      <w:r>
        <w:rPr>
          <w:rFonts w:ascii="Times New Roman" w:hAnsi="Times New Roman"/>
          <w:color w:val="1F497D" w:themeColor="text2"/>
          <w:sz w:val="32"/>
          <w:szCs w:val="32"/>
        </w:rPr>
        <w:t xml:space="preserve"> </w:t>
      </w:r>
      <w:r w:rsidR="00764A4A">
        <w:rPr>
          <w:rFonts w:ascii="Times New Roman" w:hAnsi="Times New Roman"/>
          <w:color w:val="1F497D" w:themeColor="text2"/>
          <w:sz w:val="32"/>
          <w:szCs w:val="32"/>
        </w:rPr>
        <w:t>WEB</w:t>
      </w:r>
      <w:bookmarkEnd w:id="47"/>
      <w:r w:rsidR="00764A4A">
        <w:rPr>
          <w:rFonts w:asciiTheme="minorHAnsi" w:eastAsiaTheme="minorEastAsia" w:hAnsiTheme="minorHAnsi" w:cstheme="minorBidi"/>
          <w:noProof/>
          <w:sz w:val="22"/>
          <w:szCs w:val="22"/>
          <w:lang w:val="vi-VN" w:eastAsia="vi-VN"/>
        </w:rPr>
        <w:t xml:space="preserve"> </w:t>
      </w:r>
      <w:r w:rsidR="00EF1B15">
        <w:rPr>
          <w:rFonts w:asciiTheme="minorHAnsi" w:eastAsiaTheme="minorEastAsia" w:hAnsiTheme="minorHAnsi" w:cstheme="minorBidi"/>
          <w:noProof/>
          <w:sz w:val="22"/>
          <w:szCs w:val="22"/>
          <w:lang w:val="vi-VN" w:eastAsia="vi-VN"/>
        </w:rPr>
        <w:fldChar w:fldCharType="begin"/>
      </w:r>
      <w:r w:rsidR="00EF1B15">
        <w:rPr>
          <w:rFonts w:asciiTheme="minorHAnsi" w:eastAsiaTheme="minorEastAsia" w:hAnsiTheme="minorHAnsi" w:cstheme="minorBidi"/>
          <w:noProof/>
          <w:sz w:val="22"/>
          <w:szCs w:val="22"/>
          <w:lang w:val="vi-VN" w:eastAsia="vi-VN"/>
        </w:rPr>
        <w:instrText xml:space="preserve"> TOC \h \z \c "Web Figure" </w:instrText>
      </w:r>
      <w:r w:rsidR="00EF1B15">
        <w:rPr>
          <w:rFonts w:asciiTheme="minorHAnsi" w:eastAsiaTheme="minorEastAsia" w:hAnsiTheme="minorHAnsi" w:cstheme="minorBidi"/>
          <w:noProof/>
          <w:sz w:val="22"/>
          <w:szCs w:val="22"/>
          <w:lang w:val="vi-VN" w:eastAsia="vi-VN"/>
        </w:rPr>
        <w:fldChar w:fldCharType="end"/>
      </w:r>
    </w:p>
    <w:p w14:paraId="5A142C90" w14:textId="548B14F3" w:rsidR="00235BF2" w:rsidRPr="00181537" w:rsidRDefault="00235BF2" w:rsidP="00181537">
      <w:pPr>
        <w:pStyle w:val="TableofFigures"/>
        <w:tabs>
          <w:tab w:val="right" w:leader="dot" w:pos="9350"/>
        </w:tabs>
        <w:rPr>
          <w:rFonts w:asciiTheme="minorHAnsi" w:eastAsiaTheme="minorEastAsia" w:hAnsiTheme="minorHAnsi" w:cstheme="minorBidi"/>
          <w:noProof/>
          <w:sz w:val="22"/>
          <w:szCs w:val="22"/>
          <w:lang w:val="vi-VN" w:eastAsia="vi-VN"/>
        </w:rPr>
      </w:pPr>
    </w:p>
    <w:p w14:paraId="7B1FDBA2" w14:textId="4B7BA1A4" w:rsidR="00A23543" w:rsidRDefault="00A23543">
      <w:pPr>
        <w:pStyle w:val="TableofFigures"/>
        <w:tabs>
          <w:tab w:val="right" w:leader="dot" w:pos="9350"/>
        </w:tabs>
        <w:rPr>
          <w:rFonts w:asciiTheme="minorHAnsi" w:eastAsiaTheme="minorEastAsia" w:hAnsiTheme="minorHAnsi" w:cstheme="minorBidi"/>
          <w:noProof/>
          <w:sz w:val="22"/>
          <w:szCs w:val="22"/>
          <w:lang w:val="vi-VN" w:eastAsia="vi-VN"/>
        </w:rPr>
      </w:pPr>
      <w:r>
        <w:rPr>
          <w:color w:val="1F497D" w:themeColor="text2"/>
          <w:sz w:val="32"/>
          <w:szCs w:val="32"/>
        </w:rPr>
        <w:fldChar w:fldCharType="begin"/>
      </w:r>
      <w:r>
        <w:rPr>
          <w:color w:val="1F497D" w:themeColor="text2"/>
          <w:sz w:val="32"/>
          <w:szCs w:val="32"/>
        </w:rPr>
        <w:instrText xml:space="preserve"> TOC \h \z \c "Web Figure" </w:instrText>
      </w:r>
      <w:r>
        <w:rPr>
          <w:color w:val="1F497D" w:themeColor="text2"/>
          <w:sz w:val="32"/>
          <w:szCs w:val="32"/>
        </w:rPr>
        <w:fldChar w:fldCharType="separate"/>
      </w:r>
      <w:hyperlink r:id="rId31" w:anchor="_Toc91601270" w:history="1">
        <w:r w:rsidRPr="00354726">
          <w:rPr>
            <w:rStyle w:val="Hyperlink"/>
            <w:noProof/>
          </w:rPr>
          <w:t>Web Figure 1: Trang đăng ký</w:t>
        </w:r>
        <w:r>
          <w:rPr>
            <w:noProof/>
            <w:webHidden/>
          </w:rPr>
          <w:tab/>
        </w:r>
        <w:r>
          <w:rPr>
            <w:noProof/>
            <w:webHidden/>
          </w:rPr>
          <w:fldChar w:fldCharType="begin"/>
        </w:r>
        <w:r>
          <w:rPr>
            <w:noProof/>
            <w:webHidden/>
          </w:rPr>
          <w:instrText xml:space="preserve"> PAGEREF _Toc91601270 \h </w:instrText>
        </w:r>
        <w:r>
          <w:rPr>
            <w:noProof/>
            <w:webHidden/>
          </w:rPr>
        </w:r>
        <w:r>
          <w:rPr>
            <w:noProof/>
            <w:webHidden/>
          </w:rPr>
          <w:fldChar w:fldCharType="separate"/>
        </w:r>
        <w:r>
          <w:rPr>
            <w:noProof/>
            <w:webHidden/>
          </w:rPr>
          <w:t>55</w:t>
        </w:r>
        <w:r>
          <w:rPr>
            <w:noProof/>
            <w:webHidden/>
          </w:rPr>
          <w:fldChar w:fldCharType="end"/>
        </w:r>
      </w:hyperlink>
    </w:p>
    <w:p w14:paraId="1039D143" w14:textId="7DBB5B2B"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2" w:anchor="_Toc91601271" w:history="1">
        <w:r w:rsidR="00A23543" w:rsidRPr="00354726">
          <w:rPr>
            <w:rStyle w:val="Hyperlink"/>
            <w:noProof/>
          </w:rPr>
          <w:t>Web Figure 2: Trang đăng nhập</w:t>
        </w:r>
        <w:r w:rsidR="00A23543">
          <w:rPr>
            <w:noProof/>
            <w:webHidden/>
          </w:rPr>
          <w:tab/>
        </w:r>
        <w:r w:rsidR="00A23543">
          <w:rPr>
            <w:noProof/>
            <w:webHidden/>
          </w:rPr>
          <w:fldChar w:fldCharType="begin"/>
        </w:r>
        <w:r w:rsidR="00A23543">
          <w:rPr>
            <w:noProof/>
            <w:webHidden/>
          </w:rPr>
          <w:instrText xml:space="preserve"> PAGEREF _Toc91601271 \h </w:instrText>
        </w:r>
        <w:r w:rsidR="00A23543">
          <w:rPr>
            <w:noProof/>
            <w:webHidden/>
          </w:rPr>
        </w:r>
        <w:r w:rsidR="00A23543">
          <w:rPr>
            <w:noProof/>
            <w:webHidden/>
          </w:rPr>
          <w:fldChar w:fldCharType="separate"/>
        </w:r>
        <w:r w:rsidR="00A23543">
          <w:rPr>
            <w:noProof/>
            <w:webHidden/>
          </w:rPr>
          <w:t>55</w:t>
        </w:r>
        <w:r w:rsidR="00A23543">
          <w:rPr>
            <w:noProof/>
            <w:webHidden/>
          </w:rPr>
          <w:fldChar w:fldCharType="end"/>
        </w:r>
      </w:hyperlink>
    </w:p>
    <w:p w14:paraId="151DB11D" w14:textId="62D5ED0E"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3" w:anchor="_Toc91601272" w:history="1">
        <w:r w:rsidR="00A23543" w:rsidRPr="00354726">
          <w:rPr>
            <w:rStyle w:val="Hyperlink"/>
            <w:noProof/>
          </w:rPr>
          <w:t>Web Figure 3: Trang quên mật khẩu</w:t>
        </w:r>
        <w:r w:rsidR="00A23543">
          <w:rPr>
            <w:noProof/>
            <w:webHidden/>
          </w:rPr>
          <w:tab/>
        </w:r>
        <w:r w:rsidR="00A23543">
          <w:rPr>
            <w:noProof/>
            <w:webHidden/>
          </w:rPr>
          <w:fldChar w:fldCharType="begin"/>
        </w:r>
        <w:r w:rsidR="00A23543">
          <w:rPr>
            <w:noProof/>
            <w:webHidden/>
          </w:rPr>
          <w:instrText xml:space="preserve"> PAGEREF _Toc91601272 \h </w:instrText>
        </w:r>
        <w:r w:rsidR="00A23543">
          <w:rPr>
            <w:noProof/>
            <w:webHidden/>
          </w:rPr>
        </w:r>
        <w:r w:rsidR="00A23543">
          <w:rPr>
            <w:noProof/>
            <w:webHidden/>
          </w:rPr>
          <w:fldChar w:fldCharType="separate"/>
        </w:r>
        <w:r w:rsidR="00A23543">
          <w:rPr>
            <w:noProof/>
            <w:webHidden/>
          </w:rPr>
          <w:t>56</w:t>
        </w:r>
        <w:r w:rsidR="00A23543">
          <w:rPr>
            <w:noProof/>
            <w:webHidden/>
          </w:rPr>
          <w:fldChar w:fldCharType="end"/>
        </w:r>
      </w:hyperlink>
    </w:p>
    <w:p w14:paraId="2F205ABC" w14:textId="6D524742"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4" w:anchor="_Toc91601273" w:history="1">
        <w:r w:rsidR="00A23543" w:rsidRPr="00354726">
          <w:rPr>
            <w:rStyle w:val="Hyperlink"/>
            <w:noProof/>
          </w:rPr>
          <w:t>Web Figure 4: Trang tài khoản</w:t>
        </w:r>
        <w:r w:rsidR="00A23543">
          <w:rPr>
            <w:noProof/>
            <w:webHidden/>
          </w:rPr>
          <w:tab/>
        </w:r>
        <w:r w:rsidR="00A23543">
          <w:rPr>
            <w:noProof/>
            <w:webHidden/>
          </w:rPr>
          <w:fldChar w:fldCharType="begin"/>
        </w:r>
        <w:r w:rsidR="00A23543">
          <w:rPr>
            <w:noProof/>
            <w:webHidden/>
          </w:rPr>
          <w:instrText xml:space="preserve"> PAGEREF _Toc91601273 \h </w:instrText>
        </w:r>
        <w:r w:rsidR="00A23543">
          <w:rPr>
            <w:noProof/>
            <w:webHidden/>
          </w:rPr>
        </w:r>
        <w:r w:rsidR="00A23543">
          <w:rPr>
            <w:noProof/>
            <w:webHidden/>
          </w:rPr>
          <w:fldChar w:fldCharType="separate"/>
        </w:r>
        <w:r w:rsidR="00A23543">
          <w:rPr>
            <w:noProof/>
            <w:webHidden/>
          </w:rPr>
          <w:t>56</w:t>
        </w:r>
        <w:r w:rsidR="00A23543">
          <w:rPr>
            <w:noProof/>
            <w:webHidden/>
          </w:rPr>
          <w:fldChar w:fldCharType="end"/>
        </w:r>
      </w:hyperlink>
    </w:p>
    <w:p w14:paraId="0745B6CA" w14:textId="1E17B70A"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5" w:anchor="_Toc91601274" w:history="1">
        <w:r w:rsidR="00A23543" w:rsidRPr="00354726">
          <w:rPr>
            <w:rStyle w:val="Hyperlink"/>
            <w:noProof/>
          </w:rPr>
          <w:t>Web Figure 5: Trang cập nhật tài khoản</w:t>
        </w:r>
        <w:r w:rsidR="00A23543">
          <w:rPr>
            <w:noProof/>
            <w:webHidden/>
          </w:rPr>
          <w:tab/>
        </w:r>
        <w:r w:rsidR="00A23543">
          <w:rPr>
            <w:noProof/>
            <w:webHidden/>
          </w:rPr>
          <w:fldChar w:fldCharType="begin"/>
        </w:r>
        <w:r w:rsidR="00A23543">
          <w:rPr>
            <w:noProof/>
            <w:webHidden/>
          </w:rPr>
          <w:instrText xml:space="preserve"> PAGEREF _Toc91601274 \h </w:instrText>
        </w:r>
        <w:r w:rsidR="00A23543">
          <w:rPr>
            <w:noProof/>
            <w:webHidden/>
          </w:rPr>
        </w:r>
        <w:r w:rsidR="00A23543">
          <w:rPr>
            <w:noProof/>
            <w:webHidden/>
          </w:rPr>
          <w:fldChar w:fldCharType="separate"/>
        </w:r>
        <w:r w:rsidR="00A23543">
          <w:rPr>
            <w:noProof/>
            <w:webHidden/>
          </w:rPr>
          <w:t>57</w:t>
        </w:r>
        <w:r w:rsidR="00A23543">
          <w:rPr>
            <w:noProof/>
            <w:webHidden/>
          </w:rPr>
          <w:fldChar w:fldCharType="end"/>
        </w:r>
      </w:hyperlink>
    </w:p>
    <w:p w14:paraId="18822AB8" w14:textId="28364E5D"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6" w:anchor="_Toc91601275" w:history="1">
        <w:r w:rsidR="00A23543" w:rsidRPr="00354726">
          <w:rPr>
            <w:rStyle w:val="Hyperlink"/>
            <w:noProof/>
          </w:rPr>
          <w:t>Web Figure 6: Trang thông tin chi tiết</w:t>
        </w:r>
        <w:r w:rsidR="00A23543">
          <w:rPr>
            <w:noProof/>
            <w:webHidden/>
          </w:rPr>
          <w:tab/>
        </w:r>
        <w:r w:rsidR="00A23543">
          <w:rPr>
            <w:noProof/>
            <w:webHidden/>
          </w:rPr>
          <w:fldChar w:fldCharType="begin"/>
        </w:r>
        <w:r w:rsidR="00A23543">
          <w:rPr>
            <w:noProof/>
            <w:webHidden/>
          </w:rPr>
          <w:instrText xml:space="preserve"> PAGEREF _Toc91601275 \h </w:instrText>
        </w:r>
        <w:r w:rsidR="00A23543">
          <w:rPr>
            <w:noProof/>
            <w:webHidden/>
          </w:rPr>
        </w:r>
        <w:r w:rsidR="00A23543">
          <w:rPr>
            <w:noProof/>
            <w:webHidden/>
          </w:rPr>
          <w:fldChar w:fldCharType="separate"/>
        </w:r>
        <w:r w:rsidR="00A23543">
          <w:rPr>
            <w:noProof/>
            <w:webHidden/>
          </w:rPr>
          <w:t>57</w:t>
        </w:r>
        <w:r w:rsidR="00A23543">
          <w:rPr>
            <w:noProof/>
            <w:webHidden/>
          </w:rPr>
          <w:fldChar w:fldCharType="end"/>
        </w:r>
      </w:hyperlink>
    </w:p>
    <w:p w14:paraId="54AD8552" w14:textId="57A19F7F"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7" w:anchor="_Toc91601276" w:history="1">
        <w:r w:rsidR="00A23543" w:rsidRPr="00354726">
          <w:rPr>
            <w:rStyle w:val="Hyperlink"/>
            <w:noProof/>
          </w:rPr>
          <w:t>Web Figure 7: Trang chủ</w:t>
        </w:r>
        <w:r w:rsidR="00A23543">
          <w:rPr>
            <w:noProof/>
            <w:webHidden/>
          </w:rPr>
          <w:tab/>
        </w:r>
        <w:r w:rsidR="00A23543">
          <w:rPr>
            <w:noProof/>
            <w:webHidden/>
          </w:rPr>
          <w:fldChar w:fldCharType="begin"/>
        </w:r>
        <w:r w:rsidR="00A23543">
          <w:rPr>
            <w:noProof/>
            <w:webHidden/>
          </w:rPr>
          <w:instrText xml:space="preserve"> PAGEREF _Toc91601276 \h </w:instrText>
        </w:r>
        <w:r w:rsidR="00A23543">
          <w:rPr>
            <w:noProof/>
            <w:webHidden/>
          </w:rPr>
        </w:r>
        <w:r w:rsidR="00A23543">
          <w:rPr>
            <w:noProof/>
            <w:webHidden/>
          </w:rPr>
          <w:fldChar w:fldCharType="separate"/>
        </w:r>
        <w:r w:rsidR="00A23543">
          <w:rPr>
            <w:noProof/>
            <w:webHidden/>
          </w:rPr>
          <w:t>58</w:t>
        </w:r>
        <w:r w:rsidR="00A23543">
          <w:rPr>
            <w:noProof/>
            <w:webHidden/>
          </w:rPr>
          <w:fldChar w:fldCharType="end"/>
        </w:r>
      </w:hyperlink>
    </w:p>
    <w:p w14:paraId="1FE088A3" w14:textId="4D1FDFB2"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8" w:anchor="_Toc91601277" w:history="1">
        <w:r w:rsidR="00A23543" w:rsidRPr="00354726">
          <w:rPr>
            <w:rStyle w:val="Hyperlink"/>
            <w:noProof/>
          </w:rPr>
          <w:t>Web Figure 8: Trang biểu đồ</w:t>
        </w:r>
        <w:r w:rsidR="00A23543">
          <w:rPr>
            <w:noProof/>
            <w:webHidden/>
          </w:rPr>
          <w:tab/>
        </w:r>
        <w:r w:rsidR="00A23543">
          <w:rPr>
            <w:noProof/>
            <w:webHidden/>
          </w:rPr>
          <w:fldChar w:fldCharType="begin"/>
        </w:r>
        <w:r w:rsidR="00A23543">
          <w:rPr>
            <w:noProof/>
            <w:webHidden/>
          </w:rPr>
          <w:instrText xml:space="preserve"> PAGEREF _Toc91601277 \h </w:instrText>
        </w:r>
        <w:r w:rsidR="00A23543">
          <w:rPr>
            <w:noProof/>
            <w:webHidden/>
          </w:rPr>
        </w:r>
        <w:r w:rsidR="00A23543">
          <w:rPr>
            <w:noProof/>
            <w:webHidden/>
          </w:rPr>
          <w:fldChar w:fldCharType="separate"/>
        </w:r>
        <w:r w:rsidR="00A23543">
          <w:rPr>
            <w:noProof/>
            <w:webHidden/>
          </w:rPr>
          <w:t>59</w:t>
        </w:r>
        <w:r w:rsidR="00A23543">
          <w:rPr>
            <w:noProof/>
            <w:webHidden/>
          </w:rPr>
          <w:fldChar w:fldCharType="end"/>
        </w:r>
      </w:hyperlink>
    </w:p>
    <w:p w14:paraId="03E693A2" w14:textId="1DDAA95E"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39" w:anchor="_Toc91601278" w:history="1">
        <w:r w:rsidR="00A23543" w:rsidRPr="00354726">
          <w:rPr>
            <w:rStyle w:val="Hyperlink"/>
            <w:noProof/>
          </w:rPr>
          <w:t>Web Figure 9: Trang biểu đồ</w:t>
        </w:r>
        <w:r w:rsidR="00A23543">
          <w:rPr>
            <w:noProof/>
            <w:webHidden/>
          </w:rPr>
          <w:tab/>
        </w:r>
        <w:r w:rsidR="00A23543">
          <w:rPr>
            <w:noProof/>
            <w:webHidden/>
          </w:rPr>
          <w:fldChar w:fldCharType="begin"/>
        </w:r>
        <w:r w:rsidR="00A23543">
          <w:rPr>
            <w:noProof/>
            <w:webHidden/>
          </w:rPr>
          <w:instrText xml:space="preserve"> PAGEREF _Toc91601278 \h </w:instrText>
        </w:r>
        <w:r w:rsidR="00A23543">
          <w:rPr>
            <w:noProof/>
            <w:webHidden/>
          </w:rPr>
        </w:r>
        <w:r w:rsidR="00A23543">
          <w:rPr>
            <w:noProof/>
            <w:webHidden/>
          </w:rPr>
          <w:fldChar w:fldCharType="separate"/>
        </w:r>
        <w:r w:rsidR="00A23543">
          <w:rPr>
            <w:noProof/>
            <w:webHidden/>
          </w:rPr>
          <w:t>60</w:t>
        </w:r>
        <w:r w:rsidR="00A23543">
          <w:rPr>
            <w:noProof/>
            <w:webHidden/>
          </w:rPr>
          <w:fldChar w:fldCharType="end"/>
        </w:r>
      </w:hyperlink>
    </w:p>
    <w:p w14:paraId="3FBA6D17" w14:textId="171BDFFA"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0" w:anchor="_Toc91601279" w:history="1">
        <w:r w:rsidR="00A23543" w:rsidRPr="00354726">
          <w:rPr>
            <w:rStyle w:val="Hyperlink"/>
            <w:noProof/>
          </w:rPr>
          <w:t>Web Figure 10: Trang thêm thông tin</w:t>
        </w:r>
        <w:r w:rsidR="00A23543">
          <w:rPr>
            <w:noProof/>
            <w:webHidden/>
          </w:rPr>
          <w:tab/>
        </w:r>
        <w:r w:rsidR="00A23543">
          <w:rPr>
            <w:noProof/>
            <w:webHidden/>
          </w:rPr>
          <w:fldChar w:fldCharType="begin"/>
        </w:r>
        <w:r w:rsidR="00A23543">
          <w:rPr>
            <w:noProof/>
            <w:webHidden/>
          </w:rPr>
          <w:instrText xml:space="preserve"> PAGEREF _Toc91601279 \h </w:instrText>
        </w:r>
        <w:r w:rsidR="00A23543">
          <w:rPr>
            <w:noProof/>
            <w:webHidden/>
          </w:rPr>
        </w:r>
        <w:r w:rsidR="00A23543">
          <w:rPr>
            <w:noProof/>
            <w:webHidden/>
          </w:rPr>
          <w:fldChar w:fldCharType="separate"/>
        </w:r>
        <w:r w:rsidR="00A23543">
          <w:rPr>
            <w:noProof/>
            <w:webHidden/>
          </w:rPr>
          <w:t>60</w:t>
        </w:r>
        <w:r w:rsidR="00A23543">
          <w:rPr>
            <w:noProof/>
            <w:webHidden/>
          </w:rPr>
          <w:fldChar w:fldCharType="end"/>
        </w:r>
      </w:hyperlink>
    </w:p>
    <w:p w14:paraId="6DF7F0E1" w14:textId="27A8A665"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1" w:anchor="_Toc91601280" w:history="1">
        <w:r w:rsidR="00A23543" w:rsidRPr="00354726">
          <w:rPr>
            <w:rStyle w:val="Hyperlink"/>
            <w:noProof/>
          </w:rPr>
          <w:t>Web Figure 11: Máy tính</w:t>
        </w:r>
        <w:r w:rsidR="00A23543">
          <w:rPr>
            <w:noProof/>
            <w:webHidden/>
          </w:rPr>
          <w:tab/>
        </w:r>
        <w:r w:rsidR="00A23543">
          <w:rPr>
            <w:noProof/>
            <w:webHidden/>
          </w:rPr>
          <w:fldChar w:fldCharType="begin"/>
        </w:r>
        <w:r w:rsidR="00A23543">
          <w:rPr>
            <w:noProof/>
            <w:webHidden/>
          </w:rPr>
          <w:instrText xml:space="preserve"> PAGEREF _Toc91601280 \h </w:instrText>
        </w:r>
        <w:r w:rsidR="00A23543">
          <w:rPr>
            <w:noProof/>
            <w:webHidden/>
          </w:rPr>
        </w:r>
        <w:r w:rsidR="00A23543">
          <w:rPr>
            <w:noProof/>
            <w:webHidden/>
          </w:rPr>
          <w:fldChar w:fldCharType="separate"/>
        </w:r>
        <w:r w:rsidR="00A23543">
          <w:rPr>
            <w:noProof/>
            <w:webHidden/>
          </w:rPr>
          <w:t>61</w:t>
        </w:r>
        <w:r w:rsidR="00A23543">
          <w:rPr>
            <w:noProof/>
            <w:webHidden/>
          </w:rPr>
          <w:fldChar w:fldCharType="end"/>
        </w:r>
      </w:hyperlink>
    </w:p>
    <w:p w14:paraId="5BE0ECA9" w14:textId="7B4B8483"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2" w:anchor="_Toc91601281" w:history="1">
        <w:r w:rsidR="00A23543" w:rsidRPr="00354726">
          <w:rPr>
            <w:rStyle w:val="Hyperlink"/>
            <w:noProof/>
          </w:rPr>
          <w:t>Web Figure 12: Trang giới thiệu</w:t>
        </w:r>
        <w:r w:rsidR="00A23543">
          <w:rPr>
            <w:noProof/>
            <w:webHidden/>
          </w:rPr>
          <w:tab/>
        </w:r>
        <w:r w:rsidR="00A23543">
          <w:rPr>
            <w:noProof/>
            <w:webHidden/>
          </w:rPr>
          <w:fldChar w:fldCharType="begin"/>
        </w:r>
        <w:r w:rsidR="00A23543">
          <w:rPr>
            <w:noProof/>
            <w:webHidden/>
          </w:rPr>
          <w:instrText xml:space="preserve"> PAGEREF _Toc91601281 \h </w:instrText>
        </w:r>
        <w:r w:rsidR="00A23543">
          <w:rPr>
            <w:noProof/>
            <w:webHidden/>
          </w:rPr>
        </w:r>
        <w:r w:rsidR="00A23543">
          <w:rPr>
            <w:noProof/>
            <w:webHidden/>
          </w:rPr>
          <w:fldChar w:fldCharType="separate"/>
        </w:r>
        <w:r w:rsidR="00A23543">
          <w:rPr>
            <w:noProof/>
            <w:webHidden/>
          </w:rPr>
          <w:t>61</w:t>
        </w:r>
        <w:r w:rsidR="00A23543">
          <w:rPr>
            <w:noProof/>
            <w:webHidden/>
          </w:rPr>
          <w:fldChar w:fldCharType="end"/>
        </w:r>
      </w:hyperlink>
    </w:p>
    <w:p w14:paraId="5EE3F239" w14:textId="02857CE7" w:rsidR="00A23543"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w:anchor="_Toc91601282" w:history="1">
        <w:r w:rsidR="00A23543" w:rsidRPr="00354726">
          <w:rPr>
            <w:rStyle w:val="Hyperlink"/>
            <w:noProof/>
          </w:rPr>
          <w:t>Web Figure 13: Trang liên hệ</w:t>
        </w:r>
        <w:r w:rsidR="00A23543">
          <w:rPr>
            <w:noProof/>
            <w:webHidden/>
          </w:rPr>
          <w:tab/>
        </w:r>
        <w:r w:rsidR="00A23543">
          <w:rPr>
            <w:noProof/>
            <w:webHidden/>
          </w:rPr>
          <w:fldChar w:fldCharType="begin"/>
        </w:r>
        <w:r w:rsidR="00A23543">
          <w:rPr>
            <w:noProof/>
            <w:webHidden/>
          </w:rPr>
          <w:instrText xml:space="preserve"> PAGEREF _Toc91601282 \h </w:instrText>
        </w:r>
        <w:r w:rsidR="00A23543">
          <w:rPr>
            <w:noProof/>
            <w:webHidden/>
          </w:rPr>
        </w:r>
        <w:r w:rsidR="00A23543">
          <w:rPr>
            <w:noProof/>
            <w:webHidden/>
          </w:rPr>
          <w:fldChar w:fldCharType="separate"/>
        </w:r>
        <w:r w:rsidR="00A23543">
          <w:rPr>
            <w:noProof/>
            <w:webHidden/>
          </w:rPr>
          <w:t>62</w:t>
        </w:r>
        <w:r w:rsidR="00A23543">
          <w:rPr>
            <w:noProof/>
            <w:webHidden/>
          </w:rPr>
          <w:fldChar w:fldCharType="end"/>
        </w:r>
      </w:hyperlink>
    </w:p>
    <w:p w14:paraId="07F2CC8C" w14:textId="69D064F3" w:rsidR="00235BF2" w:rsidRDefault="00A23543">
      <w:pPr>
        <w:rPr>
          <w:b/>
          <w:color w:val="1F497D" w:themeColor="text2"/>
          <w:sz w:val="32"/>
          <w:szCs w:val="32"/>
        </w:rPr>
      </w:pPr>
      <w:r>
        <w:rPr>
          <w:color w:val="1F497D" w:themeColor="text2"/>
          <w:sz w:val="32"/>
          <w:szCs w:val="32"/>
        </w:rPr>
        <w:fldChar w:fldCharType="end"/>
      </w:r>
      <w:r w:rsidR="00235BF2">
        <w:rPr>
          <w:color w:val="1F497D" w:themeColor="text2"/>
          <w:sz w:val="32"/>
          <w:szCs w:val="32"/>
        </w:rPr>
        <w:br w:type="page"/>
      </w:r>
    </w:p>
    <w:p w14:paraId="7E033AEA" w14:textId="52FE7C49" w:rsidR="002B5247" w:rsidRPr="00475E22" w:rsidRDefault="002B5247" w:rsidP="00475E22">
      <w:pPr>
        <w:pStyle w:val="Heading1"/>
        <w:rPr>
          <w:rFonts w:asciiTheme="minorHAnsi" w:eastAsiaTheme="minorEastAsia" w:hAnsiTheme="minorHAnsi" w:cstheme="minorBidi"/>
          <w:noProof/>
          <w:sz w:val="22"/>
          <w:szCs w:val="22"/>
          <w:lang w:val="vi-VN" w:eastAsia="vi-VN"/>
        </w:rPr>
      </w:pPr>
      <w:bookmarkStart w:id="48" w:name="_Toc91855581"/>
      <w:r w:rsidRPr="00D159E9">
        <w:rPr>
          <w:rFonts w:ascii="Times New Roman" w:hAnsi="Times New Roman"/>
          <w:color w:val="1F497D" w:themeColor="text2"/>
          <w:sz w:val="32"/>
          <w:szCs w:val="32"/>
        </w:rPr>
        <w:lastRenderedPageBreak/>
        <w:t>DANH MỤC HÌNH ẢNH</w:t>
      </w:r>
      <w:r>
        <w:rPr>
          <w:rFonts w:ascii="Times New Roman" w:hAnsi="Times New Roman"/>
          <w:color w:val="1F497D" w:themeColor="text2"/>
          <w:sz w:val="32"/>
          <w:szCs w:val="32"/>
        </w:rPr>
        <w:t xml:space="preserve"> W</w:t>
      </w:r>
      <w:r w:rsidR="001E48DB">
        <w:rPr>
          <w:rFonts w:ascii="Times New Roman" w:hAnsi="Times New Roman"/>
          <w:color w:val="1F497D" w:themeColor="text2"/>
          <w:sz w:val="32"/>
          <w:szCs w:val="32"/>
        </w:rPr>
        <w:t>INFORM</w:t>
      </w:r>
      <w:bookmarkEnd w:id="48"/>
    </w:p>
    <w:p w14:paraId="238D99C6" w14:textId="699A44C4" w:rsidR="009E5E56" w:rsidRDefault="009E5E56">
      <w:pPr>
        <w:pStyle w:val="TableofFigures"/>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\h \z \c "Winform Figure" </w:instrText>
      </w:r>
      <w:r>
        <w:fldChar w:fldCharType="separate"/>
      </w:r>
      <w:hyperlink r:id="rId43" w:anchor="_Toc91601298" w:history="1">
        <w:r w:rsidRPr="00F0758E">
          <w:rPr>
            <w:rStyle w:val="Hyperlink"/>
            <w:noProof/>
          </w:rPr>
          <w:t>Winform Figure 1: Trang đăng ký</w:t>
        </w:r>
        <w:r>
          <w:rPr>
            <w:noProof/>
            <w:webHidden/>
          </w:rPr>
          <w:tab/>
        </w:r>
        <w:r>
          <w:rPr>
            <w:noProof/>
            <w:webHidden/>
          </w:rPr>
          <w:fldChar w:fldCharType="begin"/>
        </w:r>
        <w:r>
          <w:rPr>
            <w:noProof/>
            <w:webHidden/>
          </w:rPr>
          <w:instrText xml:space="preserve"> PAGEREF _Toc91601298 \h </w:instrText>
        </w:r>
        <w:r>
          <w:rPr>
            <w:noProof/>
            <w:webHidden/>
          </w:rPr>
        </w:r>
        <w:r>
          <w:rPr>
            <w:noProof/>
            <w:webHidden/>
          </w:rPr>
          <w:fldChar w:fldCharType="separate"/>
        </w:r>
        <w:r>
          <w:rPr>
            <w:noProof/>
            <w:webHidden/>
          </w:rPr>
          <w:t>63</w:t>
        </w:r>
        <w:r>
          <w:rPr>
            <w:noProof/>
            <w:webHidden/>
          </w:rPr>
          <w:fldChar w:fldCharType="end"/>
        </w:r>
      </w:hyperlink>
    </w:p>
    <w:p w14:paraId="0A510B0A" w14:textId="2921E134"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4" w:anchor="_Toc91601299" w:history="1">
        <w:r w:rsidR="009E5E56" w:rsidRPr="00F0758E">
          <w:rPr>
            <w:rStyle w:val="Hyperlink"/>
            <w:noProof/>
          </w:rPr>
          <w:t>Winform Figure 2: Trang đăng nhập</w:t>
        </w:r>
        <w:r w:rsidR="009E5E56">
          <w:rPr>
            <w:noProof/>
            <w:webHidden/>
          </w:rPr>
          <w:tab/>
        </w:r>
        <w:r w:rsidR="009E5E56">
          <w:rPr>
            <w:noProof/>
            <w:webHidden/>
          </w:rPr>
          <w:fldChar w:fldCharType="begin"/>
        </w:r>
        <w:r w:rsidR="009E5E56">
          <w:rPr>
            <w:noProof/>
            <w:webHidden/>
          </w:rPr>
          <w:instrText xml:space="preserve"> PAGEREF _Toc91601299 \h </w:instrText>
        </w:r>
        <w:r w:rsidR="009E5E56">
          <w:rPr>
            <w:noProof/>
            <w:webHidden/>
          </w:rPr>
        </w:r>
        <w:r w:rsidR="009E5E56">
          <w:rPr>
            <w:noProof/>
            <w:webHidden/>
          </w:rPr>
          <w:fldChar w:fldCharType="separate"/>
        </w:r>
        <w:r w:rsidR="009E5E56">
          <w:rPr>
            <w:noProof/>
            <w:webHidden/>
          </w:rPr>
          <w:t>64</w:t>
        </w:r>
        <w:r w:rsidR="009E5E56">
          <w:rPr>
            <w:noProof/>
            <w:webHidden/>
          </w:rPr>
          <w:fldChar w:fldCharType="end"/>
        </w:r>
      </w:hyperlink>
    </w:p>
    <w:p w14:paraId="62212465" w14:textId="3763DDFB"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5" w:anchor="_Toc91601300" w:history="1">
        <w:r w:rsidR="009E5E56" w:rsidRPr="00F0758E">
          <w:rPr>
            <w:rStyle w:val="Hyperlink"/>
            <w:noProof/>
          </w:rPr>
          <w:t>Winform Figure 3: Trang chủ</w:t>
        </w:r>
        <w:r w:rsidR="009E5E56">
          <w:rPr>
            <w:noProof/>
            <w:webHidden/>
          </w:rPr>
          <w:tab/>
        </w:r>
        <w:r w:rsidR="009E5E56">
          <w:rPr>
            <w:noProof/>
            <w:webHidden/>
          </w:rPr>
          <w:fldChar w:fldCharType="begin"/>
        </w:r>
        <w:r w:rsidR="009E5E56">
          <w:rPr>
            <w:noProof/>
            <w:webHidden/>
          </w:rPr>
          <w:instrText xml:space="preserve"> PAGEREF _Toc91601300 \h </w:instrText>
        </w:r>
        <w:r w:rsidR="009E5E56">
          <w:rPr>
            <w:noProof/>
            <w:webHidden/>
          </w:rPr>
        </w:r>
        <w:r w:rsidR="009E5E56">
          <w:rPr>
            <w:noProof/>
            <w:webHidden/>
          </w:rPr>
          <w:fldChar w:fldCharType="separate"/>
        </w:r>
        <w:r w:rsidR="009E5E56">
          <w:rPr>
            <w:noProof/>
            <w:webHidden/>
          </w:rPr>
          <w:t>65</w:t>
        </w:r>
        <w:r w:rsidR="009E5E56">
          <w:rPr>
            <w:noProof/>
            <w:webHidden/>
          </w:rPr>
          <w:fldChar w:fldCharType="end"/>
        </w:r>
      </w:hyperlink>
    </w:p>
    <w:p w14:paraId="2C7E2583" w14:textId="5B7A61AC"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6" w:anchor="_Toc91601301" w:history="1">
        <w:r w:rsidR="009E5E56" w:rsidRPr="00F0758E">
          <w:rPr>
            <w:rStyle w:val="Hyperlink"/>
            <w:noProof/>
          </w:rPr>
          <w:t>Winform Figure 4: Trang gửi email</w:t>
        </w:r>
        <w:r w:rsidR="009E5E56">
          <w:rPr>
            <w:noProof/>
            <w:webHidden/>
          </w:rPr>
          <w:tab/>
        </w:r>
        <w:r w:rsidR="009E5E56">
          <w:rPr>
            <w:noProof/>
            <w:webHidden/>
          </w:rPr>
          <w:fldChar w:fldCharType="begin"/>
        </w:r>
        <w:r w:rsidR="009E5E56">
          <w:rPr>
            <w:noProof/>
            <w:webHidden/>
          </w:rPr>
          <w:instrText xml:space="preserve"> PAGEREF _Toc91601301 \h </w:instrText>
        </w:r>
        <w:r w:rsidR="009E5E56">
          <w:rPr>
            <w:noProof/>
            <w:webHidden/>
          </w:rPr>
        </w:r>
        <w:r w:rsidR="009E5E56">
          <w:rPr>
            <w:noProof/>
            <w:webHidden/>
          </w:rPr>
          <w:fldChar w:fldCharType="separate"/>
        </w:r>
        <w:r w:rsidR="009E5E56">
          <w:rPr>
            <w:noProof/>
            <w:webHidden/>
          </w:rPr>
          <w:t>66</w:t>
        </w:r>
        <w:r w:rsidR="009E5E56">
          <w:rPr>
            <w:noProof/>
            <w:webHidden/>
          </w:rPr>
          <w:fldChar w:fldCharType="end"/>
        </w:r>
      </w:hyperlink>
    </w:p>
    <w:p w14:paraId="7E71DEDD" w14:textId="01D5AF0D"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7" w:anchor="_Toc91601302" w:history="1">
        <w:r w:rsidR="009E5E56" w:rsidRPr="00F0758E">
          <w:rPr>
            <w:rStyle w:val="Hyperlink"/>
            <w:noProof/>
          </w:rPr>
          <w:t>Winform Figure 5: Trang cập nhật tài khoản</w:t>
        </w:r>
        <w:r w:rsidR="009E5E56">
          <w:rPr>
            <w:noProof/>
            <w:webHidden/>
          </w:rPr>
          <w:tab/>
        </w:r>
        <w:r w:rsidR="009E5E56">
          <w:rPr>
            <w:noProof/>
            <w:webHidden/>
          </w:rPr>
          <w:fldChar w:fldCharType="begin"/>
        </w:r>
        <w:r w:rsidR="009E5E56">
          <w:rPr>
            <w:noProof/>
            <w:webHidden/>
          </w:rPr>
          <w:instrText xml:space="preserve"> PAGEREF _Toc91601302 \h </w:instrText>
        </w:r>
        <w:r w:rsidR="009E5E56">
          <w:rPr>
            <w:noProof/>
            <w:webHidden/>
          </w:rPr>
        </w:r>
        <w:r w:rsidR="009E5E56">
          <w:rPr>
            <w:noProof/>
            <w:webHidden/>
          </w:rPr>
          <w:fldChar w:fldCharType="separate"/>
        </w:r>
        <w:r w:rsidR="009E5E56">
          <w:rPr>
            <w:noProof/>
            <w:webHidden/>
          </w:rPr>
          <w:t>66</w:t>
        </w:r>
        <w:r w:rsidR="009E5E56">
          <w:rPr>
            <w:noProof/>
            <w:webHidden/>
          </w:rPr>
          <w:fldChar w:fldCharType="end"/>
        </w:r>
      </w:hyperlink>
    </w:p>
    <w:p w14:paraId="717FC10A" w14:textId="10AAFD9B"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8" w:anchor="_Toc91601303" w:history="1">
        <w:r w:rsidR="009E5E56" w:rsidRPr="00F0758E">
          <w:rPr>
            <w:rStyle w:val="Hyperlink"/>
            <w:noProof/>
          </w:rPr>
          <w:t xml:space="preserve">Winform Figure 6: </w:t>
        </w:r>
        <w:r w:rsidR="009E5E56" w:rsidRPr="00F0758E">
          <w:rPr>
            <w:rStyle w:val="Hyperlink"/>
            <w:bCs/>
            <w:noProof/>
          </w:rPr>
          <w:t>Trang điều khiển thiết bị thông minh</w:t>
        </w:r>
        <w:r w:rsidR="009E5E56">
          <w:rPr>
            <w:noProof/>
            <w:webHidden/>
          </w:rPr>
          <w:tab/>
        </w:r>
        <w:r w:rsidR="009E5E56">
          <w:rPr>
            <w:noProof/>
            <w:webHidden/>
          </w:rPr>
          <w:fldChar w:fldCharType="begin"/>
        </w:r>
        <w:r w:rsidR="009E5E56">
          <w:rPr>
            <w:noProof/>
            <w:webHidden/>
          </w:rPr>
          <w:instrText xml:space="preserve"> PAGEREF _Toc91601303 \h </w:instrText>
        </w:r>
        <w:r w:rsidR="009E5E56">
          <w:rPr>
            <w:noProof/>
            <w:webHidden/>
          </w:rPr>
        </w:r>
        <w:r w:rsidR="009E5E56">
          <w:rPr>
            <w:noProof/>
            <w:webHidden/>
          </w:rPr>
          <w:fldChar w:fldCharType="separate"/>
        </w:r>
        <w:r w:rsidR="009E5E56">
          <w:rPr>
            <w:noProof/>
            <w:webHidden/>
          </w:rPr>
          <w:t>67</w:t>
        </w:r>
        <w:r w:rsidR="009E5E56">
          <w:rPr>
            <w:noProof/>
            <w:webHidden/>
          </w:rPr>
          <w:fldChar w:fldCharType="end"/>
        </w:r>
      </w:hyperlink>
    </w:p>
    <w:p w14:paraId="4D1D871B" w14:textId="301F2A91"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49" w:anchor="_Toc91601304" w:history="1">
        <w:r w:rsidR="009E5E56" w:rsidRPr="00F0758E">
          <w:rPr>
            <w:rStyle w:val="Hyperlink"/>
            <w:noProof/>
          </w:rPr>
          <w:t>Winform Figure 7: Máy tính</w:t>
        </w:r>
        <w:r w:rsidR="009E5E56">
          <w:rPr>
            <w:noProof/>
            <w:webHidden/>
          </w:rPr>
          <w:tab/>
        </w:r>
        <w:r w:rsidR="009E5E56">
          <w:rPr>
            <w:noProof/>
            <w:webHidden/>
          </w:rPr>
          <w:fldChar w:fldCharType="begin"/>
        </w:r>
        <w:r w:rsidR="009E5E56">
          <w:rPr>
            <w:noProof/>
            <w:webHidden/>
          </w:rPr>
          <w:instrText xml:space="preserve"> PAGEREF _Toc91601304 \h </w:instrText>
        </w:r>
        <w:r w:rsidR="009E5E56">
          <w:rPr>
            <w:noProof/>
            <w:webHidden/>
          </w:rPr>
        </w:r>
        <w:r w:rsidR="009E5E56">
          <w:rPr>
            <w:noProof/>
            <w:webHidden/>
          </w:rPr>
          <w:fldChar w:fldCharType="separate"/>
        </w:r>
        <w:r w:rsidR="009E5E56">
          <w:rPr>
            <w:noProof/>
            <w:webHidden/>
          </w:rPr>
          <w:t>68</w:t>
        </w:r>
        <w:r w:rsidR="009E5E56">
          <w:rPr>
            <w:noProof/>
            <w:webHidden/>
          </w:rPr>
          <w:fldChar w:fldCharType="end"/>
        </w:r>
      </w:hyperlink>
    </w:p>
    <w:p w14:paraId="00D4F4FF" w14:textId="332CACDF" w:rsidR="009E5E56"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50" w:anchor="_Toc91601305" w:history="1">
        <w:r w:rsidR="009E5E56" w:rsidRPr="00F0758E">
          <w:rPr>
            <w:rStyle w:val="Hyperlink"/>
            <w:noProof/>
          </w:rPr>
          <w:t>Winform Figure 8: Máy ảnh</w:t>
        </w:r>
        <w:r w:rsidR="009E5E56">
          <w:rPr>
            <w:noProof/>
            <w:webHidden/>
          </w:rPr>
          <w:tab/>
        </w:r>
        <w:r w:rsidR="009E5E56">
          <w:rPr>
            <w:noProof/>
            <w:webHidden/>
          </w:rPr>
          <w:fldChar w:fldCharType="begin"/>
        </w:r>
        <w:r w:rsidR="009E5E56">
          <w:rPr>
            <w:noProof/>
            <w:webHidden/>
          </w:rPr>
          <w:instrText xml:space="preserve"> PAGEREF _Toc91601305 \h </w:instrText>
        </w:r>
        <w:r w:rsidR="009E5E56">
          <w:rPr>
            <w:noProof/>
            <w:webHidden/>
          </w:rPr>
        </w:r>
        <w:r w:rsidR="009E5E56">
          <w:rPr>
            <w:noProof/>
            <w:webHidden/>
          </w:rPr>
          <w:fldChar w:fldCharType="separate"/>
        </w:r>
        <w:r w:rsidR="009E5E56">
          <w:rPr>
            <w:noProof/>
            <w:webHidden/>
          </w:rPr>
          <w:t>68</w:t>
        </w:r>
        <w:r w:rsidR="009E5E56">
          <w:rPr>
            <w:noProof/>
            <w:webHidden/>
          </w:rPr>
          <w:fldChar w:fldCharType="end"/>
        </w:r>
      </w:hyperlink>
    </w:p>
    <w:p w14:paraId="3793B31F" w14:textId="04C79A7B" w:rsidR="002B5247" w:rsidRDefault="009E5E56" w:rsidP="00046242">
      <w:pPr>
        <w:pStyle w:val="Heading1"/>
        <w:jc w:val="left"/>
      </w:pPr>
      <w:r>
        <w:fldChar w:fldCharType="end"/>
      </w:r>
    </w:p>
    <w:p w14:paraId="404B3452" w14:textId="77777777" w:rsidR="002B5247" w:rsidRDefault="002B5247" w:rsidP="00EC7428">
      <w:pPr>
        <w:pStyle w:val="Heading1"/>
      </w:pPr>
    </w:p>
    <w:p w14:paraId="7C0AD018" w14:textId="77777777" w:rsidR="002B5247" w:rsidRDefault="002B5247" w:rsidP="00EC7428">
      <w:pPr>
        <w:pStyle w:val="Heading1"/>
      </w:pPr>
    </w:p>
    <w:p w14:paraId="77A0CE5F" w14:textId="77777777" w:rsidR="002B5247" w:rsidRDefault="002B5247" w:rsidP="00EC7428">
      <w:pPr>
        <w:pStyle w:val="Heading1"/>
      </w:pPr>
    </w:p>
    <w:p w14:paraId="54B77A89" w14:textId="77777777" w:rsidR="002B5247" w:rsidRDefault="002B5247" w:rsidP="00EC7428">
      <w:pPr>
        <w:pStyle w:val="Heading1"/>
      </w:pPr>
    </w:p>
    <w:p w14:paraId="6CAB183C" w14:textId="77777777" w:rsidR="002B5247" w:rsidRDefault="002B5247" w:rsidP="00EC7428">
      <w:pPr>
        <w:pStyle w:val="Heading1"/>
      </w:pPr>
    </w:p>
    <w:p w14:paraId="44BC1449" w14:textId="5DEC7E4E" w:rsidR="002B5247" w:rsidRDefault="002B5247" w:rsidP="00EC7428">
      <w:pPr>
        <w:pStyle w:val="Heading1"/>
      </w:pPr>
    </w:p>
    <w:p w14:paraId="54B671BE" w14:textId="76366614" w:rsidR="001F7E75" w:rsidRDefault="001F7E75" w:rsidP="001F7E75"/>
    <w:p w14:paraId="1FF7083A" w14:textId="39D6BAA4" w:rsidR="001F7E75" w:rsidRDefault="001F7E75" w:rsidP="001F7E75"/>
    <w:p w14:paraId="7DC30209" w14:textId="1F2AA7A9" w:rsidR="001F7E75" w:rsidRDefault="001F7E75" w:rsidP="001F7E75"/>
    <w:p w14:paraId="426EBDDC" w14:textId="3BCC0D66" w:rsidR="001F7E75" w:rsidRDefault="001F7E75" w:rsidP="001F7E75"/>
    <w:p w14:paraId="1E2AD9CC" w14:textId="0634A979" w:rsidR="001F7E75" w:rsidRDefault="001F7E75" w:rsidP="001F7E75"/>
    <w:p w14:paraId="2D564932" w14:textId="7DB9CFB6" w:rsidR="001F7E75" w:rsidRDefault="001F7E75" w:rsidP="001F7E75"/>
    <w:p w14:paraId="5C626802" w14:textId="6F9B4B5C" w:rsidR="001F7E75" w:rsidRDefault="001F7E75" w:rsidP="001F7E75"/>
    <w:p w14:paraId="33A70268" w14:textId="614F65E5" w:rsidR="001F7E75" w:rsidRDefault="001F7E75" w:rsidP="001F7E75"/>
    <w:p w14:paraId="3E04E5B2" w14:textId="3C3831EA" w:rsidR="001F7E75" w:rsidRDefault="001F7E75" w:rsidP="001F7E75"/>
    <w:p w14:paraId="52DFAFD4" w14:textId="77381E69" w:rsidR="001F7E75" w:rsidRDefault="001F7E75" w:rsidP="001F7E75"/>
    <w:p w14:paraId="5D107BCA" w14:textId="77777777" w:rsidR="00327B55" w:rsidRPr="001F7E75" w:rsidRDefault="00327B55" w:rsidP="001F7E75"/>
    <w:p w14:paraId="18FB1841" w14:textId="2F2E5CB0" w:rsidR="003A10A4" w:rsidRDefault="00B71E75" w:rsidP="003A10A4">
      <w:pPr>
        <w:pStyle w:val="Heading1"/>
        <w:rPr>
          <w:bCs/>
          <w:color w:val="0000FF"/>
          <w:sz w:val="32"/>
          <w:szCs w:val="32"/>
        </w:rPr>
      </w:pPr>
      <w:bookmarkStart w:id="49" w:name="_Toc91855582"/>
      <w:r w:rsidRPr="0058549A">
        <w:rPr>
          <w:rFonts w:ascii="Times New Roman" w:hAnsi="Times New Roman"/>
          <w:color w:val="1F497D" w:themeColor="text2"/>
          <w:sz w:val="32"/>
          <w:szCs w:val="32"/>
        </w:rPr>
        <w:lastRenderedPageBreak/>
        <w:t>DANH MỤC BIỂU ĐỒ</w:t>
      </w:r>
      <w:bookmarkStart w:id="50" w:name="_Toc21657"/>
      <w:bookmarkStart w:id="51" w:name="_Toc59614371"/>
      <w:bookmarkStart w:id="52" w:name="_Toc60170840"/>
      <w:bookmarkEnd w:id="49"/>
    </w:p>
    <w:p w14:paraId="6486C806" w14:textId="2E6B50BA" w:rsidR="009E00D1" w:rsidRDefault="009E00D1">
      <w:pPr>
        <w:pStyle w:val="TableofFigures"/>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\h \z \c "Biểu đồ" </w:instrText>
      </w:r>
      <w:r>
        <w:fldChar w:fldCharType="separate"/>
      </w:r>
      <w:hyperlink w:anchor="_Toc91601316" w:history="1">
        <w:r w:rsidRPr="0016021D">
          <w:rPr>
            <w:rStyle w:val="Hyperlink"/>
            <w:noProof/>
          </w:rPr>
          <w:t>Biểu đồ 1: Sơ đồ tổng quát</w:t>
        </w:r>
        <w:r>
          <w:rPr>
            <w:noProof/>
            <w:webHidden/>
          </w:rPr>
          <w:tab/>
        </w:r>
        <w:r>
          <w:rPr>
            <w:noProof/>
            <w:webHidden/>
          </w:rPr>
          <w:fldChar w:fldCharType="begin"/>
        </w:r>
        <w:r>
          <w:rPr>
            <w:noProof/>
            <w:webHidden/>
          </w:rPr>
          <w:instrText xml:space="preserve"> PAGEREF _Toc91601316 \h </w:instrText>
        </w:r>
        <w:r>
          <w:rPr>
            <w:noProof/>
            <w:webHidden/>
          </w:rPr>
        </w:r>
        <w:r>
          <w:rPr>
            <w:noProof/>
            <w:webHidden/>
          </w:rPr>
          <w:fldChar w:fldCharType="separate"/>
        </w:r>
        <w:r>
          <w:rPr>
            <w:noProof/>
            <w:webHidden/>
          </w:rPr>
          <w:t>27</w:t>
        </w:r>
        <w:r>
          <w:rPr>
            <w:noProof/>
            <w:webHidden/>
          </w:rPr>
          <w:fldChar w:fldCharType="end"/>
        </w:r>
      </w:hyperlink>
    </w:p>
    <w:p w14:paraId="21B4725C" w14:textId="593A7D0F" w:rsidR="009E00D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51" w:anchor="_Toc91601317" w:history="1">
        <w:r w:rsidR="009E00D1" w:rsidRPr="0016021D">
          <w:rPr>
            <w:rStyle w:val="Hyperlink"/>
            <w:noProof/>
          </w:rPr>
          <w:t>Biểu đồ 2: Hệ thống toàn mạch</w:t>
        </w:r>
        <w:r w:rsidR="009E00D1">
          <w:rPr>
            <w:noProof/>
            <w:webHidden/>
          </w:rPr>
          <w:tab/>
        </w:r>
        <w:r w:rsidR="009E00D1">
          <w:rPr>
            <w:noProof/>
            <w:webHidden/>
          </w:rPr>
          <w:fldChar w:fldCharType="begin"/>
        </w:r>
        <w:r w:rsidR="009E00D1">
          <w:rPr>
            <w:noProof/>
            <w:webHidden/>
          </w:rPr>
          <w:instrText xml:space="preserve"> PAGEREF _Toc91601317 \h </w:instrText>
        </w:r>
        <w:r w:rsidR="009E00D1">
          <w:rPr>
            <w:noProof/>
            <w:webHidden/>
          </w:rPr>
        </w:r>
        <w:r w:rsidR="009E00D1">
          <w:rPr>
            <w:noProof/>
            <w:webHidden/>
          </w:rPr>
          <w:fldChar w:fldCharType="separate"/>
        </w:r>
        <w:r w:rsidR="009E00D1">
          <w:rPr>
            <w:noProof/>
            <w:webHidden/>
          </w:rPr>
          <w:t>27</w:t>
        </w:r>
        <w:r w:rsidR="009E00D1">
          <w:rPr>
            <w:noProof/>
            <w:webHidden/>
          </w:rPr>
          <w:fldChar w:fldCharType="end"/>
        </w:r>
      </w:hyperlink>
    </w:p>
    <w:p w14:paraId="229407A5" w14:textId="0FA5ABB4" w:rsidR="009E00D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52" w:anchor="_Toc91601318" w:history="1">
        <w:r w:rsidR="009E00D1" w:rsidRPr="0016021D">
          <w:rPr>
            <w:rStyle w:val="Hyperlink"/>
            <w:noProof/>
          </w:rPr>
          <w:t>Biểu đồ 3: Sơ đồ mạch MODULE THU PHÁT RF NRF24L01</w:t>
        </w:r>
        <w:r w:rsidR="009E00D1">
          <w:rPr>
            <w:noProof/>
            <w:webHidden/>
          </w:rPr>
          <w:tab/>
        </w:r>
        <w:r w:rsidR="009E00D1">
          <w:rPr>
            <w:noProof/>
            <w:webHidden/>
          </w:rPr>
          <w:fldChar w:fldCharType="begin"/>
        </w:r>
        <w:r w:rsidR="009E00D1">
          <w:rPr>
            <w:noProof/>
            <w:webHidden/>
          </w:rPr>
          <w:instrText xml:space="preserve"> PAGEREF _Toc91601318 \h </w:instrText>
        </w:r>
        <w:r w:rsidR="009E00D1">
          <w:rPr>
            <w:noProof/>
            <w:webHidden/>
          </w:rPr>
        </w:r>
        <w:r w:rsidR="009E00D1">
          <w:rPr>
            <w:noProof/>
            <w:webHidden/>
          </w:rPr>
          <w:fldChar w:fldCharType="separate"/>
        </w:r>
        <w:r w:rsidR="009E00D1">
          <w:rPr>
            <w:noProof/>
            <w:webHidden/>
          </w:rPr>
          <w:t>29</w:t>
        </w:r>
        <w:r w:rsidR="009E00D1">
          <w:rPr>
            <w:noProof/>
            <w:webHidden/>
          </w:rPr>
          <w:fldChar w:fldCharType="end"/>
        </w:r>
      </w:hyperlink>
    </w:p>
    <w:p w14:paraId="23F5FEB7" w14:textId="7CF910F0" w:rsidR="009E00D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53" w:anchor="_Toc91601319" w:history="1">
        <w:r w:rsidR="009E00D1" w:rsidRPr="0016021D">
          <w:rPr>
            <w:rStyle w:val="Hyperlink"/>
            <w:noProof/>
          </w:rPr>
          <w:t>Biểu đồ 4: Flowchart Login</w:t>
        </w:r>
        <w:r w:rsidR="009E00D1">
          <w:rPr>
            <w:noProof/>
            <w:webHidden/>
          </w:rPr>
          <w:tab/>
        </w:r>
        <w:r w:rsidR="009E00D1">
          <w:rPr>
            <w:noProof/>
            <w:webHidden/>
          </w:rPr>
          <w:fldChar w:fldCharType="begin"/>
        </w:r>
        <w:r w:rsidR="009E00D1">
          <w:rPr>
            <w:noProof/>
            <w:webHidden/>
          </w:rPr>
          <w:instrText xml:space="preserve"> PAGEREF _Toc91601319 \h </w:instrText>
        </w:r>
        <w:r w:rsidR="009E00D1">
          <w:rPr>
            <w:noProof/>
            <w:webHidden/>
          </w:rPr>
        </w:r>
        <w:r w:rsidR="009E00D1">
          <w:rPr>
            <w:noProof/>
            <w:webHidden/>
          </w:rPr>
          <w:fldChar w:fldCharType="separate"/>
        </w:r>
        <w:r w:rsidR="009E00D1">
          <w:rPr>
            <w:noProof/>
            <w:webHidden/>
          </w:rPr>
          <w:t>69</w:t>
        </w:r>
        <w:r w:rsidR="009E00D1">
          <w:rPr>
            <w:noProof/>
            <w:webHidden/>
          </w:rPr>
          <w:fldChar w:fldCharType="end"/>
        </w:r>
      </w:hyperlink>
    </w:p>
    <w:p w14:paraId="2F3967AE" w14:textId="2A4EBA5F" w:rsidR="009E00D1" w:rsidRDefault="004C715D">
      <w:pPr>
        <w:pStyle w:val="TableofFigures"/>
        <w:tabs>
          <w:tab w:val="right" w:leader="dot" w:pos="9350"/>
        </w:tabs>
        <w:rPr>
          <w:rFonts w:asciiTheme="minorHAnsi" w:eastAsiaTheme="minorEastAsia" w:hAnsiTheme="minorHAnsi" w:cstheme="minorBidi"/>
          <w:noProof/>
          <w:sz w:val="22"/>
          <w:szCs w:val="22"/>
          <w:lang w:val="vi-VN" w:eastAsia="vi-VN"/>
        </w:rPr>
      </w:pPr>
      <w:hyperlink r:id="rId54" w:anchor="_Toc91601320" w:history="1">
        <w:r w:rsidR="009E00D1" w:rsidRPr="0016021D">
          <w:rPr>
            <w:rStyle w:val="Hyperlink"/>
            <w:noProof/>
          </w:rPr>
          <w:t>Biểu đồ 5: Hiển thị dữ liệu lên ứng dụng</w:t>
        </w:r>
        <w:r w:rsidR="009E00D1">
          <w:rPr>
            <w:noProof/>
            <w:webHidden/>
          </w:rPr>
          <w:tab/>
        </w:r>
        <w:r w:rsidR="009E00D1">
          <w:rPr>
            <w:noProof/>
            <w:webHidden/>
          </w:rPr>
          <w:fldChar w:fldCharType="begin"/>
        </w:r>
        <w:r w:rsidR="009E00D1">
          <w:rPr>
            <w:noProof/>
            <w:webHidden/>
          </w:rPr>
          <w:instrText xml:space="preserve"> PAGEREF _Toc91601320 \h </w:instrText>
        </w:r>
        <w:r w:rsidR="009E00D1">
          <w:rPr>
            <w:noProof/>
            <w:webHidden/>
          </w:rPr>
        </w:r>
        <w:r w:rsidR="009E00D1">
          <w:rPr>
            <w:noProof/>
            <w:webHidden/>
          </w:rPr>
          <w:fldChar w:fldCharType="separate"/>
        </w:r>
        <w:r w:rsidR="009E00D1">
          <w:rPr>
            <w:noProof/>
            <w:webHidden/>
          </w:rPr>
          <w:t>70</w:t>
        </w:r>
        <w:r w:rsidR="009E00D1">
          <w:rPr>
            <w:noProof/>
            <w:webHidden/>
          </w:rPr>
          <w:fldChar w:fldCharType="end"/>
        </w:r>
      </w:hyperlink>
    </w:p>
    <w:p w14:paraId="20A69478" w14:textId="484B56B3" w:rsidR="003A10A4" w:rsidRPr="003A10A4" w:rsidRDefault="009E00D1" w:rsidP="003A10A4">
      <w:r>
        <w:fldChar w:fldCharType="end"/>
      </w:r>
    </w:p>
    <w:p w14:paraId="1D6F5665" w14:textId="0028B7EA" w:rsidR="003A10A4" w:rsidRPr="00EC7428" w:rsidRDefault="003A10A4" w:rsidP="003A10A4">
      <w:pPr>
        <w:pStyle w:val="Header"/>
        <w:tabs>
          <w:tab w:val="right" w:leader="dot" w:pos="9019"/>
        </w:tabs>
        <w:rPr>
          <w:bCs/>
          <w:color w:val="0000FF"/>
          <w:sz w:val="32"/>
          <w:szCs w:val="32"/>
        </w:rPr>
      </w:pPr>
    </w:p>
    <w:p w14:paraId="62FA2D97" w14:textId="498305F6" w:rsidR="00730E18" w:rsidRPr="00EC7428" w:rsidRDefault="00730E18" w:rsidP="00EC7428">
      <w:pPr>
        <w:pStyle w:val="Header"/>
        <w:tabs>
          <w:tab w:val="right" w:leader="dot" w:pos="9019"/>
        </w:tabs>
        <w:rPr>
          <w:bCs/>
          <w:color w:val="0000FF"/>
          <w:sz w:val="32"/>
          <w:szCs w:val="32"/>
        </w:rPr>
      </w:pPr>
    </w:p>
    <w:p w14:paraId="485FFFEC" w14:textId="03581FEA" w:rsidR="00B71E75" w:rsidRPr="0058549A" w:rsidRDefault="00B71E75" w:rsidP="00B0366F">
      <w:pPr>
        <w:pStyle w:val="Heading1"/>
        <w:rPr>
          <w:rFonts w:ascii="Times New Roman" w:hAnsi="Times New Roman"/>
          <w:color w:val="000000" w:themeColor="text1"/>
          <w:sz w:val="32"/>
          <w:szCs w:val="32"/>
        </w:rPr>
      </w:pPr>
      <w:r>
        <w:rPr>
          <w:b w:val="0"/>
          <w:color w:val="000000" w:themeColor="text1"/>
        </w:rPr>
        <w:br w:type="page"/>
      </w:r>
      <w:bookmarkStart w:id="53" w:name="_Toc91855583"/>
      <w:r w:rsidR="00D27F07" w:rsidRPr="0058549A">
        <w:rPr>
          <w:rFonts w:ascii="Times New Roman" w:hAnsi="Times New Roman"/>
          <w:color w:val="1F497D" w:themeColor="text2"/>
          <w:sz w:val="32"/>
          <w:szCs w:val="32"/>
        </w:rPr>
        <w:lastRenderedPageBreak/>
        <w:t>DANH MỤC VIẾT TẮT</w:t>
      </w:r>
      <w:bookmarkEnd w:id="53"/>
    </w:p>
    <w:p w14:paraId="25E9CC44" w14:textId="77777777" w:rsidR="000B03E5" w:rsidRPr="0060627F" w:rsidRDefault="00D27F07" w:rsidP="00D27F07">
      <w:pPr>
        <w:rPr>
          <w:b/>
          <w:bCs/>
          <w:color w:val="000000" w:themeColor="text1"/>
        </w:rPr>
      </w:pPr>
      <w:r w:rsidRPr="0060627F">
        <w:rPr>
          <w:b/>
          <w:bCs/>
          <w:color w:val="000000" w:themeColor="text1"/>
        </w:rPr>
        <w:t xml:space="preserve">IOT: </w:t>
      </w:r>
      <w:r w:rsidRPr="00070BA0">
        <w:rPr>
          <w:color w:val="000000" w:themeColor="text1"/>
        </w:rPr>
        <w:t>Internet of Things</w:t>
      </w:r>
    </w:p>
    <w:p w14:paraId="154E03C7" w14:textId="4878CE80" w:rsidR="0060627F" w:rsidRDefault="0060627F" w:rsidP="00D27F07">
      <w:pPr>
        <w:rPr>
          <w:b/>
          <w:bCs/>
          <w:color w:val="000000" w:themeColor="text1"/>
        </w:rPr>
      </w:pPr>
      <w:r w:rsidRPr="0060627F">
        <w:rPr>
          <w:b/>
          <w:bCs/>
          <w:color w:val="000000" w:themeColor="text1"/>
        </w:rPr>
        <w:t>IDE</w:t>
      </w:r>
      <w:r w:rsidR="00A847B7">
        <w:rPr>
          <w:b/>
          <w:bCs/>
          <w:color w:val="000000" w:themeColor="text1"/>
        </w:rPr>
        <w:t>:</w:t>
      </w:r>
      <w:r w:rsidRPr="0060627F">
        <w:rPr>
          <w:b/>
          <w:bCs/>
          <w:color w:val="000000" w:themeColor="text1"/>
        </w:rPr>
        <w:t xml:space="preserve"> </w:t>
      </w:r>
      <w:r w:rsidRPr="00070BA0">
        <w:rPr>
          <w:color w:val="000000" w:themeColor="text1"/>
        </w:rPr>
        <w:t>Integrated development environment</w:t>
      </w:r>
    </w:p>
    <w:p w14:paraId="6CF3B02C" w14:textId="77777777" w:rsidR="008422C7" w:rsidRDefault="008422C7" w:rsidP="00D27F07">
      <w:pPr>
        <w:rPr>
          <w:b/>
          <w:bCs/>
          <w:color w:val="000000" w:themeColor="text1"/>
        </w:rPr>
      </w:pPr>
      <w:r w:rsidRPr="008422C7">
        <w:rPr>
          <w:b/>
          <w:bCs/>
          <w:color w:val="000000" w:themeColor="text1"/>
        </w:rPr>
        <w:t>GPIO</w:t>
      </w:r>
      <w:r>
        <w:rPr>
          <w:b/>
          <w:bCs/>
          <w:color w:val="000000" w:themeColor="text1"/>
        </w:rPr>
        <w:t xml:space="preserve">: </w:t>
      </w:r>
      <w:r w:rsidRPr="00070BA0">
        <w:rPr>
          <w:color w:val="000000" w:themeColor="text1"/>
        </w:rPr>
        <w:t>General-purpose input/output</w:t>
      </w:r>
    </w:p>
    <w:p w14:paraId="5BBA81BE" w14:textId="77777777" w:rsidR="00AA16A5" w:rsidRDefault="00AA16A5" w:rsidP="00D27F07">
      <w:pPr>
        <w:rPr>
          <w:b/>
          <w:bCs/>
          <w:color w:val="000000" w:themeColor="text1"/>
        </w:rPr>
      </w:pPr>
      <w:r>
        <w:rPr>
          <w:b/>
          <w:bCs/>
          <w:color w:val="000000" w:themeColor="text1"/>
        </w:rPr>
        <w:t>PCB:</w:t>
      </w:r>
      <w:r w:rsidRPr="00AA16A5">
        <w:t xml:space="preserve"> </w:t>
      </w:r>
      <w:r w:rsidRPr="00070BA0">
        <w:rPr>
          <w:color w:val="000000" w:themeColor="text1"/>
        </w:rPr>
        <w:t>Printed circuit board</w:t>
      </w:r>
    </w:p>
    <w:p w14:paraId="1D10364F" w14:textId="77777777" w:rsidR="00A806EF" w:rsidRDefault="00A806EF" w:rsidP="00D27F07">
      <w:pPr>
        <w:rPr>
          <w:b/>
          <w:bCs/>
          <w:color w:val="000000" w:themeColor="text1"/>
        </w:rPr>
      </w:pPr>
      <w:r>
        <w:rPr>
          <w:b/>
          <w:bCs/>
          <w:color w:val="000000" w:themeColor="text1"/>
        </w:rPr>
        <w:t xml:space="preserve">SPI: </w:t>
      </w:r>
      <w:r w:rsidRPr="00070BA0">
        <w:rPr>
          <w:color w:val="000000" w:themeColor="text1"/>
        </w:rPr>
        <w:t>Serial Peripheral Interface</w:t>
      </w:r>
    </w:p>
    <w:p w14:paraId="120037D7" w14:textId="77777777" w:rsidR="00A806EF" w:rsidRPr="0060627F" w:rsidRDefault="00A806EF" w:rsidP="00D27F07">
      <w:pPr>
        <w:rPr>
          <w:b/>
          <w:bCs/>
          <w:color w:val="000000" w:themeColor="text1"/>
        </w:rPr>
      </w:pPr>
      <w:r>
        <w:rPr>
          <w:b/>
          <w:bCs/>
          <w:color w:val="000000" w:themeColor="text1"/>
        </w:rPr>
        <w:t xml:space="preserve">UART: </w:t>
      </w:r>
      <w:r w:rsidRPr="00070BA0">
        <w:rPr>
          <w:color w:val="000000" w:themeColor="text1"/>
        </w:rPr>
        <w:t>Universal asynchronous receiver-transmitter</w:t>
      </w:r>
    </w:p>
    <w:p w14:paraId="2D6ADCFE" w14:textId="77777777" w:rsidR="0060627F" w:rsidRDefault="0060627F" w:rsidP="00D27F07">
      <w:pPr>
        <w:rPr>
          <w:b/>
          <w:bCs/>
          <w:color w:val="000000" w:themeColor="text1"/>
          <w:sz w:val="32"/>
          <w:szCs w:val="32"/>
        </w:rPr>
      </w:pPr>
    </w:p>
    <w:p w14:paraId="77ACC45A" w14:textId="77777777" w:rsidR="00D27F07" w:rsidRPr="00D27F07" w:rsidRDefault="00D27F07" w:rsidP="00D27F07">
      <w:pPr>
        <w:rPr>
          <w:b/>
          <w:bCs/>
          <w:color w:val="000000" w:themeColor="text1"/>
          <w:sz w:val="32"/>
          <w:szCs w:val="32"/>
        </w:rPr>
      </w:pPr>
    </w:p>
    <w:p w14:paraId="39F5A6DC" w14:textId="77777777" w:rsidR="000B03E5" w:rsidRDefault="000B03E5">
      <w:pPr>
        <w:rPr>
          <w:bCs/>
          <w:color w:val="0000FF"/>
          <w:sz w:val="32"/>
          <w:szCs w:val="32"/>
        </w:rPr>
      </w:pPr>
    </w:p>
    <w:p w14:paraId="200F0AA2" w14:textId="77777777" w:rsidR="000B03E5" w:rsidRDefault="000B03E5">
      <w:pPr>
        <w:rPr>
          <w:bCs/>
          <w:color w:val="0000FF"/>
          <w:sz w:val="32"/>
          <w:szCs w:val="32"/>
        </w:rPr>
      </w:pPr>
    </w:p>
    <w:p w14:paraId="7C17B1FA" w14:textId="77777777" w:rsidR="000B03E5" w:rsidRDefault="000B03E5">
      <w:pPr>
        <w:rPr>
          <w:bCs/>
          <w:color w:val="0000FF"/>
          <w:sz w:val="32"/>
          <w:szCs w:val="32"/>
        </w:rPr>
      </w:pPr>
    </w:p>
    <w:p w14:paraId="3413CED0" w14:textId="77777777" w:rsidR="000B03E5" w:rsidRDefault="000B03E5">
      <w:pPr>
        <w:rPr>
          <w:bCs/>
          <w:color w:val="0000FF"/>
          <w:sz w:val="32"/>
          <w:szCs w:val="32"/>
        </w:rPr>
      </w:pPr>
    </w:p>
    <w:p w14:paraId="76F1D94D" w14:textId="77777777" w:rsidR="000B03E5" w:rsidRDefault="000B03E5">
      <w:pPr>
        <w:rPr>
          <w:bCs/>
          <w:color w:val="0000FF"/>
          <w:sz w:val="32"/>
          <w:szCs w:val="32"/>
        </w:rPr>
      </w:pPr>
    </w:p>
    <w:p w14:paraId="372A53B6" w14:textId="77777777" w:rsidR="000B03E5" w:rsidRDefault="000B03E5">
      <w:pPr>
        <w:rPr>
          <w:bCs/>
          <w:color w:val="0000FF"/>
          <w:sz w:val="32"/>
          <w:szCs w:val="32"/>
        </w:rPr>
      </w:pPr>
    </w:p>
    <w:p w14:paraId="6DDA46F4" w14:textId="77777777" w:rsidR="000B03E5" w:rsidRDefault="008B0289" w:rsidP="008B0289">
      <w:pPr>
        <w:rPr>
          <w:bCs/>
          <w:color w:val="0000FF"/>
          <w:sz w:val="32"/>
          <w:szCs w:val="32"/>
        </w:rPr>
      </w:pPr>
      <w:bookmarkStart w:id="54" w:name="_Toc17052"/>
      <w:bookmarkStart w:id="55" w:name="_Toc19160"/>
      <w:bookmarkStart w:id="56" w:name="_Toc10549"/>
      <w:bookmarkStart w:id="57" w:name="_Toc6144"/>
      <w:bookmarkStart w:id="58" w:name="_Toc23964"/>
      <w:r>
        <w:rPr>
          <w:bCs/>
          <w:color w:val="0000FF"/>
          <w:sz w:val="32"/>
          <w:szCs w:val="32"/>
        </w:rPr>
        <w:br w:type="page"/>
      </w:r>
    </w:p>
    <w:p w14:paraId="69E0F6AC" w14:textId="77777777" w:rsidR="00AC3AD3" w:rsidRPr="001B0306" w:rsidRDefault="00CA17A6" w:rsidP="00BA7F90">
      <w:pPr>
        <w:pStyle w:val="Heading1"/>
        <w:rPr>
          <w:rFonts w:ascii="Times New Roman" w:hAnsi="Times New Roman"/>
          <w:bCs/>
          <w:color w:val="1F497D" w:themeColor="text2"/>
          <w:sz w:val="32"/>
          <w:szCs w:val="32"/>
        </w:rPr>
      </w:pPr>
      <w:bookmarkStart w:id="59" w:name="_Toc91855584"/>
      <w:r w:rsidRPr="001B0306">
        <w:rPr>
          <w:rFonts w:ascii="Times New Roman" w:hAnsi="Times New Roman"/>
          <w:bCs/>
          <w:color w:val="1F497D" w:themeColor="text2"/>
          <w:sz w:val="32"/>
          <w:szCs w:val="32"/>
        </w:rPr>
        <w:lastRenderedPageBreak/>
        <w:t>CHƯƠNG 1</w:t>
      </w:r>
      <w:r w:rsidR="00AC3AD3" w:rsidRPr="001B0306">
        <w:rPr>
          <w:rFonts w:ascii="Times New Roman" w:hAnsi="Times New Roman"/>
          <w:bCs/>
          <w:color w:val="1F497D" w:themeColor="text2"/>
          <w:sz w:val="32"/>
          <w:szCs w:val="32"/>
        </w:rPr>
        <w:t>: DẪN NHẬP</w:t>
      </w:r>
      <w:bookmarkEnd w:id="59"/>
    </w:p>
    <w:p w14:paraId="76642462" w14:textId="45585660" w:rsidR="00407ACF" w:rsidRPr="00FB6276" w:rsidRDefault="00BA7F90" w:rsidP="004C46DA">
      <w:pPr>
        <w:pStyle w:val="Heading2"/>
        <w:jc w:val="left"/>
        <w:rPr>
          <w:rFonts w:ascii="Times New Roman" w:hAnsi="Times New Roman"/>
          <w:bCs w:val="0"/>
          <w:i/>
          <w:color w:val="000000" w:themeColor="text1"/>
          <w:sz w:val="26"/>
        </w:rPr>
      </w:pPr>
      <w:bookmarkStart w:id="60" w:name="_Toc91855585"/>
      <w:r w:rsidRPr="00FB6276">
        <w:rPr>
          <w:rFonts w:ascii="Times New Roman" w:hAnsi="Times New Roman"/>
          <w:bCs w:val="0"/>
          <w:i/>
          <w:color w:val="000000" w:themeColor="text1"/>
          <w:sz w:val="26"/>
        </w:rPr>
        <w:t>1.</w:t>
      </w:r>
      <w:r w:rsidR="002B1BA4" w:rsidRPr="00FB6276">
        <w:rPr>
          <w:rFonts w:ascii="Times New Roman" w:hAnsi="Times New Roman"/>
          <w:bCs w:val="0"/>
          <w:i/>
          <w:color w:val="000000" w:themeColor="text1"/>
          <w:sz w:val="26"/>
        </w:rPr>
        <w:t>1</w:t>
      </w:r>
      <w:r w:rsidR="00EF1243">
        <w:rPr>
          <w:rFonts w:ascii="Times New Roman" w:hAnsi="Times New Roman"/>
          <w:bCs w:val="0"/>
          <w:i/>
          <w:color w:val="000000" w:themeColor="text1"/>
          <w:sz w:val="26"/>
        </w:rPr>
        <w:t>.</w:t>
      </w:r>
      <w:r w:rsidR="00FE19FF" w:rsidRPr="00FB6276">
        <w:rPr>
          <w:rFonts w:ascii="Times New Roman" w:hAnsi="Times New Roman"/>
          <w:bCs w:val="0"/>
          <w:i/>
          <w:color w:val="000000" w:themeColor="text1"/>
          <w:sz w:val="26"/>
        </w:rPr>
        <w:t xml:space="preserve"> Giới thiệu đề tài nghiên cứu</w:t>
      </w:r>
      <w:bookmarkEnd w:id="60"/>
    </w:p>
    <w:p w14:paraId="7AD4C620" w14:textId="618D8A54" w:rsidR="00FE19FF" w:rsidRPr="00FE19FF" w:rsidRDefault="004B519A" w:rsidP="00B351EC">
      <w:pPr>
        <w:ind w:firstLine="720"/>
        <w:jc w:val="both"/>
        <w:rPr>
          <w:bCs/>
          <w:color w:val="000000" w:themeColor="text1"/>
        </w:rPr>
      </w:pPr>
      <w:r w:rsidRPr="004B519A">
        <w:rPr>
          <w:bCs/>
          <w:color w:val="000000" w:themeColor="text1"/>
          <w:sz w:val="2"/>
          <w:szCs w:val="2"/>
        </w:rPr>
        <w:t>“</w:t>
      </w:r>
      <w:r w:rsidR="00FE19FF" w:rsidRPr="00FE19FF">
        <w:rPr>
          <w:bCs/>
          <w:color w:val="000000" w:themeColor="text1"/>
        </w:rPr>
        <w:t xml:space="preserve">Hiện nay nhà thông minh – Smart Home đang </w:t>
      </w:r>
      <w:r w:rsidR="00741831" w:rsidRPr="000B4F52">
        <w:rPr>
          <w:bCs/>
          <w:color w:val="000000" w:themeColor="text1"/>
          <w:sz w:val="2"/>
          <w:szCs w:val="2"/>
        </w:rPr>
        <w:t>“</w:t>
      </w:r>
      <w:r w:rsidR="00FE19FF" w:rsidRPr="00FE19FF">
        <w:rPr>
          <w:bCs/>
          <w:color w:val="000000" w:themeColor="text1"/>
        </w:rPr>
        <w:t>được rất nhiều người ưa chuộng</w:t>
      </w:r>
      <w:r w:rsidR="000B4F52" w:rsidRPr="000B4F52">
        <w:rPr>
          <w:bCs/>
          <w:color w:val="000000" w:themeColor="text1"/>
          <w:sz w:val="2"/>
          <w:szCs w:val="2"/>
        </w:rPr>
        <w:t>”</w:t>
      </w:r>
      <w:r w:rsidR="00FE19FF" w:rsidRPr="00FE19FF">
        <w:rPr>
          <w:bCs/>
          <w:color w:val="000000" w:themeColor="text1"/>
        </w:rPr>
        <w:t xml:space="preserve"> bởi sự tiện dung và đa nhiệm của nó. Nhà thông mình là kiểu nhà được lắp đặt các thiết bị điện tử</w:t>
      </w:r>
      <w:r w:rsidR="00FE19FF" w:rsidRPr="000B4F52">
        <w:rPr>
          <w:bCs/>
          <w:color w:val="000000" w:themeColor="text1"/>
          <w:sz w:val="2"/>
          <w:szCs w:val="2"/>
        </w:rPr>
        <w:t xml:space="preserve"> </w:t>
      </w:r>
      <w:r w:rsidR="000B4F52" w:rsidRPr="000B4F52">
        <w:rPr>
          <w:bCs/>
          <w:color w:val="000000" w:themeColor="text1"/>
          <w:sz w:val="2"/>
          <w:szCs w:val="2"/>
        </w:rPr>
        <w:t>“</w:t>
      </w:r>
      <w:r w:rsidR="00FE19FF" w:rsidRPr="00FE19FF">
        <w:rPr>
          <w:bCs/>
          <w:color w:val="000000" w:themeColor="text1"/>
        </w:rPr>
        <w:t>có thể điều khiển được</w:t>
      </w:r>
      <w:r w:rsidR="000B4F52" w:rsidRPr="000B4F52">
        <w:rPr>
          <w:bCs/>
          <w:color w:val="000000" w:themeColor="text1"/>
          <w:sz w:val="2"/>
          <w:szCs w:val="2"/>
        </w:rPr>
        <w:t>”</w:t>
      </w:r>
      <w:r w:rsidR="00FE19FF" w:rsidRPr="00FE19FF">
        <w:rPr>
          <w:bCs/>
          <w:color w:val="000000" w:themeColor="text1"/>
        </w:rPr>
        <w:t xml:space="preserve"> tự động hoặc bán tự động. Nó giúp con người thực hiện một số thao tác quản lý điều khiển. Trong </w:t>
      </w:r>
      <w:r w:rsidR="000B4F52" w:rsidRPr="000B4F52">
        <w:rPr>
          <w:bCs/>
          <w:color w:val="000000" w:themeColor="text1"/>
          <w:sz w:val="2"/>
          <w:szCs w:val="2"/>
        </w:rPr>
        <w:t>“</w:t>
      </w:r>
      <w:r w:rsidR="00FE19FF" w:rsidRPr="00FE19FF">
        <w:rPr>
          <w:bCs/>
          <w:color w:val="000000" w:themeColor="text1"/>
        </w:rPr>
        <w:t>một ngôi nhà thông minh</w:t>
      </w:r>
      <w:r w:rsidR="000B4F52" w:rsidRPr="000B4F52">
        <w:rPr>
          <w:bCs/>
          <w:color w:val="000000" w:themeColor="text1"/>
          <w:sz w:val="2"/>
          <w:szCs w:val="2"/>
        </w:rPr>
        <w:t>”</w:t>
      </w:r>
      <w:r w:rsidR="00FE19FF" w:rsidRPr="00FE19FF">
        <w:rPr>
          <w:bCs/>
          <w:color w:val="000000" w:themeColor="text1"/>
        </w:rPr>
        <w:t xml:space="preserve">, hầu hết các đồ dùng sẽ được gắn các thiết bị điện tử có thể kết nối được với Internet từ phòng ngủ, phòng khách, phòng bếp hoặc ở bất cứ nơi đâu chỉ với bảng điều khiển hoặc một chiếc smart phone, nó sẽ giúp chủ nhà điều khiển được bất cứ đồ vật nào được tích hợp thiết bị điện tử. Ví dụ: </w:t>
      </w:r>
      <w:r w:rsidR="00293FD1">
        <w:rPr>
          <w:bCs/>
          <w:color w:val="000000" w:themeColor="text1"/>
        </w:rPr>
        <w:t>C</w:t>
      </w:r>
      <w:r w:rsidR="00FE19FF" w:rsidRPr="00FE19FF">
        <w:rPr>
          <w:bCs/>
          <w:color w:val="000000" w:themeColor="text1"/>
        </w:rPr>
        <w:t>húng ta có thể điều khiển những bóng đèn trong ngôi nhà của mình ở bất kỳ nơi đâu, xem thông số nhiệt độ, độ ẩm…và rất nhiều tính năng khác. Có th</w:t>
      </w:r>
      <w:r w:rsidR="0095285D">
        <w:rPr>
          <w:bCs/>
          <w:color w:val="000000" w:themeColor="text1"/>
        </w:rPr>
        <w:t>ể</w:t>
      </w:r>
      <w:r w:rsidR="00FE19FF" w:rsidRPr="00FE19FF">
        <w:rPr>
          <w:bCs/>
          <w:color w:val="000000" w:themeColor="text1"/>
        </w:rPr>
        <w:t xml:space="preserve"> nói sự tiện dụng của một ngôi nhà thông minh đem lại đã khiến cho ki</w:t>
      </w:r>
      <w:r w:rsidR="00477DA5">
        <w:rPr>
          <w:bCs/>
          <w:color w:val="000000" w:themeColor="text1"/>
        </w:rPr>
        <w:t>ể</w:t>
      </w:r>
      <w:r w:rsidR="00FE19FF" w:rsidRPr="00FE19FF">
        <w:rPr>
          <w:bCs/>
          <w:color w:val="000000" w:themeColor="text1"/>
        </w:rPr>
        <w:t>u nhà này đang được rất nhiều người ưa chuộng. Chúng ta có thể thấy trong những căn chung cư mới hiện nay, đều được tích hợp các thiết bị thông minh. Mọi thiết bị trong nhà đều có thể dễ dàng điều khiển từ xa bằng Smartphone</w:t>
      </w:r>
      <w:r w:rsidRPr="004B519A">
        <w:rPr>
          <w:bCs/>
          <w:color w:val="000000" w:themeColor="text1"/>
          <w:sz w:val="2"/>
          <w:szCs w:val="2"/>
        </w:rPr>
        <w:t>”</w:t>
      </w:r>
      <w:r w:rsidR="00FE19FF" w:rsidRPr="00FE19FF">
        <w:rPr>
          <w:bCs/>
          <w:color w:val="000000" w:themeColor="text1"/>
        </w:rPr>
        <w:t xml:space="preserve">. </w:t>
      </w:r>
    </w:p>
    <w:p w14:paraId="4FC1A3A6" w14:textId="77777777" w:rsidR="00AC3AD3" w:rsidRPr="00FB6276" w:rsidRDefault="002B1BA4" w:rsidP="00BE1FBA">
      <w:pPr>
        <w:pStyle w:val="Heading2"/>
        <w:jc w:val="left"/>
        <w:rPr>
          <w:rFonts w:ascii="Times New Roman" w:hAnsi="Times New Roman"/>
          <w:bCs w:val="0"/>
          <w:i/>
          <w:color w:val="000000" w:themeColor="text1"/>
          <w:sz w:val="26"/>
        </w:rPr>
      </w:pPr>
      <w:bookmarkStart w:id="61" w:name="_Toc91855586"/>
      <w:r w:rsidRPr="00FB6276">
        <w:rPr>
          <w:rFonts w:ascii="Times New Roman" w:hAnsi="Times New Roman"/>
          <w:bCs w:val="0"/>
          <w:i/>
          <w:color w:val="000000" w:themeColor="text1"/>
          <w:sz w:val="26"/>
        </w:rPr>
        <w:t>1.</w:t>
      </w:r>
      <w:r w:rsidR="004816F4" w:rsidRPr="00FB6276">
        <w:rPr>
          <w:rFonts w:ascii="Times New Roman" w:hAnsi="Times New Roman"/>
          <w:bCs w:val="0"/>
          <w:i/>
          <w:color w:val="000000" w:themeColor="text1"/>
          <w:sz w:val="26"/>
        </w:rPr>
        <w:t>2</w:t>
      </w:r>
      <w:r w:rsidR="00BE1FBA" w:rsidRPr="00FB6276">
        <w:rPr>
          <w:rFonts w:ascii="Times New Roman" w:hAnsi="Times New Roman"/>
          <w:bCs w:val="0"/>
          <w:i/>
          <w:color w:val="000000" w:themeColor="text1"/>
          <w:sz w:val="26"/>
        </w:rPr>
        <w:t>.</w:t>
      </w:r>
      <w:r w:rsidR="004816F4" w:rsidRPr="00FB6276">
        <w:rPr>
          <w:rFonts w:ascii="Times New Roman" w:hAnsi="Times New Roman"/>
          <w:bCs w:val="0"/>
          <w:i/>
          <w:color w:val="000000" w:themeColor="text1"/>
          <w:sz w:val="26"/>
        </w:rPr>
        <w:t xml:space="preserve"> Hướng giải quyết vấn đề</w:t>
      </w:r>
      <w:bookmarkEnd w:id="61"/>
    </w:p>
    <w:p w14:paraId="52AFF20B" w14:textId="3B81B891" w:rsidR="004816F4" w:rsidRDefault="005A04BB" w:rsidP="00B351EC">
      <w:pPr>
        <w:ind w:firstLine="720"/>
        <w:jc w:val="both"/>
        <w:rPr>
          <w:bCs/>
          <w:color w:val="000000" w:themeColor="text1"/>
        </w:rPr>
      </w:pPr>
      <w:r w:rsidRPr="005A04BB">
        <w:rPr>
          <w:bCs/>
          <w:color w:val="000000" w:themeColor="text1"/>
        </w:rPr>
        <w:t xml:space="preserve">Hiểu được tầm quan trọng </w:t>
      </w:r>
      <w:r w:rsidR="000B4F52" w:rsidRPr="000B4F52">
        <w:rPr>
          <w:bCs/>
          <w:color w:val="000000" w:themeColor="text1"/>
          <w:sz w:val="2"/>
          <w:szCs w:val="2"/>
        </w:rPr>
        <w:t>“</w:t>
      </w:r>
      <w:r w:rsidR="00587546">
        <w:rPr>
          <w:bCs/>
          <w:color w:val="000000" w:themeColor="text1"/>
          <w:sz w:val="2"/>
          <w:szCs w:val="2"/>
        </w:rPr>
        <w:t>”</w:t>
      </w:r>
      <w:r w:rsidRPr="005A04BB">
        <w:rPr>
          <w:bCs/>
          <w:color w:val="000000" w:themeColor="text1"/>
        </w:rPr>
        <w:t>của một ngôi nhà thông m</w:t>
      </w:r>
      <w:r w:rsidR="000762C7">
        <w:rPr>
          <w:bCs/>
          <w:color w:val="000000" w:themeColor="text1"/>
        </w:rPr>
        <w:t>i</w:t>
      </w:r>
      <w:r w:rsidRPr="005A04BB">
        <w:rPr>
          <w:bCs/>
          <w:color w:val="000000" w:themeColor="text1"/>
        </w:rPr>
        <w:t>nh, nhóm đã</w:t>
      </w:r>
      <w:r w:rsidR="000B4F52" w:rsidRPr="000B4F52">
        <w:rPr>
          <w:bCs/>
          <w:color w:val="000000" w:themeColor="text1"/>
          <w:sz w:val="2"/>
          <w:szCs w:val="2"/>
        </w:rPr>
        <w:t>”</w:t>
      </w:r>
      <w:r w:rsidRPr="005A04BB">
        <w:rPr>
          <w:bCs/>
          <w:color w:val="000000" w:themeColor="text1"/>
        </w:rPr>
        <w:t xml:space="preserve"> cũng nhau phát triển ra một hệ thống có tên là </w:t>
      </w:r>
      <w:r w:rsidR="00584B30">
        <w:rPr>
          <w:bCs/>
          <w:color w:val="000000" w:themeColor="text1"/>
        </w:rPr>
        <w:t>“</w:t>
      </w:r>
      <w:r w:rsidRPr="005A04BB">
        <w:rPr>
          <w:bCs/>
          <w:color w:val="000000" w:themeColor="text1"/>
        </w:rPr>
        <w:t>KKH SMART</w:t>
      </w:r>
      <w:r w:rsidR="007B0201">
        <w:rPr>
          <w:bCs/>
          <w:color w:val="000000" w:themeColor="text1"/>
        </w:rPr>
        <w:t xml:space="preserve"> HOME</w:t>
      </w:r>
      <w:r w:rsidR="00584B30">
        <w:rPr>
          <w:bCs/>
          <w:color w:val="000000" w:themeColor="text1"/>
        </w:rPr>
        <w:t>”</w:t>
      </w:r>
      <w:r w:rsidRPr="005A04BB">
        <w:rPr>
          <w:bCs/>
          <w:color w:val="000000" w:themeColor="text1"/>
        </w:rPr>
        <w:t xml:space="preserve">. </w:t>
      </w:r>
      <w:r w:rsidR="00AD4869" w:rsidRPr="00AD4869">
        <w:rPr>
          <w:bCs/>
          <w:color w:val="000000" w:themeColor="text1"/>
          <w:sz w:val="2"/>
          <w:szCs w:val="2"/>
        </w:rPr>
        <w:t>“</w:t>
      </w:r>
      <w:r w:rsidRPr="005A04BB">
        <w:rPr>
          <w:bCs/>
          <w:color w:val="000000" w:themeColor="text1"/>
        </w:rPr>
        <w:t>Đây là</w:t>
      </w:r>
      <w:r w:rsidR="00587546" w:rsidRPr="00587546">
        <w:rPr>
          <w:bCs/>
          <w:color w:val="000000" w:themeColor="text1"/>
          <w:sz w:val="2"/>
          <w:szCs w:val="2"/>
        </w:rPr>
        <w:t>”</w:t>
      </w:r>
      <w:r w:rsidRPr="005A04BB">
        <w:rPr>
          <w:bCs/>
          <w:color w:val="000000" w:themeColor="text1"/>
        </w:rPr>
        <w:t xml:space="preserve"> một hệ thống nhà thông minh giúp người dùng có thể kiểm soát ngôi nhà của mình một cách dễ dàng. Hệ thống được phát triển </w:t>
      </w:r>
      <w:r w:rsidR="00573251">
        <w:rPr>
          <w:bCs/>
          <w:color w:val="000000" w:themeColor="text1"/>
        </w:rPr>
        <w:t xml:space="preserve">chạy </w:t>
      </w:r>
      <w:r w:rsidRPr="005A04BB">
        <w:rPr>
          <w:bCs/>
          <w:color w:val="000000" w:themeColor="text1"/>
        </w:rPr>
        <w:t>trên ba nền tả</w:t>
      </w:r>
      <w:r w:rsidR="00573251">
        <w:rPr>
          <w:bCs/>
          <w:color w:val="000000" w:themeColor="text1"/>
        </w:rPr>
        <w:t>ng là Mobile App, Web, Win</w:t>
      </w:r>
      <w:r w:rsidR="00B04A74">
        <w:rPr>
          <w:bCs/>
          <w:color w:val="000000" w:themeColor="text1"/>
        </w:rPr>
        <w:t>form</w:t>
      </w:r>
      <w:r w:rsidR="00573251">
        <w:rPr>
          <w:bCs/>
          <w:color w:val="000000" w:themeColor="text1"/>
        </w:rPr>
        <w:t>,</w:t>
      </w:r>
      <w:r w:rsidRPr="005A04BB">
        <w:rPr>
          <w:bCs/>
          <w:color w:val="000000" w:themeColor="text1"/>
        </w:rPr>
        <w:t xml:space="preserve"> người dùng có thể sử dụng ba công cụ trên để có thể theo dõi cũng như </w:t>
      </w:r>
      <w:r w:rsidR="000B4F52" w:rsidRPr="000B4F52">
        <w:rPr>
          <w:bCs/>
          <w:color w:val="000000" w:themeColor="text1"/>
          <w:sz w:val="2"/>
          <w:szCs w:val="2"/>
        </w:rPr>
        <w:t>“</w:t>
      </w:r>
      <w:r w:rsidRPr="005A04BB">
        <w:rPr>
          <w:bCs/>
          <w:color w:val="000000" w:themeColor="text1"/>
        </w:rPr>
        <w:t>điều khiển các thiết bị trong chính ngôi nhà của mình</w:t>
      </w:r>
      <w:r w:rsidR="000B4F52" w:rsidRPr="000B4F52">
        <w:rPr>
          <w:bCs/>
          <w:color w:val="000000" w:themeColor="text1"/>
          <w:sz w:val="2"/>
          <w:szCs w:val="2"/>
        </w:rPr>
        <w:t>”</w:t>
      </w:r>
      <w:r w:rsidRPr="005A04BB">
        <w:rPr>
          <w:bCs/>
          <w:color w:val="000000" w:themeColor="text1"/>
        </w:rPr>
        <w:t>.</w:t>
      </w:r>
      <w:r w:rsidR="00AD4869" w:rsidRPr="00AD4869">
        <w:rPr>
          <w:bCs/>
          <w:color w:val="000000" w:themeColor="text1"/>
          <w:sz w:val="2"/>
          <w:szCs w:val="2"/>
        </w:rPr>
        <w:t>”</w:t>
      </w:r>
    </w:p>
    <w:p w14:paraId="42E56890" w14:textId="77777777" w:rsidR="005A04BB" w:rsidRPr="00FB6276" w:rsidRDefault="002B1BA4" w:rsidP="00BE1FBA">
      <w:pPr>
        <w:pStyle w:val="Heading2"/>
        <w:jc w:val="left"/>
        <w:rPr>
          <w:rFonts w:ascii="Times New Roman" w:hAnsi="Times New Roman"/>
          <w:bCs w:val="0"/>
          <w:i/>
          <w:color w:val="000000" w:themeColor="text1"/>
          <w:sz w:val="26"/>
        </w:rPr>
      </w:pPr>
      <w:bookmarkStart w:id="62" w:name="_Toc91855587"/>
      <w:r w:rsidRPr="00FB6276">
        <w:rPr>
          <w:rFonts w:ascii="Times New Roman" w:hAnsi="Times New Roman"/>
          <w:bCs w:val="0"/>
          <w:i/>
          <w:color w:val="000000" w:themeColor="text1"/>
          <w:sz w:val="26"/>
        </w:rPr>
        <w:t>1.</w:t>
      </w:r>
      <w:r w:rsidR="005A04BB" w:rsidRPr="00FB6276">
        <w:rPr>
          <w:rFonts w:ascii="Times New Roman" w:hAnsi="Times New Roman"/>
          <w:bCs w:val="0"/>
          <w:i/>
          <w:color w:val="000000" w:themeColor="text1"/>
          <w:sz w:val="26"/>
        </w:rPr>
        <w:t>3</w:t>
      </w:r>
      <w:r w:rsidR="00BE1FBA" w:rsidRPr="00FB6276">
        <w:rPr>
          <w:rFonts w:ascii="Times New Roman" w:hAnsi="Times New Roman"/>
          <w:bCs w:val="0"/>
          <w:i/>
          <w:color w:val="000000" w:themeColor="text1"/>
          <w:sz w:val="26"/>
        </w:rPr>
        <w:t>.</w:t>
      </w:r>
      <w:r w:rsidR="005A04BB" w:rsidRPr="00FB6276">
        <w:rPr>
          <w:rFonts w:ascii="Times New Roman" w:hAnsi="Times New Roman"/>
          <w:bCs w:val="0"/>
          <w:i/>
          <w:color w:val="000000" w:themeColor="text1"/>
          <w:sz w:val="26"/>
        </w:rPr>
        <w:t xml:space="preserve"> Giới hạn của đề tài</w:t>
      </w:r>
      <w:bookmarkEnd w:id="62"/>
    </w:p>
    <w:p w14:paraId="75E92A9C" w14:textId="3353BA3C" w:rsidR="005A04BB" w:rsidRDefault="00900541" w:rsidP="00A71429">
      <w:pPr>
        <w:ind w:firstLine="720"/>
        <w:jc w:val="both"/>
        <w:rPr>
          <w:bCs/>
          <w:color w:val="000000" w:themeColor="text1"/>
        </w:rPr>
      </w:pPr>
      <w:r w:rsidRPr="00661753">
        <w:rPr>
          <w:bCs/>
          <w:color w:val="000000" w:themeColor="text1"/>
        </w:rPr>
        <w:t>Với phạm vi là đồ án sinh viên</w:t>
      </w:r>
      <w:r w:rsidR="00AE2DEF">
        <w:rPr>
          <w:bCs/>
          <w:color w:val="000000" w:themeColor="text1"/>
        </w:rPr>
        <w:t xml:space="preserve"> và </w:t>
      </w:r>
      <w:r w:rsidR="00587546" w:rsidRPr="00587546">
        <w:rPr>
          <w:bCs/>
          <w:color w:val="000000" w:themeColor="text1"/>
          <w:sz w:val="2"/>
          <w:szCs w:val="2"/>
        </w:rPr>
        <w:t>“</w:t>
      </w:r>
      <w:r w:rsidR="00AE2DEF">
        <w:rPr>
          <w:bCs/>
          <w:color w:val="000000" w:themeColor="text1"/>
        </w:rPr>
        <w:t>thời gian thực hiện có hạn cùng với những kiến thức đã học</w:t>
      </w:r>
      <w:r w:rsidRPr="00661753">
        <w:rPr>
          <w:bCs/>
          <w:color w:val="000000" w:themeColor="text1"/>
        </w:rPr>
        <w:t xml:space="preserve"> nên hệ thống</w:t>
      </w:r>
      <w:r w:rsidR="00661753" w:rsidRPr="00661753">
        <w:rPr>
          <w:bCs/>
          <w:color w:val="000000" w:themeColor="text1"/>
        </w:rPr>
        <w:t xml:space="preserve"> của nhóm chỉ</w:t>
      </w:r>
      <w:r w:rsidR="00661753">
        <w:rPr>
          <w:bCs/>
          <w:color w:val="000000" w:themeColor="text1"/>
        </w:rPr>
        <w:t xml:space="preserve"> dừng lại</w:t>
      </w:r>
      <w:r w:rsidR="00AE2DEF">
        <w:rPr>
          <w:bCs/>
          <w:color w:val="000000" w:themeColor="text1"/>
        </w:rPr>
        <w:t xml:space="preserve"> ở</w:t>
      </w:r>
      <w:r w:rsidR="00587546" w:rsidRPr="00587546">
        <w:rPr>
          <w:bCs/>
          <w:color w:val="000000" w:themeColor="text1"/>
          <w:sz w:val="2"/>
          <w:szCs w:val="2"/>
        </w:rPr>
        <w:t>”</w:t>
      </w:r>
      <w:r w:rsidR="00AE2DEF">
        <w:rPr>
          <w:bCs/>
          <w:color w:val="000000" w:themeColor="text1"/>
        </w:rPr>
        <w:t xml:space="preserve"> một số</w:t>
      </w:r>
      <w:r w:rsidR="00661753" w:rsidRPr="00661753">
        <w:rPr>
          <w:bCs/>
          <w:color w:val="000000" w:themeColor="text1"/>
        </w:rPr>
        <w:t xml:space="preserve"> chức năng cơ bả</w:t>
      </w:r>
      <w:r w:rsidR="00AE2DEF">
        <w:rPr>
          <w:bCs/>
          <w:color w:val="000000" w:themeColor="text1"/>
        </w:rPr>
        <w:t>n:</w:t>
      </w:r>
    </w:p>
    <w:p w14:paraId="0D149BC2" w14:textId="77777777" w:rsidR="00A74FF7" w:rsidRPr="00A3731A" w:rsidRDefault="00A74FF7" w:rsidP="00D1427C">
      <w:pPr>
        <w:numPr>
          <w:ilvl w:val="0"/>
          <w:numId w:val="9"/>
        </w:numPr>
        <w:rPr>
          <w:bCs/>
          <w:color w:val="000000" w:themeColor="text1"/>
        </w:rPr>
      </w:pPr>
      <w:r w:rsidRPr="00A3731A">
        <w:rPr>
          <w:bCs/>
          <w:color w:val="000000" w:themeColor="text1"/>
        </w:rPr>
        <w:t>Hệ thống cảm biến nhiệt độ, độ ẩm.</w:t>
      </w:r>
    </w:p>
    <w:p w14:paraId="2D8AF04B" w14:textId="3389031E" w:rsidR="00961F4E" w:rsidRDefault="00A74FF7" w:rsidP="00D1427C">
      <w:pPr>
        <w:numPr>
          <w:ilvl w:val="0"/>
          <w:numId w:val="9"/>
        </w:numPr>
        <w:rPr>
          <w:bCs/>
          <w:color w:val="000000" w:themeColor="text1"/>
        </w:rPr>
      </w:pPr>
      <w:r w:rsidRPr="00A3731A">
        <w:rPr>
          <w:bCs/>
          <w:color w:val="000000" w:themeColor="text1"/>
        </w:rPr>
        <w:t>Kiếm soát các thiết bị điện.</w:t>
      </w:r>
    </w:p>
    <w:p w14:paraId="2A496E2B" w14:textId="327A3FC3" w:rsidR="008A0147" w:rsidRDefault="008A0147" w:rsidP="00977C02">
      <w:pPr>
        <w:jc w:val="both"/>
        <w:rPr>
          <w:bCs/>
          <w:color w:val="000000" w:themeColor="text1"/>
        </w:rPr>
      </w:pPr>
    </w:p>
    <w:p w14:paraId="16ECD78F" w14:textId="6152067C" w:rsidR="009243FF" w:rsidRDefault="009243FF" w:rsidP="00977C02">
      <w:pPr>
        <w:jc w:val="both"/>
        <w:rPr>
          <w:bCs/>
          <w:color w:val="000000" w:themeColor="text1"/>
        </w:rPr>
      </w:pPr>
    </w:p>
    <w:p w14:paraId="22CFB16B" w14:textId="77777777" w:rsidR="009243FF" w:rsidRPr="00977C02" w:rsidRDefault="009243FF" w:rsidP="00977C02">
      <w:pPr>
        <w:jc w:val="both"/>
        <w:rPr>
          <w:bCs/>
          <w:color w:val="000000" w:themeColor="text1"/>
        </w:rPr>
      </w:pPr>
    </w:p>
    <w:p w14:paraId="3C21A6B6" w14:textId="77777777" w:rsidR="000B03E5" w:rsidRPr="007C7450" w:rsidRDefault="00CA17A6" w:rsidP="003121B3">
      <w:pPr>
        <w:pStyle w:val="Heading1"/>
        <w:ind w:left="144" w:hanging="288"/>
        <w:rPr>
          <w:rFonts w:ascii="Times New Roman" w:hAnsi="Times New Roman"/>
          <w:bCs/>
          <w:color w:val="1F497D" w:themeColor="text2"/>
          <w:sz w:val="32"/>
          <w:szCs w:val="32"/>
        </w:rPr>
      </w:pPr>
      <w:bookmarkStart w:id="63" w:name="_Toc91855588"/>
      <w:r w:rsidRPr="007C7450">
        <w:rPr>
          <w:rFonts w:ascii="Times New Roman" w:hAnsi="Times New Roman"/>
          <w:bCs/>
          <w:color w:val="1F497D" w:themeColor="text2"/>
          <w:sz w:val="32"/>
          <w:szCs w:val="32"/>
        </w:rPr>
        <w:lastRenderedPageBreak/>
        <w:t>CHƯƠNG 2</w:t>
      </w:r>
      <w:r w:rsidR="00E7414B" w:rsidRPr="007C7450">
        <w:rPr>
          <w:rFonts w:ascii="Times New Roman" w:hAnsi="Times New Roman"/>
          <w:bCs/>
          <w:color w:val="1F497D" w:themeColor="text2"/>
          <w:sz w:val="32"/>
          <w:szCs w:val="32"/>
        </w:rPr>
        <w:t xml:space="preserve">: </w:t>
      </w:r>
      <w:bookmarkEnd w:id="50"/>
      <w:bookmarkEnd w:id="51"/>
      <w:bookmarkEnd w:id="52"/>
      <w:bookmarkEnd w:id="54"/>
      <w:bookmarkEnd w:id="55"/>
      <w:bookmarkEnd w:id="56"/>
      <w:bookmarkEnd w:id="57"/>
      <w:bookmarkEnd w:id="58"/>
      <w:r w:rsidR="005F2EB0" w:rsidRPr="007C7450">
        <w:rPr>
          <w:rFonts w:ascii="Times New Roman" w:hAnsi="Times New Roman"/>
          <w:bCs/>
          <w:color w:val="1F497D" w:themeColor="text2"/>
          <w:sz w:val="32"/>
          <w:szCs w:val="32"/>
        </w:rPr>
        <w:t>GIỚI THIỆU VỀ CÔNG NGHỆ</w:t>
      </w:r>
      <w:bookmarkEnd w:id="63"/>
    </w:p>
    <w:p w14:paraId="72057B84" w14:textId="759D5569" w:rsidR="000B03E5" w:rsidRPr="00A3731A" w:rsidRDefault="00BE1FBA" w:rsidP="002B1BA4">
      <w:pPr>
        <w:pStyle w:val="Heading2"/>
        <w:jc w:val="left"/>
        <w:rPr>
          <w:rFonts w:ascii="Times New Roman" w:hAnsi="Times New Roman"/>
          <w:bCs w:val="0"/>
          <w:i/>
          <w:color w:val="000000" w:themeColor="text1"/>
          <w:sz w:val="26"/>
        </w:rPr>
      </w:pPr>
      <w:bookmarkStart w:id="64" w:name="_Toc60170841"/>
      <w:bookmarkStart w:id="65" w:name="_Toc6113"/>
      <w:bookmarkStart w:id="66" w:name="_Toc23420"/>
      <w:bookmarkStart w:id="67" w:name="_Toc29803"/>
      <w:bookmarkStart w:id="68" w:name="_Toc59614372"/>
      <w:bookmarkStart w:id="69" w:name="_Toc29611"/>
      <w:bookmarkStart w:id="70" w:name="_Toc91855589"/>
      <w:r w:rsidRPr="00A3731A">
        <w:rPr>
          <w:rFonts w:ascii="Times New Roman" w:hAnsi="Times New Roman"/>
          <w:bCs w:val="0"/>
          <w:i/>
          <w:color w:val="000000" w:themeColor="text1"/>
          <w:sz w:val="26"/>
        </w:rPr>
        <w:t>2</w:t>
      </w:r>
      <w:r w:rsidR="00737FD1" w:rsidRPr="00A3731A">
        <w:rPr>
          <w:rFonts w:ascii="Times New Roman" w:hAnsi="Times New Roman"/>
          <w:bCs w:val="0"/>
          <w:i/>
          <w:color w:val="000000" w:themeColor="text1"/>
          <w:sz w:val="26"/>
        </w:rPr>
        <w:t>.</w:t>
      </w:r>
      <w:r w:rsidR="00CA005C" w:rsidRPr="00A3731A">
        <w:rPr>
          <w:rFonts w:ascii="Times New Roman" w:hAnsi="Times New Roman"/>
          <w:bCs w:val="0"/>
          <w:i/>
          <w:color w:val="000000" w:themeColor="text1"/>
          <w:sz w:val="26"/>
        </w:rPr>
        <w:t xml:space="preserve">1. </w:t>
      </w:r>
      <w:r w:rsidR="00737FD1" w:rsidRPr="00A3731A">
        <w:rPr>
          <w:rFonts w:ascii="Times New Roman" w:hAnsi="Times New Roman"/>
          <w:i/>
          <w:color w:val="000000" w:themeColor="text1"/>
          <w:sz w:val="26"/>
        </w:rPr>
        <w:t>Android studio</w:t>
      </w:r>
      <w:bookmarkStart w:id="71" w:name="_Toc12545"/>
      <w:bookmarkEnd w:id="64"/>
      <w:bookmarkEnd w:id="65"/>
      <w:bookmarkEnd w:id="66"/>
      <w:bookmarkEnd w:id="67"/>
      <w:bookmarkEnd w:id="68"/>
      <w:bookmarkEnd w:id="69"/>
      <w:bookmarkEnd w:id="70"/>
    </w:p>
    <w:p w14:paraId="57606A44" w14:textId="60CAED19" w:rsidR="000B03E5" w:rsidRPr="00A3731A" w:rsidRDefault="00AD4869" w:rsidP="00814D58">
      <w:pPr>
        <w:ind w:firstLine="720"/>
        <w:jc w:val="both"/>
        <w:rPr>
          <w:bCs/>
        </w:rPr>
      </w:pPr>
      <w:bookmarkStart w:id="72" w:name="_Toc27284"/>
      <w:bookmarkEnd w:id="71"/>
      <w:r w:rsidRPr="00AD4869">
        <w:rPr>
          <w:bCs/>
          <w:sz w:val="2"/>
          <w:szCs w:val="2"/>
        </w:rPr>
        <w:t>“</w:t>
      </w:r>
      <w:r w:rsidR="00737FD1" w:rsidRPr="00A3731A">
        <w:rPr>
          <w:bCs/>
        </w:rPr>
        <w:t>Android Studio giúp cho người lập trình ứng dụng thực hiện sản xuất ra ứng dụng nhanh chóng đồng thời vượt trội hơn các phần mềm không thường được sử dụng. Android Studio</w:t>
      </w:r>
      <w:r w:rsidR="008C1777">
        <w:rPr>
          <w:bCs/>
        </w:rPr>
        <w:t xml:space="preserve"> có</w:t>
      </w:r>
      <w:r w:rsidR="00737FD1" w:rsidRPr="00A3731A">
        <w:rPr>
          <w:bCs/>
        </w:rPr>
        <w:t xml:space="preserve"> tính năng hỗ trợ giao diện giúp tạo các ứng dụng xử lí các file khó xử lí. Android Studio dùng ngôn ngữ java thuần.</w:t>
      </w:r>
      <w:r w:rsidR="00624647" w:rsidRPr="00A3731A">
        <w:rPr>
          <w:bCs/>
        </w:rPr>
        <w:t xml:space="preserve"> </w:t>
      </w:r>
      <w:r w:rsidR="00737FD1" w:rsidRPr="00A3731A">
        <w:rPr>
          <w:bCs/>
        </w:rPr>
        <w:t>Android Studio hỗ trợ tu sữa</w:t>
      </w:r>
      <w:r w:rsidR="007015E0">
        <w:rPr>
          <w:bCs/>
        </w:rPr>
        <w:t>,</w:t>
      </w:r>
      <w:r w:rsidR="00737FD1" w:rsidRPr="00A3731A">
        <w:rPr>
          <w:bCs/>
        </w:rPr>
        <w:t xml:space="preserve"> lưu</w:t>
      </w:r>
      <w:r w:rsidR="00F534FE">
        <w:rPr>
          <w:bCs/>
        </w:rPr>
        <w:t xml:space="preserve"> trữ</w:t>
      </w:r>
      <w:r w:rsidR="00737FD1" w:rsidRPr="00A3731A">
        <w:rPr>
          <w:bCs/>
        </w:rPr>
        <w:t xml:space="preserve"> lại dự án</w:t>
      </w:r>
      <w:r w:rsidR="007015E0">
        <w:rPr>
          <w:bCs/>
        </w:rPr>
        <w:t xml:space="preserve"> và</w:t>
      </w:r>
      <w:r w:rsidR="00737FD1" w:rsidRPr="00A3731A">
        <w:rPr>
          <w:bCs/>
        </w:rPr>
        <w:t xml:space="preserve"> cung cấp quyền truy cậ</w:t>
      </w:r>
      <w:r w:rsidR="00624647" w:rsidRPr="00A3731A">
        <w:rPr>
          <w:bCs/>
        </w:rPr>
        <w:t>p vào Android SDK</w:t>
      </w:r>
      <w:r w:rsidR="00737FD1" w:rsidRPr="00A3731A">
        <w:rPr>
          <w:bCs/>
        </w:rPr>
        <w:t>.</w:t>
      </w:r>
      <w:r w:rsidR="00624647" w:rsidRPr="00A3731A">
        <w:rPr>
          <w:bCs/>
        </w:rPr>
        <w:t xml:space="preserve"> </w:t>
      </w:r>
      <w:r w:rsidR="00CC13D9">
        <w:rPr>
          <w:bCs/>
        </w:rPr>
        <w:t>Đ</w:t>
      </w:r>
      <w:r w:rsidR="00737FD1" w:rsidRPr="00A3731A">
        <w:rPr>
          <w:bCs/>
        </w:rPr>
        <w:t>ây là công cụ lập trình tiện dụng và giúp xây dựng, kiểm thử và gỡ lỗi các ứng dụng trên Android. Android Studio có đa số lợi ích và tính năng</w:t>
      </w:r>
      <w:r w:rsidR="00FF4868">
        <w:rPr>
          <w:bCs/>
        </w:rPr>
        <w:t xml:space="preserve"> mà</w:t>
      </w:r>
      <w:r w:rsidR="00737FD1" w:rsidRPr="00A3731A">
        <w:rPr>
          <w:bCs/>
        </w:rPr>
        <w:t xml:space="preserve"> người lập trình có thể khai phá,</w:t>
      </w:r>
      <w:r w:rsidR="00D00D8B">
        <w:rPr>
          <w:bCs/>
        </w:rPr>
        <w:t xml:space="preserve"> </w:t>
      </w:r>
      <w:r w:rsidR="00737FD1" w:rsidRPr="00A3731A">
        <w:rPr>
          <w:bCs/>
        </w:rPr>
        <w:t>phần mền có thể giúp lập trình viên mô phỏng hỗ trợ</w:t>
      </w:r>
      <w:r w:rsidR="00C949EA">
        <w:rPr>
          <w:bCs/>
        </w:rPr>
        <w:t>,</w:t>
      </w:r>
      <w:r w:rsidR="00737FD1" w:rsidRPr="00A3731A">
        <w:rPr>
          <w:bCs/>
        </w:rPr>
        <w:t xml:space="preserve"> tiến hành sửa lỗi và cải thiện ứng dụ</w:t>
      </w:r>
      <w:r w:rsidR="001A60BD" w:rsidRPr="00A3731A">
        <w:rPr>
          <w:bCs/>
        </w:rPr>
        <w:t>ng</w:t>
      </w:r>
      <w:r w:rsidR="00737FD1" w:rsidRPr="00A3731A">
        <w:rPr>
          <w:bCs/>
        </w:rPr>
        <w:t>.</w:t>
      </w:r>
      <w:r w:rsidRPr="00AD4869">
        <w:rPr>
          <w:bCs/>
          <w:sz w:val="2"/>
          <w:szCs w:val="2"/>
        </w:rPr>
        <w:t>”</w:t>
      </w:r>
    </w:p>
    <w:p w14:paraId="28D9A186" w14:textId="77777777" w:rsidR="000B03E5" w:rsidRPr="00A3731A" w:rsidRDefault="00737FD1" w:rsidP="002B1BA4">
      <w:pPr>
        <w:pStyle w:val="Heading2"/>
        <w:jc w:val="left"/>
        <w:rPr>
          <w:rFonts w:ascii="Times New Roman" w:hAnsi="Times New Roman"/>
          <w:bCs w:val="0"/>
          <w:i/>
          <w:color w:val="000000" w:themeColor="text1"/>
          <w:sz w:val="26"/>
        </w:rPr>
      </w:pPr>
      <w:bookmarkStart w:id="73" w:name="_Toc23290"/>
      <w:bookmarkStart w:id="74" w:name="_Toc60170842"/>
      <w:bookmarkStart w:id="75" w:name="_Toc3621"/>
      <w:bookmarkStart w:id="76" w:name="_Toc59614373"/>
      <w:bookmarkStart w:id="77" w:name="_Toc524"/>
      <w:bookmarkStart w:id="78" w:name="_Toc12263"/>
      <w:bookmarkStart w:id="79" w:name="_Toc91855590"/>
      <w:r w:rsidRPr="00A3731A">
        <w:rPr>
          <w:rFonts w:ascii="Times New Roman" w:hAnsi="Times New Roman"/>
          <w:i/>
          <w:color w:val="000000" w:themeColor="text1"/>
          <w:sz w:val="26"/>
        </w:rPr>
        <w:t>2.</w:t>
      </w:r>
      <w:r w:rsidR="00CA005C" w:rsidRPr="00A3731A">
        <w:rPr>
          <w:rFonts w:ascii="Times New Roman" w:hAnsi="Times New Roman"/>
          <w:i/>
          <w:color w:val="000000" w:themeColor="text1"/>
          <w:sz w:val="26"/>
        </w:rPr>
        <w:t>2</w:t>
      </w:r>
      <w:r w:rsidR="00355DBD" w:rsidRPr="00A3731A">
        <w:rPr>
          <w:rFonts w:ascii="Times New Roman" w:hAnsi="Times New Roman"/>
          <w:i/>
          <w:color w:val="000000" w:themeColor="text1"/>
          <w:sz w:val="26"/>
        </w:rPr>
        <w:t>.</w:t>
      </w:r>
      <w:r w:rsidR="00BE1FBA" w:rsidRPr="00A3731A">
        <w:rPr>
          <w:rFonts w:ascii="Times New Roman" w:hAnsi="Times New Roman"/>
          <w:i/>
          <w:color w:val="000000" w:themeColor="text1"/>
          <w:sz w:val="26"/>
        </w:rPr>
        <w:t xml:space="preserve"> </w:t>
      </w:r>
      <w:r w:rsidRPr="00A3731A">
        <w:rPr>
          <w:rFonts w:ascii="Times New Roman" w:hAnsi="Times New Roman"/>
          <w:i/>
          <w:color w:val="000000" w:themeColor="text1"/>
          <w:sz w:val="26"/>
        </w:rPr>
        <w:t>Firebase</w:t>
      </w:r>
      <w:bookmarkEnd w:id="72"/>
      <w:bookmarkEnd w:id="73"/>
      <w:bookmarkEnd w:id="74"/>
      <w:bookmarkEnd w:id="75"/>
      <w:bookmarkEnd w:id="76"/>
      <w:bookmarkEnd w:id="77"/>
      <w:bookmarkEnd w:id="78"/>
      <w:bookmarkEnd w:id="79"/>
      <w:r w:rsidRPr="00A3731A">
        <w:rPr>
          <w:rFonts w:ascii="Times New Roman" w:hAnsi="Times New Roman"/>
          <w:i/>
          <w:color w:val="000000" w:themeColor="text1"/>
          <w:sz w:val="26"/>
        </w:rPr>
        <w:t xml:space="preserve"> </w:t>
      </w:r>
    </w:p>
    <w:p w14:paraId="351F5666" w14:textId="11ED99DD" w:rsidR="000B03E5" w:rsidRPr="00A3731A" w:rsidRDefault="00AD4869" w:rsidP="004E0E83">
      <w:pPr>
        <w:ind w:firstLine="720"/>
        <w:jc w:val="both"/>
        <w:rPr>
          <w:bCs/>
        </w:rPr>
      </w:pPr>
      <w:bookmarkStart w:id="80" w:name="_Toc25959"/>
      <w:bookmarkStart w:id="81" w:name="_Toc59614374"/>
      <w:bookmarkStart w:id="82" w:name="_Toc60170843"/>
      <w:bookmarkStart w:id="83" w:name="_Toc17302"/>
      <w:r w:rsidRPr="00AD4869">
        <w:rPr>
          <w:bCs/>
          <w:sz w:val="2"/>
          <w:szCs w:val="2"/>
        </w:rPr>
        <w:t>“</w:t>
      </w:r>
      <w:r w:rsidR="00737FD1" w:rsidRPr="00A3731A">
        <w:rPr>
          <w:bCs/>
        </w:rPr>
        <w:t>Firebase là một nền tảng được sử dụng nhằm phát triển phần mền ứng dụng  trên di động và trang</w:t>
      </w:r>
      <w:r w:rsidR="00A36D48">
        <w:rPr>
          <w:bCs/>
        </w:rPr>
        <w:t xml:space="preserve"> </w:t>
      </w:r>
      <w:r w:rsidR="00737FD1" w:rsidRPr="00A3731A">
        <w:rPr>
          <w:bCs/>
        </w:rPr>
        <w:t>Web, API của Firebase hoạt động vô</w:t>
      </w:r>
      <w:r w:rsidR="004A3738">
        <w:rPr>
          <w:bCs/>
        </w:rPr>
        <w:t xml:space="preserve"> </w:t>
      </w:r>
      <w:r w:rsidR="00737FD1" w:rsidRPr="00A3731A">
        <w:rPr>
          <w:bCs/>
        </w:rPr>
        <w:t>cùng tốt mà không cần đến Backend hay Server. Đồng thời,</w:t>
      </w:r>
      <w:r w:rsidR="001D7A9C">
        <w:rPr>
          <w:bCs/>
        </w:rPr>
        <w:t xml:space="preserve"> </w:t>
      </w:r>
      <w:r w:rsidR="00737FD1" w:rsidRPr="00A3731A">
        <w:rPr>
          <w:bCs/>
        </w:rPr>
        <w:t>nó còn hỗ trợ cho lập trình viên làm giảm thiểu thời gian triển khai và mở rộng quy mô phần mềm của mình. Firebase là nơi lưu trữ các database hoạt động trên đám mây (Cloud), đồng thời là một hệ Sever được hoạt động vô cùng tuyệt vời mà Google mang đến. Firebase có tính năng trọng điểm hỗ trợ cho  người viết ra ứng dụng tạo giải pháp giảm độ phức tạp khi làm việc với database.</w:t>
      </w:r>
      <w:r w:rsidR="00CE5DEC">
        <w:rPr>
          <w:bCs/>
        </w:rPr>
        <w:t xml:space="preserve"> </w:t>
      </w:r>
      <w:r w:rsidR="00737FD1" w:rsidRPr="00A3731A">
        <w:rPr>
          <w:bCs/>
        </w:rPr>
        <w:t>Đặt biệt, Firebase ứng dụng đa năng và bảo mật cực an toàn.</w:t>
      </w:r>
      <w:r w:rsidR="00CB0452">
        <w:rPr>
          <w:bCs/>
        </w:rPr>
        <w:t xml:space="preserve"> </w:t>
      </w:r>
      <w:r w:rsidR="00737FD1" w:rsidRPr="00A3731A">
        <w:rPr>
          <w:bCs/>
        </w:rPr>
        <w:t>Để xây dựng ứng dụng tất cả lập trình viên ứng đề sử dụng nền tảng Firebase.</w:t>
      </w:r>
      <w:r w:rsidR="00FD1A01">
        <w:rPr>
          <w:bCs/>
        </w:rPr>
        <w:t xml:space="preserve"> </w:t>
      </w:r>
      <w:r w:rsidR="00737FD1" w:rsidRPr="00A3731A">
        <w:rPr>
          <w:bCs/>
        </w:rPr>
        <w:t>Ưu điểm của Firebase</w:t>
      </w:r>
      <w:r w:rsidR="00E61836">
        <w:rPr>
          <w:bCs/>
        </w:rPr>
        <w:t xml:space="preserve"> là</w:t>
      </w:r>
      <w:r w:rsidR="00737FD1" w:rsidRPr="00A3731A">
        <w:rPr>
          <w:bCs/>
        </w:rPr>
        <w:t xml:space="preserve"> thực thi ứng dụng cực kỳ nhanh chóng, đồng thời bảo mật, sự ổn định</w:t>
      </w:r>
      <w:bookmarkEnd w:id="80"/>
      <w:r w:rsidR="00737FD1" w:rsidRPr="00A3731A">
        <w:rPr>
          <w:bCs/>
        </w:rPr>
        <w:t xml:space="preserve"> rất tố</w:t>
      </w:r>
      <w:r w:rsidR="00DC5953" w:rsidRPr="00A3731A">
        <w:rPr>
          <w:bCs/>
        </w:rPr>
        <w:t>t</w:t>
      </w:r>
      <w:r w:rsidR="00737FD1" w:rsidRPr="00A3731A">
        <w:rPr>
          <w:bCs/>
        </w:rPr>
        <w:t>.</w:t>
      </w:r>
      <w:r w:rsidR="004E0E83">
        <w:rPr>
          <w:bCs/>
        </w:rPr>
        <w:t xml:space="preserve"> </w:t>
      </w:r>
      <w:r w:rsidR="00737FD1" w:rsidRPr="00A3731A">
        <w:rPr>
          <w:bCs/>
        </w:rPr>
        <w:t>Đặc biệt là thiết lập các quy trình kiểm</w:t>
      </w:r>
      <w:r w:rsidR="00742D69">
        <w:rPr>
          <w:bCs/>
        </w:rPr>
        <w:t xml:space="preserve"> thử </w:t>
      </w:r>
      <w:r w:rsidR="00737FD1" w:rsidRPr="00A3731A">
        <w:rPr>
          <w:bCs/>
        </w:rPr>
        <w:t>người sử dụng bằng gmail,</w:t>
      </w:r>
      <w:r w:rsidR="00DC6949">
        <w:rPr>
          <w:bCs/>
        </w:rPr>
        <w:t xml:space="preserve"> </w:t>
      </w:r>
      <w:r w:rsidR="00737FD1" w:rsidRPr="00A3731A">
        <w:rPr>
          <w:bCs/>
        </w:rPr>
        <w:t>Facbook,</w:t>
      </w:r>
      <w:r w:rsidR="00DC6949">
        <w:rPr>
          <w:bCs/>
        </w:rPr>
        <w:t xml:space="preserve"> </w:t>
      </w:r>
      <w:r w:rsidR="00737FD1" w:rsidRPr="00A3731A">
        <w:rPr>
          <w:bCs/>
        </w:rPr>
        <w:t>google và phối hợp với kiểm tra giấu tên của ứng dụng. Hành động kiểm tra giúp cho thông tin cá nhân lưu giữ tuyệt đối nhấ</w:t>
      </w:r>
      <w:r w:rsidR="00DC5953" w:rsidRPr="00A3731A">
        <w:rPr>
          <w:bCs/>
        </w:rPr>
        <w:t>t</w:t>
      </w:r>
      <w:r w:rsidR="00737FD1" w:rsidRPr="00A3731A">
        <w:rPr>
          <w:bCs/>
        </w:rPr>
        <w:t>.</w:t>
      </w:r>
      <w:r w:rsidRPr="00AD4869">
        <w:rPr>
          <w:bCs/>
          <w:sz w:val="2"/>
          <w:szCs w:val="2"/>
        </w:rPr>
        <w:t>”</w:t>
      </w:r>
    </w:p>
    <w:p w14:paraId="0E424B18" w14:textId="77777777" w:rsidR="000B03E5" w:rsidRPr="00A3731A" w:rsidRDefault="00355DBD" w:rsidP="002B1BA4">
      <w:pPr>
        <w:pStyle w:val="Heading2"/>
        <w:jc w:val="left"/>
        <w:rPr>
          <w:rFonts w:ascii="Times New Roman" w:hAnsi="Times New Roman"/>
          <w:i/>
          <w:color w:val="000000" w:themeColor="text1"/>
          <w:sz w:val="26"/>
        </w:rPr>
      </w:pPr>
      <w:bookmarkStart w:id="84" w:name="_Toc23378"/>
      <w:bookmarkStart w:id="85" w:name="_Toc19879"/>
      <w:bookmarkStart w:id="86" w:name="_Toc1371"/>
      <w:bookmarkStart w:id="87" w:name="_Toc11571"/>
      <w:bookmarkStart w:id="88" w:name="_Toc91855591"/>
      <w:r w:rsidRPr="00A3731A">
        <w:rPr>
          <w:rFonts w:ascii="Times New Roman" w:hAnsi="Times New Roman"/>
          <w:i/>
          <w:color w:val="000000" w:themeColor="text1"/>
          <w:sz w:val="26"/>
        </w:rPr>
        <w:t>2</w:t>
      </w:r>
      <w:r w:rsidR="00737FD1" w:rsidRPr="00A3731A">
        <w:rPr>
          <w:rFonts w:ascii="Times New Roman" w:hAnsi="Times New Roman"/>
          <w:i/>
          <w:color w:val="000000" w:themeColor="text1"/>
          <w:sz w:val="26"/>
        </w:rPr>
        <w:t>.3</w:t>
      </w:r>
      <w:r w:rsidRPr="00A3731A">
        <w:rPr>
          <w:rFonts w:ascii="Times New Roman" w:hAnsi="Times New Roman"/>
          <w:i/>
          <w:color w:val="000000" w:themeColor="text1"/>
          <w:sz w:val="26"/>
        </w:rPr>
        <w:t>.</w:t>
      </w:r>
      <w:r w:rsidR="00737FD1" w:rsidRPr="00A3731A">
        <w:rPr>
          <w:rFonts w:ascii="Times New Roman" w:hAnsi="Times New Roman"/>
          <w:i/>
          <w:color w:val="000000" w:themeColor="text1"/>
          <w:sz w:val="26"/>
        </w:rPr>
        <w:t xml:space="preserve"> </w:t>
      </w:r>
      <w:bookmarkEnd w:id="81"/>
      <w:bookmarkEnd w:id="82"/>
      <w:r w:rsidR="00737FD1" w:rsidRPr="00A3731A">
        <w:rPr>
          <w:rFonts w:ascii="Times New Roman" w:hAnsi="Times New Roman"/>
          <w:i/>
          <w:color w:val="000000" w:themeColor="text1"/>
          <w:sz w:val="26"/>
        </w:rPr>
        <w:t>Arduino</w:t>
      </w:r>
      <w:bookmarkEnd w:id="84"/>
      <w:bookmarkEnd w:id="85"/>
      <w:bookmarkEnd w:id="86"/>
      <w:bookmarkEnd w:id="87"/>
      <w:bookmarkEnd w:id="88"/>
    </w:p>
    <w:p w14:paraId="20478880" w14:textId="6AA7544D" w:rsidR="000B03E5" w:rsidRDefault="00AD4869" w:rsidP="003F1904">
      <w:pPr>
        <w:ind w:firstLine="720"/>
        <w:jc w:val="both"/>
        <w:rPr>
          <w:color w:val="000000" w:themeColor="text1"/>
          <w:sz w:val="24"/>
          <w:szCs w:val="24"/>
        </w:rPr>
      </w:pPr>
      <w:r w:rsidRPr="00AD4869">
        <w:rPr>
          <w:color w:val="000000" w:themeColor="text1"/>
          <w:sz w:val="2"/>
          <w:szCs w:val="2"/>
        </w:rPr>
        <w:t>“</w:t>
      </w:r>
      <w:r w:rsidR="00737FD1" w:rsidRPr="00A3731A">
        <w:rPr>
          <w:color w:val="000000" w:themeColor="text1"/>
        </w:rPr>
        <w:t>Arduino IDE đây là một phần mềm có mã nguồn mở chủ yếu dùng để viết và biên dịch mã vào module Arduino.</w:t>
      </w:r>
      <w:r w:rsidR="00C40E98">
        <w:rPr>
          <w:color w:val="000000" w:themeColor="text1"/>
        </w:rPr>
        <w:t xml:space="preserve"> </w:t>
      </w:r>
      <w:r w:rsidR="00737FD1" w:rsidRPr="00A3731A">
        <w:rPr>
          <w:color w:val="000000" w:themeColor="text1"/>
        </w:rPr>
        <w:t>Đây là một phần mềm chính thức</w:t>
      </w:r>
      <w:r w:rsidR="00F95757">
        <w:rPr>
          <w:color w:val="000000" w:themeColor="text1"/>
        </w:rPr>
        <w:t xml:space="preserve"> </w:t>
      </w:r>
      <w:r w:rsidR="00737FD1" w:rsidRPr="00A3731A">
        <w:rPr>
          <w:color w:val="000000" w:themeColor="text1"/>
        </w:rPr>
        <w:t>giúp cho việc biên dịch mã trở nên dễ dàng mà ngay cả người bình thường không có kiến thức kỹ thuật cũng có thể làm đượ</w:t>
      </w:r>
      <w:r w:rsidR="00DC5953" w:rsidRPr="00A3731A">
        <w:rPr>
          <w:color w:val="000000" w:themeColor="text1"/>
        </w:rPr>
        <w:t>c</w:t>
      </w:r>
      <w:r w:rsidR="00737FD1" w:rsidRPr="00A3731A">
        <w:rPr>
          <w:color w:val="000000" w:themeColor="text1"/>
        </w:rPr>
        <w:t>.</w:t>
      </w:r>
      <w:r w:rsidR="00DC5953" w:rsidRPr="00A3731A">
        <w:rPr>
          <w:color w:val="000000" w:themeColor="text1"/>
        </w:rPr>
        <w:t xml:space="preserve"> </w:t>
      </w:r>
      <w:r w:rsidR="00737FD1" w:rsidRPr="00A3731A">
        <w:rPr>
          <w:color w:val="000000" w:themeColor="text1"/>
        </w:rPr>
        <w:t>Arduino có các phiên bản phù hợp cho các hệ điề</w:t>
      </w:r>
      <w:r w:rsidR="00DC5953" w:rsidRPr="00A3731A">
        <w:rPr>
          <w:color w:val="000000" w:themeColor="text1"/>
        </w:rPr>
        <w:t>u hành:</w:t>
      </w:r>
      <w:r w:rsidR="00CA385E">
        <w:rPr>
          <w:color w:val="000000" w:themeColor="text1"/>
        </w:rPr>
        <w:t xml:space="preserve"> </w:t>
      </w:r>
      <w:r w:rsidR="00DC5953" w:rsidRPr="00A3731A">
        <w:rPr>
          <w:color w:val="000000" w:themeColor="text1"/>
        </w:rPr>
        <w:t>Mac,</w:t>
      </w:r>
      <w:r w:rsidR="00037D55">
        <w:rPr>
          <w:color w:val="000000" w:themeColor="text1"/>
        </w:rPr>
        <w:t xml:space="preserve"> </w:t>
      </w:r>
      <w:r w:rsidR="00DC5953" w:rsidRPr="00A3731A">
        <w:rPr>
          <w:color w:val="000000" w:themeColor="text1"/>
        </w:rPr>
        <w:t>Windown</w:t>
      </w:r>
      <w:r w:rsidR="00737FD1" w:rsidRPr="00A3731A">
        <w:rPr>
          <w:color w:val="000000" w:themeColor="text1"/>
        </w:rPr>
        <w:t>,</w:t>
      </w:r>
      <w:r w:rsidR="00DC5953" w:rsidRPr="00A3731A">
        <w:rPr>
          <w:color w:val="000000" w:themeColor="text1"/>
        </w:rPr>
        <w:t xml:space="preserve"> </w:t>
      </w:r>
      <w:r w:rsidR="00737FD1" w:rsidRPr="00A3731A">
        <w:rPr>
          <w:color w:val="000000" w:themeColor="text1"/>
        </w:rPr>
        <w:t>Linux và chạy trên nền tảng Java đi kèm với các chức năng và lệnh có sẵn đóng vai trò quan tr</w:t>
      </w:r>
      <w:r w:rsidR="00AB64B6">
        <w:rPr>
          <w:color w:val="000000" w:themeColor="text1"/>
        </w:rPr>
        <w:t>ọ</w:t>
      </w:r>
      <w:r w:rsidR="00737FD1" w:rsidRPr="00A3731A">
        <w:rPr>
          <w:color w:val="000000" w:themeColor="text1"/>
        </w:rPr>
        <w:t>ng để gỡ lỗi,</w:t>
      </w:r>
      <w:r w:rsidR="003402D9">
        <w:rPr>
          <w:color w:val="000000" w:themeColor="text1"/>
        </w:rPr>
        <w:t xml:space="preserve"> </w:t>
      </w:r>
      <w:r w:rsidR="00737FD1" w:rsidRPr="00A3731A">
        <w:rPr>
          <w:color w:val="000000" w:themeColor="text1"/>
        </w:rPr>
        <w:t>chỉnh sửa và biên dịch mã trong môi trường.</w:t>
      </w:r>
      <w:r w:rsidR="009A74E6">
        <w:rPr>
          <w:color w:val="000000" w:themeColor="text1"/>
        </w:rPr>
        <w:t xml:space="preserve"> </w:t>
      </w:r>
      <w:r w:rsidR="00737FD1" w:rsidRPr="00A3731A">
        <w:rPr>
          <w:color w:val="000000" w:themeColor="text1"/>
        </w:rPr>
        <w:t>Tuy là đây là phần mềm mã nguồn mở nhưng bảo mật thông tin của Arduino IDE là vô cùng tuyệt vời,</w:t>
      </w:r>
      <w:r w:rsidR="00553E60">
        <w:rPr>
          <w:color w:val="000000" w:themeColor="text1"/>
        </w:rPr>
        <w:t xml:space="preserve"> </w:t>
      </w:r>
      <w:r w:rsidR="00737FD1" w:rsidRPr="00A3731A">
        <w:rPr>
          <w:color w:val="000000" w:themeColor="text1"/>
        </w:rPr>
        <w:t>khi phát hiện lỗi nhà phát hành sẽ vá nó và cập nhật rất nhanh khi</w:t>
      </w:r>
      <w:r w:rsidR="00782B16">
        <w:rPr>
          <w:color w:val="000000" w:themeColor="text1"/>
        </w:rPr>
        <w:t>ế</w:t>
      </w:r>
      <w:r w:rsidR="00737FD1" w:rsidRPr="00A3731A">
        <w:rPr>
          <w:color w:val="000000" w:themeColor="text1"/>
        </w:rPr>
        <w:t>n thông tin người dùng không bị mất hoặc bị rò rỉ</w:t>
      </w:r>
      <w:r w:rsidR="002D7120">
        <w:rPr>
          <w:color w:val="000000" w:themeColor="text1"/>
        </w:rPr>
        <w:t xml:space="preserve"> ra</w:t>
      </w:r>
      <w:r w:rsidR="00737FD1" w:rsidRPr="00A3731A">
        <w:rPr>
          <w:color w:val="000000" w:themeColor="text1"/>
        </w:rPr>
        <w:t xml:space="preserve"> bên ngoài.</w:t>
      </w:r>
      <w:r w:rsidR="000A0009">
        <w:rPr>
          <w:color w:val="000000" w:themeColor="text1"/>
        </w:rPr>
        <w:t xml:space="preserve"> </w:t>
      </w:r>
      <w:r w:rsidR="00737FD1" w:rsidRPr="00A3731A">
        <w:rPr>
          <w:color w:val="000000" w:themeColor="text1"/>
        </w:rPr>
        <w:t>Arduino  IDE sử dụng ngôn ngữ lập trình C/C++ rất phổ biến trong lập trình.</w:t>
      </w:r>
      <w:bookmarkStart w:id="89" w:name="_Toc59614375"/>
      <w:bookmarkStart w:id="90" w:name="_Toc60170844"/>
      <w:bookmarkEnd w:id="83"/>
      <w:r w:rsidRPr="00AD4869">
        <w:rPr>
          <w:color w:val="000000" w:themeColor="text1"/>
          <w:sz w:val="2"/>
          <w:szCs w:val="2"/>
        </w:rPr>
        <w:t>”</w:t>
      </w:r>
    </w:p>
    <w:p w14:paraId="734C537D" w14:textId="68F66FD9" w:rsidR="008B0289" w:rsidRPr="00FB6276" w:rsidRDefault="00355DBD" w:rsidP="002B1BA4">
      <w:pPr>
        <w:pStyle w:val="Heading2"/>
        <w:jc w:val="left"/>
        <w:rPr>
          <w:rFonts w:ascii="Times New Roman" w:hAnsi="Times New Roman"/>
          <w:i/>
          <w:color w:val="000000" w:themeColor="text1"/>
          <w:sz w:val="26"/>
        </w:rPr>
      </w:pPr>
      <w:bookmarkStart w:id="91" w:name="_Toc91855592"/>
      <w:r w:rsidRPr="00FB6276">
        <w:rPr>
          <w:rFonts w:ascii="Times New Roman" w:hAnsi="Times New Roman"/>
          <w:i/>
          <w:color w:val="000000" w:themeColor="text1"/>
          <w:sz w:val="26"/>
        </w:rPr>
        <w:lastRenderedPageBreak/>
        <w:t>2</w:t>
      </w:r>
      <w:r w:rsidR="008B0289" w:rsidRPr="00FB6276">
        <w:rPr>
          <w:rFonts w:ascii="Times New Roman" w:hAnsi="Times New Roman"/>
          <w:i/>
          <w:color w:val="000000" w:themeColor="text1"/>
          <w:sz w:val="26"/>
        </w:rPr>
        <w:t>.4</w:t>
      </w:r>
      <w:r w:rsidR="00EF1243">
        <w:rPr>
          <w:rFonts w:ascii="Times New Roman" w:hAnsi="Times New Roman"/>
          <w:i/>
          <w:color w:val="000000" w:themeColor="text1"/>
          <w:sz w:val="26"/>
        </w:rPr>
        <w:t>.</w:t>
      </w:r>
      <w:r w:rsidR="008B0289" w:rsidRPr="00FB6276">
        <w:rPr>
          <w:rFonts w:ascii="Times New Roman" w:hAnsi="Times New Roman"/>
          <w:i/>
          <w:color w:val="000000" w:themeColor="text1"/>
          <w:sz w:val="26"/>
        </w:rPr>
        <w:t xml:space="preserve"> React Js</w:t>
      </w:r>
      <w:bookmarkEnd w:id="91"/>
    </w:p>
    <w:p w14:paraId="522BDD11" w14:textId="3A814A4B" w:rsidR="00FA6BC3" w:rsidRPr="00FA6BC3" w:rsidRDefault="00AD4869" w:rsidP="003F1904">
      <w:pPr>
        <w:ind w:firstLine="720"/>
        <w:jc w:val="both"/>
      </w:pPr>
      <w:r w:rsidRPr="00AD4869">
        <w:rPr>
          <w:sz w:val="2"/>
          <w:szCs w:val="2"/>
        </w:rPr>
        <w:t>“</w:t>
      </w:r>
      <w:r w:rsidR="00364183">
        <w:t>React</w:t>
      </w:r>
      <w:r w:rsidR="00140A3F">
        <w:t>JS</w:t>
      </w:r>
      <w:r w:rsidR="00364183">
        <w:t xml:space="preserve"> được sử</w:t>
      </w:r>
      <w:r w:rsidR="00EB2C20">
        <w:t xml:space="preserve"> </w:t>
      </w:r>
      <w:r w:rsidR="00364183">
        <w:t>dụng rộng rãi và có hệ sinh thái</w:t>
      </w:r>
      <w:r w:rsidR="00EB2C20">
        <w:t xml:space="preserve"> </w:t>
      </w:r>
      <w:r w:rsidR="00364183">
        <w:t>đa dạng, phong phú, nổi bật</w:t>
      </w:r>
      <w:r w:rsidR="00EB2C20">
        <w:t xml:space="preserve"> </w:t>
      </w:r>
      <w:r w:rsidR="00364183">
        <w:t>với sự đơn giản, dễ dàng phối</w:t>
      </w:r>
      <w:r w:rsidR="00EB2C20">
        <w:t xml:space="preserve"> </w:t>
      </w:r>
      <w:r w:rsidR="00364183">
        <w:t>hợp với những thư viện</w:t>
      </w:r>
      <w:r w:rsidR="00EB2C20">
        <w:t xml:space="preserve"> </w:t>
      </w:r>
      <w:r w:rsidR="00364183">
        <w:t>Javascript khác.</w:t>
      </w:r>
      <w:r w:rsidR="00224F83">
        <w:t xml:space="preserve"> </w:t>
      </w:r>
      <w:r w:rsidR="0070030F" w:rsidRPr="0070030F">
        <w:t>React</w:t>
      </w:r>
      <w:r w:rsidR="00F13366">
        <w:t>JS</w:t>
      </w:r>
      <w:r w:rsidR="0070030F" w:rsidRPr="0070030F">
        <w:t xml:space="preserve"> chia nhỏ các phần của trang thành từng phần riêng biệt để xử lý, gọi là component, giúp dễ quản lý, dễ sử dụng ở nhiều nơi.</w:t>
      </w:r>
      <w:r w:rsidR="0070030F">
        <w:t xml:space="preserve"> </w:t>
      </w:r>
      <w:r w:rsidR="0070030F" w:rsidRPr="0070030F">
        <w:t>Mỗi khi dữ liệu được cập nhật mới, thay vì thay đổi nguyên trang, thì React</w:t>
      </w:r>
      <w:r w:rsidR="00462BA2">
        <w:t>JS</w:t>
      </w:r>
      <w:r w:rsidR="0070030F" w:rsidRPr="0070030F">
        <w:t xml:space="preserve"> sẽ giúp thay đổi</w:t>
      </w:r>
      <w:r w:rsidR="0070030F">
        <w:t xml:space="preserve"> </w:t>
      </w:r>
      <w:r w:rsidR="0070030F" w:rsidRPr="0070030F">
        <w:t>chỉ component liên quan, việc này sẽ tối ưu rất nhiều thời gian làm mới dữ liệu.</w:t>
      </w:r>
      <w:r w:rsidR="0070030F">
        <w:t xml:space="preserve"> </w:t>
      </w:r>
      <w:r w:rsidR="0070030F" w:rsidRPr="0070030F">
        <w:t>Đặc biệt là hầu hết các component thường dùng đã được phát triển và chia sẻ, chỉ cần cài đặt và sử dụng.</w:t>
      </w:r>
      <w:r w:rsidR="00E20DC7">
        <w:t xml:space="preserve"> </w:t>
      </w:r>
      <w:r w:rsidR="00E20DC7" w:rsidRPr="00224F83">
        <w:t>Một trong những điểm nổi bật nhất của ReactJS đó là việc render dữ liệu không chỉ thực hiện được trên tầng Server mà còn ở dưới Client nữa</w:t>
      </w:r>
      <w:r w:rsidR="00E20DC7">
        <w:t>.</w:t>
      </w:r>
      <w:r w:rsidRPr="00AD4869">
        <w:rPr>
          <w:sz w:val="2"/>
          <w:szCs w:val="2"/>
        </w:rPr>
        <w:t>”</w:t>
      </w:r>
    </w:p>
    <w:p w14:paraId="77CCBC59" w14:textId="20D3B8BB" w:rsidR="008B0289" w:rsidRPr="00FB6276" w:rsidRDefault="00355DBD" w:rsidP="002B1BA4">
      <w:pPr>
        <w:pStyle w:val="Heading2"/>
        <w:jc w:val="left"/>
        <w:rPr>
          <w:rFonts w:ascii="Times New Roman" w:hAnsi="Times New Roman"/>
          <w:i/>
          <w:color w:val="000000" w:themeColor="text1"/>
          <w:sz w:val="26"/>
        </w:rPr>
      </w:pPr>
      <w:bookmarkStart w:id="92" w:name="_Toc91855593"/>
      <w:r w:rsidRPr="00FB6276">
        <w:rPr>
          <w:rFonts w:ascii="Times New Roman" w:hAnsi="Times New Roman"/>
          <w:i/>
          <w:color w:val="000000" w:themeColor="text1"/>
          <w:sz w:val="26"/>
        </w:rPr>
        <w:t>2</w:t>
      </w:r>
      <w:r w:rsidR="002074F2" w:rsidRPr="00FB6276">
        <w:rPr>
          <w:rFonts w:ascii="Times New Roman" w:hAnsi="Times New Roman"/>
          <w:i/>
          <w:color w:val="000000" w:themeColor="text1"/>
          <w:sz w:val="26"/>
        </w:rPr>
        <w:t>.5</w:t>
      </w:r>
      <w:r w:rsidR="00B814C9">
        <w:rPr>
          <w:rFonts w:ascii="Times New Roman" w:hAnsi="Times New Roman"/>
          <w:i/>
          <w:color w:val="000000" w:themeColor="text1"/>
          <w:sz w:val="26"/>
        </w:rPr>
        <w:t>.</w:t>
      </w:r>
      <w:r w:rsidR="002074F2" w:rsidRPr="00FB6276">
        <w:rPr>
          <w:rFonts w:ascii="Times New Roman" w:hAnsi="Times New Roman"/>
          <w:i/>
          <w:color w:val="000000" w:themeColor="text1"/>
          <w:sz w:val="26"/>
        </w:rPr>
        <w:t xml:space="preserve"> Winform</w:t>
      </w:r>
      <w:bookmarkEnd w:id="92"/>
    </w:p>
    <w:p w14:paraId="0462A71C" w14:textId="32F62887" w:rsidR="00FA6BC3" w:rsidRPr="00C40967" w:rsidRDefault="00AD4869" w:rsidP="003121B3">
      <w:pPr>
        <w:spacing w:after="0"/>
        <w:ind w:firstLine="720"/>
        <w:jc w:val="both"/>
      </w:pPr>
      <w:r w:rsidRPr="00AD4869">
        <w:rPr>
          <w:sz w:val="2"/>
          <w:szCs w:val="2"/>
        </w:rPr>
        <w:t>“</w:t>
      </w:r>
      <w:r w:rsidR="00EB2C20" w:rsidRPr="00C40967">
        <w:t>Winform là công nghệ của Microsoft</w:t>
      </w:r>
      <w:r w:rsidR="00667E3B" w:rsidRPr="00C40967">
        <w:t xml:space="preserve"> </w:t>
      </w:r>
      <w:r w:rsidR="00EB2C20" w:rsidRPr="00C40967">
        <w:t>cho phép lập trình các ứng dụng Windows trên PC.</w:t>
      </w:r>
      <w:r w:rsidR="00667E3B" w:rsidRPr="00C40967">
        <w:t xml:space="preserve"> </w:t>
      </w:r>
      <w:r w:rsidR="00A84CE8" w:rsidRPr="00C40967">
        <w:t xml:space="preserve">Winform </w:t>
      </w:r>
      <w:r w:rsidR="00C4302D" w:rsidRPr="00C40967">
        <w:t>còn</w:t>
      </w:r>
      <w:r w:rsidR="00667E3B" w:rsidRPr="00C40967">
        <w:t xml:space="preserve"> là một thư viện lớp đồ họa, mã nguồn mở và hoàn toàn miễn phí</w:t>
      </w:r>
      <w:r w:rsidR="00C4302D" w:rsidRPr="00C40967">
        <w:t>, nó cung cấp nền tảng để viết những lập trình phong phú dành cho máy tính bàn, laptop, máy tính bảng,…</w:t>
      </w:r>
      <w:r w:rsidR="003D2B21" w:rsidRPr="00C40967">
        <w:t xml:space="preserve"> Winform có tập hợp các control phong phú, nhiều kiểu giao diện</w:t>
      </w:r>
      <w:r w:rsidR="002A59BB" w:rsidRPr="00C40967">
        <w:t>, hỗ trợ cải tiến việc in ấn, cải tiến về đồ họa, hỗ trợ khả năng truy</w:t>
      </w:r>
      <w:r w:rsidR="00A40B02">
        <w:t xml:space="preserve"> </w:t>
      </w:r>
      <w:r w:rsidR="002A59BB" w:rsidRPr="00C40967">
        <w:t>cập qua các thuộc tính</w:t>
      </w:r>
      <w:r w:rsidR="00C40967" w:rsidRPr="00C40967">
        <w:t xml:space="preserve"> </w:t>
      </w:r>
      <w:r w:rsidR="002A59BB" w:rsidRPr="00C40967">
        <w:t>của control</w:t>
      </w:r>
      <w:r w:rsidR="00C40967" w:rsidRPr="00C40967">
        <w:t>, hỗ trợ thừa kế, các đối tượng có thể cải tiến, thuận lợi cho thiết kế form</w:t>
      </w:r>
      <w:r w:rsidR="00C40967">
        <w:t>.</w:t>
      </w:r>
      <w:r w:rsidRPr="00AD4869">
        <w:rPr>
          <w:sz w:val="2"/>
          <w:szCs w:val="2"/>
        </w:rPr>
        <w:t>”</w:t>
      </w:r>
    </w:p>
    <w:p w14:paraId="57B18B8D" w14:textId="5F52CF99" w:rsidR="005F2EB0" w:rsidRDefault="005F2EB0" w:rsidP="00EB2C20">
      <w:pPr>
        <w:jc w:val="both"/>
      </w:pPr>
    </w:p>
    <w:p w14:paraId="06F2F9AD" w14:textId="22995DAF" w:rsidR="005C3AD6" w:rsidRDefault="005C3AD6" w:rsidP="00EB2C20">
      <w:pPr>
        <w:jc w:val="both"/>
      </w:pPr>
    </w:p>
    <w:p w14:paraId="70ABCB2D" w14:textId="7A894B08" w:rsidR="005C3AD6" w:rsidRDefault="005C3AD6" w:rsidP="00EB2C20">
      <w:pPr>
        <w:jc w:val="both"/>
      </w:pPr>
    </w:p>
    <w:p w14:paraId="0010685F" w14:textId="4E3F1355" w:rsidR="005C3AD6" w:rsidRDefault="005C3AD6" w:rsidP="00EB2C20">
      <w:pPr>
        <w:jc w:val="both"/>
      </w:pPr>
    </w:p>
    <w:p w14:paraId="64D58E33" w14:textId="2CCD5CE1" w:rsidR="005C3AD6" w:rsidRDefault="005C3AD6" w:rsidP="00EB2C20">
      <w:pPr>
        <w:jc w:val="both"/>
      </w:pPr>
    </w:p>
    <w:p w14:paraId="5D70EEF7" w14:textId="5D58B7F3" w:rsidR="005C3AD6" w:rsidRDefault="005C3AD6" w:rsidP="00EB2C20">
      <w:pPr>
        <w:jc w:val="both"/>
      </w:pPr>
    </w:p>
    <w:p w14:paraId="2F95D393" w14:textId="3384EE8B" w:rsidR="005C3AD6" w:rsidRDefault="005C3AD6" w:rsidP="00EB2C20">
      <w:pPr>
        <w:jc w:val="both"/>
      </w:pPr>
    </w:p>
    <w:p w14:paraId="0DC013EE" w14:textId="5FEA84DF" w:rsidR="005C3AD6" w:rsidRDefault="005C3AD6" w:rsidP="00EB2C20">
      <w:pPr>
        <w:jc w:val="both"/>
      </w:pPr>
    </w:p>
    <w:p w14:paraId="42F8552C" w14:textId="03CD1482" w:rsidR="005C3AD6" w:rsidRDefault="005C3AD6" w:rsidP="00EB2C20">
      <w:pPr>
        <w:jc w:val="both"/>
      </w:pPr>
    </w:p>
    <w:p w14:paraId="6D987027" w14:textId="1DFD7239" w:rsidR="005C3AD6" w:rsidRDefault="005C3AD6" w:rsidP="00EB2C20">
      <w:pPr>
        <w:jc w:val="both"/>
      </w:pPr>
    </w:p>
    <w:p w14:paraId="1F13C51C" w14:textId="18C22ACA" w:rsidR="005C3AD6" w:rsidRDefault="005C3AD6" w:rsidP="00EB2C20">
      <w:pPr>
        <w:jc w:val="both"/>
      </w:pPr>
    </w:p>
    <w:p w14:paraId="6BF042A6" w14:textId="4A3496CD" w:rsidR="005C3AD6" w:rsidRDefault="005C3AD6" w:rsidP="00EB2C20">
      <w:pPr>
        <w:jc w:val="both"/>
      </w:pPr>
    </w:p>
    <w:p w14:paraId="5E8A1268" w14:textId="77777777" w:rsidR="005C3AD6" w:rsidRPr="00355DBD" w:rsidRDefault="005C3AD6" w:rsidP="00EB2C20">
      <w:pPr>
        <w:jc w:val="both"/>
      </w:pPr>
    </w:p>
    <w:p w14:paraId="51438AC5" w14:textId="77777777" w:rsidR="000B03E5" w:rsidRPr="007568F5" w:rsidRDefault="002B1BA4" w:rsidP="002B1BA4">
      <w:pPr>
        <w:pStyle w:val="Heading1"/>
        <w:ind w:left="142" w:hanging="284"/>
        <w:rPr>
          <w:rFonts w:ascii="Times New Roman" w:eastAsia="Helvetica" w:hAnsi="Times New Roman"/>
          <w:bCs/>
          <w:color w:val="1F497D" w:themeColor="text2"/>
          <w:sz w:val="32"/>
          <w:szCs w:val="32"/>
          <w:shd w:val="clear" w:color="auto" w:fill="FFFFFF"/>
        </w:rPr>
      </w:pPr>
      <w:bookmarkStart w:id="93" w:name="_Toc14232"/>
      <w:bookmarkStart w:id="94" w:name="_Toc22878"/>
      <w:bookmarkStart w:id="95" w:name="_Toc4369"/>
      <w:bookmarkStart w:id="96" w:name="_Toc5986"/>
      <w:bookmarkStart w:id="97" w:name="_Toc16240"/>
      <w:bookmarkStart w:id="98" w:name="_Toc91855594"/>
      <w:r w:rsidRPr="007568F5">
        <w:rPr>
          <w:rFonts w:ascii="Times New Roman" w:eastAsia="Helvetica" w:hAnsi="Times New Roman"/>
          <w:bCs/>
          <w:color w:val="1F497D" w:themeColor="text2"/>
          <w:sz w:val="32"/>
          <w:szCs w:val="32"/>
          <w:shd w:val="clear" w:color="auto" w:fill="FFFFFF"/>
        </w:rPr>
        <w:lastRenderedPageBreak/>
        <w:t>CHƯƠNG</w:t>
      </w:r>
      <w:r w:rsidR="00CA17A6" w:rsidRPr="007568F5">
        <w:rPr>
          <w:rFonts w:ascii="Times New Roman" w:eastAsia="Helvetica" w:hAnsi="Times New Roman"/>
          <w:bCs/>
          <w:color w:val="1F497D" w:themeColor="text2"/>
          <w:sz w:val="32"/>
          <w:szCs w:val="32"/>
          <w:shd w:val="clear" w:color="auto" w:fill="FFFFFF"/>
        </w:rPr>
        <w:t xml:space="preserve"> 3</w:t>
      </w:r>
      <w:r w:rsidRPr="007568F5">
        <w:rPr>
          <w:rFonts w:ascii="Times New Roman" w:eastAsia="Helvetica" w:hAnsi="Times New Roman"/>
          <w:bCs/>
          <w:color w:val="1F497D" w:themeColor="text2"/>
          <w:sz w:val="32"/>
          <w:szCs w:val="32"/>
          <w:shd w:val="clear" w:color="auto" w:fill="FFFFFF"/>
        </w:rPr>
        <w:t xml:space="preserve">: </w:t>
      </w:r>
      <w:bookmarkEnd w:id="89"/>
      <w:bookmarkEnd w:id="90"/>
      <w:bookmarkEnd w:id="93"/>
      <w:bookmarkEnd w:id="94"/>
      <w:bookmarkEnd w:id="95"/>
      <w:bookmarkEnd w:id="96"/>
      <w:bookmarkEnd w:id="97"/>
      <w:r w:rsidRPr="007568F5">
        <w:rPr>
          <w:rFonts w:ascii="Times New Roman" w:eastAsia="Helvetica" w:hAnsi="Times New Roman"/>
          <w:bCs/>
          <w:color w:val="1F497D" w:themeColor="text2"/>
          <w:sz w:val="32"/>
          <w:szCs w:val="32"/>
          <w:shd w:val="clear" w:color="auto" w:fill="FFFFFF"/>
        </w:rPr>
        <w:t>MÔ TẢ YÊU CẦU PHẦN MỀM</w:t>
      </w:r>
      <w:bookmarkEnd w:id="98"/>
    </w:p>
    <w:p w14:paraId="272F8CA6" w14:textId="77777777" w:rsidR="000B03E5" w:rsidRPr="00FB6276" w:rsidRDefault="00737FD1" w:rsidP="002B1BA4">
      <w:pPr>
        <w:pStyle w:val="Heading2"/>
        <w:jc w:val="left"/>
        <w:rPr>
          <w:rFonts w:ascii="Times New Roman" w:eastAsia="Helvetica" w:hAnsi="Times New Roman"/>
          <w:i/>
          <w:color w:val="000000" w:themeColor="text1"/>
          <w:sz w:val="26"/>
          <w:shd w:val="clear" w:color="auto" w:fill="FFFFFF"/>
        </w:rPr>
      </w:pPr>
      <w:r w:rsidRPr="00FB6276">
        <w:rPr>
          <w:rFonts w:ascii="Times New Roman" w:eastAsia="Helvetica" w:hAnsi="Times New Roman"/>
          <w:i/>
          <w:color w:val="000000" w:themeColor="text1"/>
          <w:sz w:val="26"/>
          <w:shd w:val="clear" w:color="auto" w:fill="FFFFFF"/>
        </w:rPr>
        <w:t xml:space="preserve"> </w:t>
      </w:r>
      <w:bookmarkStart w:id="99" w:name="_Toc20781"/>
      <w:bookmarkStart w:id="100" w:name="_Toc1027"/>
      <w:bookmarkStart w:id="101" w:name="_Toc3036"/>
      <w:bookmarkStart w:id="102" w:name="_Toc60170845"/>
      <w:bookmarkStart w:id="103" w:name="_Toc18670"/>
      <w:bookmarkStart w:id="104" w:name="_Toc59614376"/>
      <w:bookmarkStart w:id="105" w:name="_Toc91855595"/>
      <w:r w:rsidR="00853EC4" w:rsidRPr="00FB6276">
        <w:rPr>
          <w:rFonts w:ascii="Times New Roman" w:eastAsia="Helvetica" w:hAnsi="Times New Roman"/>
          <w:i/>
          <w:color w:val="000000" w:themeColor="text1"/>
          <w:sz w:val="26"/>
          <w:shd w:val="clear" w:color="auto" w:fill="FFFFFF"/>
        </w:rPr>
        <w:t>3.</w:t>
      </w:r>
      <w:r w:rsidR="005F2EB0" w:rsidRPr="00FB6276">
        <w:rPr>
          <w:rFonts w:ascii="Times New Roman" w:eastAsia="Helvetica" w:hAnsi="Times New Roman"/>
          <w:i/>
          <w:color w:val="000000" w:themeColor="text1"/>
          <w:sz w:val="26"/>
          <w:shd w:val="clear" w:color="auto" w:fill="FFFFFF"/>
        </w:rPr>
        <w:t>1</w:t>
      </w:r>
      <w:r w:rsidR="007B45A8" w:rsidRPr="00FB6276">
        <w:rPr>
          <w:rFonts w:ascii="Times New Roman" w:eastAsia="Helvetica" w:hAnsi="Times New Roman"/>
          <w:i/>
          <w:color w:val="000000" w:themeColor="text1"/>
          <w:sz w:val="26"/>
          <w:shd w:val="clear" w:color="auto" w:fill="FFFFFF"/>
        </w:rPr>
        <w:t>.</w:t>
      </w:r>
      <w:r w:rsidR="00E944CA" w:rsidRPr="00FB6276">
        <w:rPr>
          <w:rFonts w:ascii="Times New Roman" w:eastAsia="Helvetica" w:hAnsi="Times New Roman"/>
          <w:i/>
          <w:color w:val="000000" w:themeColor="text1"/>
          <w:sz w:val="26"/>
          <w:shd w:val="clear" w:color="auto" w:fill="FFFFFF"/>
        </w:rPr>
        <w:t xml:space="preserve"> </w:t>
      </w:r>
      <w:r w:rsidRPr="00FB6276">
        <w:rPr>
          <w:rFonts w:ascii="Times New Roman" w:eastAsia="Helvetica" w:hAnsi="Times New Roman"/>
          <w:i/>
          <w:color w:val="000000" w:themeColor="text1"/>
          <w:sz w:val="26"/>
          <w:shd w:val="clear" w:color="auto" w:fill="FFFFFF"/>
        </w:rPr>
        <w:t>Giới thiệu đề tài</w:t>
      </w:r>
      <w:bookmarkEnd w:id="99"/>
      <w:bookmarkEnd w:id="100"/>
      <w:bookmarkEnd w:id="101"/>
      <w:bookmarkEnd w:id="102"/>
      <w:bookmarkEnd w:id="103"/>
      <w:bookmarkEnd w:id="104"/>
      <w:bookmarkEnd w:id="105"/>
    </w:p>
    <w:p w14:paraId="6633710D" w14:textId="7C2658DC" w:rsidR="00FA6BC3" w:rsidRPr="007D2047" w:rsidRDefault="00D86E3F" w:rsidP="00C02430">
      <w:pPr>
        <w:ind w:firstLine="720"/>
        <w:jc w:val="both"/>
      </w:pPr>
      <w:r w:rsidRPr="007D2047">
        <w:t xml:space="preserve">Công ty KKH nhận được một dự án là </w:t>
      </w:r>
      <w:r w:rsidR="00587546" w:rsidRPr="00587546">
        <w:rPr>
          <w:sz w:val="2"/>
          <w:szCs w:val="2"/>
        </w:rPr>
        <w:t>“</w:t>
      </w:r>
      <w:r w:rsidRPr="007D2047">
        <w:t>xây dựng một hệ thống</w:t>
      </w:r>
      <w:r w:rsidR="00587546" w:rsidRPr="00587546">
        <w:rPr>
          <w:sz w:val="2"/>
          <w:szCs w:val="2"/>
        </w:rPr>
        <w:t>”</w:t>
      </w:r>
      <w:r w:rsidRPr="00587546">
        <w:rPr>
          <w:sz w:val="2"/>
          <w:szCs w:val="2"/>
        </w:rPr>
        <w:t xml:space="preserve"> </w:t>
      </w:r>
      <w:r w:rsidRPr="007D2047">
        <w:t>Smart Home</w:t>
      </w:r>
      <w:r w:rsidR="00273B0A" w:rsidRPr="007D2047">
        <w:t xml:space="preserve"> cho các căn hộ tại VinHome</w:t>
      </w:r>
      <w:r w:rsidR="00285B49" w:rsidRPr="007D2047">
        <w:t>. Bên đối tác</w:t>
      </w:r>
      <w:r w:rsidRPr="007D2047">
        <w:t xml:space="preserve"> </w:t>
      </w:r>
      <w:r w:rsidR="00070754" w:rsidRPr="007D2047">
        <w:t>yêu cầu</w:t>
      </w:r>
      <w:r w:rsidR="00285B49" w:rsidRPr="007D2047">
        <w:t xml:space="preserve"> hệ thống </w:t>
      </w:r>
      <w:r w:rsidR="000A4BBB" w:rsidRPr="007D2047">
        <w:t>phải được phát triển trên cả 3 nền tả</w:t>
      </w:r>
      <w:r w:rsidR="00E179C3" w:rsidRPr="007D2047">
        <w:t>ng  App</w:t>
      </w:r>
      <w:r w:rsidR="008D41C9" w:rsidRPr="007D2047">
        <w:t xml:space="preserve"> Mobile</w:t>
      </w:r>
      <w:r w:rsidR="00E179C3" w:rsidRPr="007D2047">
        <w:t>, Web,</w:t>
      </w:r>
      <w:r w:rsidR="002A4B71">
        <w:t xml:space="preserve"> </w:t>
      </w:r>
      <w:r w:rsidR="00E179C3" w:rsidRPr="007D2047">
        <w:t xml:space="preserve">Winform. Hế thống </w:t>
      </w:r>
      <w:r w:rsidR="00694E18" w:rsidRPr="00694E18">
        <w:rPr>
          <w:sz w:val="2"/>
          <w:szCs w:val="2"/>
        </w:rPr>
        <w:t>“</w:t>
      </w:r>
      <w:r w:rsidR="00E179C3" w:rsidRPr="007D2047">
        <w:t>giúp người dùng có thể kiểm soát</w:t>
      </w:r>
      <w:r w:rsidR="00694E18" w:rsidRPr="00694E18">
        <w:rPr>
          <w:sz w:val="2"/>
          <w:szCs w:val="2"/>
        </w:rPr>
        <w:t>”</w:t>
      </w:r>
      <w:r w:rsidR="00E179C3" w:rsidRPr="007D2047">
        <w:t xml:space="preserve"> và điểu khiển được tất cả các thiết bị điện trong chính ngôi nhà của mình.</w:t>
      </w:r>
    </w:p>
    <w:p w14:paraId="5E84FB21" w14:textId="77777777" w:rsidR="000B03E5" w:rsidRPr="00FB6276" w:rsidRDefault="00737FD1" w:rsidP="002B1BA4">
      <w:pPr>
        <w:pStyle w:val="Heading2"/>
        <w:jc w:val="left"/>
        <w:rPr>
          <w:i/>
          <w:color w:val="000000" w:themeColor="text1"/>
          <w:sz w:val="26"/>
        </w:rPr>
      </w:pPr>
      <w:r w:rsidRPr="00FB6276">
        <w:rPr>
          <w:rFonts w:ascii="Times New Roman" w:hAnsi="Times New Roman"/>
          <w:i/>
          <w:color w:val="000000" w:themeColor="text1"/>
          <w:sz w:val="26"/>
        </w:rPr>
        <w:t xml:space="preserve"> </w:t>
      </w:r>
      <w:bookmarkStart w:id="106" w:name="_Toc60170846"/>
      <w:bookmarkStart w:id="107" w:name="_Toc59614377"/>
      <w:bookmarkStart w:id="108" w:name="_Toc15013"/>
      <w:bookmarkStart w:id="109" w:name="_Toc10298"/>
      <w:bookmarkStart w:id="110" w:name="_Toc25768"/>
      <w:bookmarkStart w:id="111" w:name="_Toc17029"/>
      <w:bookmarkStart w:id="112" w:name="_Toc91855596"/>
      <w:r w:rsidR="00853EC4" w:rsidRPr="00FB6276">
        <w:rPr>
          <w:rFonts w:ascii="Times New Roman" w:hAnsi="Times New Roman"/>
          <w:i/>
          <w:color w:val="000000" w:themeColor="text1"/>
          <w:sz w:val="26"/>
        </w:rPr>
        <w:t>3</w:t>
      </w:r>
      <w:r w:rsidR="007B45A8" w:rsidRPr="00FB6276">
        <w:rPr>
          <w:rFonts w:ascii="Times New Roman" w:hAnsi="Times New Roman"/>
          <w:i/>
          <w:color w:val="000000" w:themeColor="text1"/>
          <w:sz w:val="26"/>
        </w:rPr>
        <w:t>.</w:t>
      </w:r>
      <w:r w:rsidR="00853EC4" w:rsidRPr="00FB6276">
        <w:rPr>
          <w:rFonts w:ascii="Times New Roman" w:hAnsi="Times New Roman"/>
          <w:i/>
          <w:color w:val="000000" w:themeColor="text1"/>
          <w:sz w:val="26"/>
        </w:rPr>
        <w:t>2.</w:t>
      </w:r>
      <w:r w:rsidR="00E944CA" w:rsidRPr="00FB6276">
        <w:rPr>
          <w:rFonts w:ascii="Times New Roman" w:hAnsi="Times New Roman"/>
          <w:i/>
          <w:color w:val="000000" w:themeColor="text1"/>
          <w:sz w:val="26"/>
        </w:rPr>
        <w:t xml:space="preserve"> </w:t>
      </w:r>
      <w:r w:rsidRPr="00FB6276">
        <w:rPr>
          <w:rFonts w:ascii="Times New Roman" w:hAnsi="Times New Roman"/>
          <w:i/>
          <w:color w:val="000000" w:themeColor="text1"/>
          <w:sz w:val="26"/>
        </w:rPr>
        <w:t>Mục đích</w:t>
      </w:r>
      <w:bookmarkEnd w:id="106"/>
      <w:bookmarkEnd w:id="107"/>
      <w:bookmarkEnd w:id="108"/>
      <w:bookmarkEnd w:id="109"/>
      <w:bookmarkEnd w:id="110"/>
      <w:bookmarkEnd w:id="111"/>
      <w:bookmarkEnd w:id="112"/>
      <w:r w:rsidRPr="00FB6276">
        <w:rPr>
          <w:rFonts w:ascii="Times New Roman" w:hAnsi="Times New Roman"/>
          <w:i/>
          <w:color w:val="000000" w:themeColor="text1"/>
          <w:sz w:val="26"/>
        </w:rPr>
        <w:t xml:space="preserve"> </w:t>
      </w:r>
    </w:p>
    <w:p w14:paraId="2EA3010C" w14:textId="2A96D304" w:rsidR="00BC6230" w:rsidRPr="00AE6480" w:rsidRDefault="00737FD1" w:rsidP="00CE14CD">
      <w:pPr>
        <w:ind w:firstLine="720"/>
        <w:jc w:val="both"/>
      </w:pPr>
      <w:bookmarkStart w:id="113" w:name="_Toc59614378"/>
      <w:bookmarkStart w:id="114" w:name="_Toc60170847"/>
      <w:r w:rsidRPr="0037697C">
        <w:t>Mục đích</w:t>
      </w:r>
      <w:r w:rsidR="00D81C60" w:rsidRPr="0037697C">
        <w:t xml:space="preserve"> </w:t>
      </w:r>
      <w:r w:rsidR="00694E18" w:rsidRPr="00694E18">
        <w:rPr>
          <w:sz w:val="2"/>
          <w:szCs w:val="2"/>
        </w:rPr>
        <w:t>“</w:t>
      </w:r>
      <w:r w:rsidR="00D81C60" w:rsidRPr="0037697C">
        <w:t>xây đựng hệ thống</w:t>
      </w:r>
      <w:r w:rsidR="009C41E9">
        <w:rPr>
          <w:sz w:val="24"/>
          <w:szCs w:val="24"/>
        </w:rPr>
        <w:t xml:space="preserve"> </w:t>
      </w:r>
      <w:r w:rsidR="008D41C9">
        <w:t xml:space="preserve"> “KKH Smart</w:t>
      </w:r>
      <w:r w:rsidR="0037697C">
        <w:t xml:space="preserve"> Home</w:t>
      </w:r>
      <w:r w:rsidR="009C41E9">
        <w:t>”</w:t>
      </w:r>
      <w:r>
        <w:t xml:space="preserve"> được phát triển trên các thiết bị</w:t>
      </w:r>
      <w:r w:rsidR="00F378CC">
        <w:t xml:space="preserve"> Iot và App mobile, Web,</w:t>
      </w:r>
      <w:r w:rsidR="008D41C9">
        <w:t xml:space="preserve"> </w:t>
      </w:r>
      <w:r w:rsidR="00F378CC">
        <w:t>Winform</w:t>
      </w:r>
      <w:r>
        <w:t>.</w:t>
      </w:r>
      <w:r w:rsidR="00F378CC">
        <w:t xml:space="preserve"> </w:t>
      </w:r>
      <w:r>
        <w:t>Xây dự</w:t>
      </w:r>
      <w:r w:rsidR="00F378CC">
        <w:t>ng hệ thống</w:t>
      </w:r>
      <w:r w:rsidR="00694E18" w:rsidRPr="00694E18">
        <w:rPr>
          <w:sz w:val="2"/>
          <w:szCs w:val="2"/>
        </w:rPr>
        <w:t>”</w:t>
      </w:r>
      <w:r>
        <w:t xml:space="preserve"> này nhóm đã định hướng</w:t>
      </w:r>
      <w:r w:rsidR="009C41E9">
        <w:t xml:space="preserve"> và</w:t>
      </w:r>
      <w:r>
        <w:t xml:space="preserve"> xác định</w:t>
      </w:r>
      <w:r w:rsidR="009C41E9">
        <w:t xml:space="preserve"> </w:t>
      </w:r>
      <w:r w:rsidR="00245364">
        <w:t xml:space="preserve">các nhu cầu cơ bản thường ngày của mọi người </w:t>
      </w:r>
      <w:r w:rsidR="00E179C3">
        <w:t>trong chính ngôi nhà của mình từ đó đưa ra các giải pháp và tính năng cho hệ thống.</w:t>
      </w:r>
      <w:r w:rsidR="008744DE">
        <w:t xml:space="preserve"> Thiết bị IOT </w:t>
      </w:r>
      <w:r w:rsidR="00694E18" w:rsidRPr="00694E18">
        <w:rPr>
          <w:sz w:val="2"/>
          <w:szCs w:val="2"/>
        </w:rPr>
        <w:t>“</w:t>
      </w:r>
      <w:r w:rsidR="008744DE">
        <w:t>được sử dụng trong hệ thống là</w:t>
      </w:r>
      <w:r w:rsidR="00336BB2">
        <w:t xml:space="preserve">: module WIFI ESP8266, </w:t>
      </w:r>
      <w:r w:rsidR="00336BB2" w:rsidRPr="00336BB2">
        <w:t>DHT11</w:t>
      </w:r>
      <w:r w:rsidR="00336BB2">
        <w:t xml:space="preserve">, </w:t>
      </w:r>
      <w:r w:rsidR="00336BB2" w:rsidRPr="00336BB2">
        <w:t>Arduino UNO</w:t>
      </w:r>
      <w:r w:rsidR="00336BB2">
        <w:t xml:space="preserve">, </w:t>
      </w:r>
      <w:r w:rsidR="00336BB2" w:rsidRPr="00336BB2">
        <w:t>Nrf24l01</w:t>
      </w:r>
      <w:r w:rsidR="00BC6230">
        <w:t>. Các ngôn ngữ lập trình được sử dụng cho hệ thống là C#</w:t>
      </w:r>
      <w:r w:rsidR="00AE6480">
        <w:t xml:space="preserve"> lập trình với các thiết bị IOT và Winform, </w:t>
      </w:r>
      <w:r w:rsidR="00AE6480" w:rsidRPr="00AE6480">
        <w:t>javascript</w:t>
      </w:r>
      <w:r w:rsidR="009D231F">
        <w:t xml:space="preserve"> được viết cho React Js</w:t>
      </w:r>
      <w:r w:rsidR="00B5323A">
        <w:t>, Android (Java). Với việc xây dựng trên cả 3 nền tảng giúp người dùng có thể tùy ý lựa chọn môi trường để</w:t>
      </w:r>
      <w:r w:rsidR="00651063">
        <w:t xml:space="preserve"> sử</w:t>
      </w:r>
      <w:r w:rsidR="00B5323A">
        <w:t xml:space="preserve"> dụng. </w:t>
      </w:r>
      <w:r w:rsidR="00247179">
        <w:t>Hệ thống sẽ biến căn hộ của các bạn đang ở thành một căn hộ thông minh</w:t>
      </w:r>
      <w:r w:rsidR="00E71953">
        <w:t>. Nếu như trước đây thông thường chúng ta bật tắt đèn bằng tay thì nay với trên tay chiếc Smart Phone bạn có thể điều khiển đèn trong ngôi nhà của bạn ở bất cứ</w:t>
      </w:r>
      <w:r w:rsidR="00144877">
        <w:t xml:space="preserve"> nơi đâu, miễn chiếc điện thoại của bạn có kết nối Wifi </w:t>
      </w:r>
      <w:r w:rsidR="005575FA">
        <w:t>thì mọi thứ đồ điện tử trong ngôi nhà của bạn trong tầm tay.</w:t>
      </w:r>
      <w:r w:rsidR="00694E18" w:rsidRPr="00694E18">
        <w:rPr>
          <w:sz w:val="2"/>
          <w:szCs w:val="2"/>
        </w:rPr>
        <w:t>”</w:t>
      </w:r>
      <w:r w:rsidR="00247179" w:rsidRPr="00694E18">
        <w:rPr>
          <w:sz w:val="2"/>
          <w:szCs w:val="2"/>
        </w:rPr>
        <w:t xml:space="preserve"> </w:t>
      </w:r>
    </w:p>
    <w:p w14:paraId="3E6BFDF4" w14:textId="77777777" w:rsidR="000B03E5" w:rsidRPr="00FB6276" w:rsidRDefault="007B45A8" w:rsidP="002B1BA4">
      <w:pPr>
        <w:pStyle w:val="Heading2"/>
        <w:jc w:val="left"/>
        <w:rPr>
          <w:rFonts w:ascii="Times New Roman" w:hAnsi="Times New Roman"/>
          <w:i/>
          <w:color w:val="000000" w:themeColor="text1"/>
          <w:sz w:val="26"/>
        </w:rPr>
      </w:pPr>
      <w:bookmarkStart w:id="115" w:name="_Toc28194"/>
      <w:bookmarkStart w:id="116" w:name="_Toc30451"/>
      <w:bookmarkStart w:id="117" w:name="_Toc816"/>
      <w:bookmarkStart w:id="118" w:name="_Toc31238"/>
      <w:bookmarkStart w:id="119" w:name="_Toc91855597"/>
      <w:r w:rsidRPr="00FB6276">
        <w:rPr>
          <w:rFonts w:ascii="Times New Roman" w:hAnsi="Times New Roman"/>
          <w:i/>
          <w:color w:val="000000" w:themeColor="text1"/>
          <w:sz w:val="26"/>
        </w:rPr>
        <w:t>3</w:t>
      </w:r>
      <w:r w:rsidR="00853EC4" w:rsidRPr="00FB6276">
        <w:rPr>
          <w:rFonts w:ascii="Times New Roman" w:hAnsi="Times New Roman"/>
          <w:i/>
          <w:color w:val="000000" w:themeColor="text1"/>
          <w:sz w:val="26"/>
        </w:rPr>
        <w:t>.3.</w:t>
      </w:r>
      <w:r w:rsidR="00E944CA" w:rsidRPr="00FB6276">
        <w:rPr>
          <w:rFonts w:ascii="Times New Roman" w:hAnsi="Times New Roman"/>
          <w:i/>
          <w:color w:val="000000" w:themeColor="text1"/>
          <w:sz w:val="26"/>
        </w:rPr>
        <w:t xml:space="preserve"> </w:t>
      </w:r>
      <w:r w:rsidR="00737FD1" w:rsidRPr="00FB6276">
        <w:rPr>
          <w:rFonts w:ascii="Times New Roman" w:hAnsi="Times New Roman"/>
          <w:i/>
          <w:color w:val="000000" w:themeColor="text1"/>
          <w:sz w:val="26"/>
        </w:rPr>
        <w:t>Phạm vi</w:t>
      </w:r>
      <w:bookmarkEnd w:id="113"/>
      <w:bookmarkEnd w:id="114"/>
      <w:bookmarkEnd w:id="115"/>
      <w:bookmarkEnd w:id="116"/>
      <w:bookmarkEnd w:id="117"/>
      <w:bookmarkEnd w:id="118"/>
      <w:bookmarkEnd w:id="119"/>
      <w:r w:rsidR="00737FD1" w:rsidRPr="00FB6276">
        <w:rPr>
          <w:rFonts w:ascii="Times New Roman" w:hAnsi="Times New Roman"/>
          <w:i/>
          <w:color w:val="000000" w:themeColor="text1"/>
          <w:sz w:val="26"/>
        </w:rPr>
        <w:t xml:space="preserve"> </w:t>
      </w:r>
    </w:p>
    <w:p w14:paraId="4FFA5640" w14:textId="3E0FDC7C" w:rsidR="00326785" w:rsidRDefault="00326785" w:rsidP="00643A21">
      <w:pPr>
        <w:ind w:firstLine="720"/>
        <w:jc w:val="both"/>
      </w:pPr>
      <w:r>
        <w:t>Ứng dụng được phát triển trên cả môi trường Web, App mobile, Winform. Người dùng có thể truy cập vào 3 nền tảng đó để thực hiện theo dõi và kiểm soát các thiết bị trong nhà.</w:t>
      </w:r>
    </w:p>
    <w:p w14:paraId="51CBC292" w14:textId="321F9275" w:rsidR="00326785" w:rsidRDefault="00326785" w:rsidP="00643A21">
      <w:pPr>
        <w:ind w:firstLine="720"/>
        <w:jc w:val="both"/>
      </w:pPr>
      <w:r>
        <w:t xml:space="preserve">App Mobile có tên KKH Smart, với </w:t>
      </w:r>
      <w:r w:rsidR="00724611" w:rsidRPr="00724611">
        <w:rPr>
          <w:sz w:val="2"/>
          <w:szCs w:val="2"/>
        </w:rPr>
        <w:t>“</w:t>
      </w:r>
      <w:r>
        <w:t>nền tảng ứng dụng di động android. Ứng dụng được thiết kế đẹp mắt phù hợp với mọi đối tượng người dùng, các thao tác điều khiển cũng vô cùng đơn giản, ứng dụng còn được tích hợp thêm các tính năng</w:t>
      </w:r>
      <w:r w:rsidR="00724611" w:rsidRPr="00724611">
        <w:rPr>
          <w:sz w:val="2"/>
          <w:szCs w:val="2"/>
        </w:rPr>
        <w:t>”</w:t>
      </w:r>
      <w:r>
        <w:t xml:space="preserve"> như hướng dẫn sử dụng, chat bot, chỉnh sửa thông tin tài khoản, xem thông tin các điều khoản sử dụng.</w:t>
      </w:r>
    </w:p>
    <w:p w14:paraId="10F43568" w14:textId="77777777" w:rsidR="00326785" w:rsidRDefault="00326785" w:rsidP="00643A21">
      <w:pPr>
        <w:ind w:firstLine="720"/>
        <w:jc w:val="both"/>
      </w:pPr>
      <w:r>
        <w:t>Nền tảng web cũng được thiết kế đẹp mắt, vận hành đơn giản. Với các chức năng xem thông số nhiệt độ, độ ẩm, điều khiển thiết bị.</w:t>
      </w:r>
    </w:p>
    <w:p w14:paraId="03B18C82" w14:textId="739BC2C9" w:rsidR="00F53A26" w:rsidRDefault="00F53A26" w:rsidP="00643A21">
      <w:pPr>
        <w:ind w:firstLine="720"/>
        <w:jc w:val="both"/>
      </w:pPr>
      <w:r>
        <w:t>Nền tả</w:t>
      </w:r>
      <w:r w:rsidR="002828EC">
        <w:t>ng Win</w:t>
      </w:r>
      <w:r w:rsidR="00AB0770">
        <w:t>form</w:t>
      </w:r>
      <w:r>
        <w:t xml:space="preserve"> chạy trên P</w:t>
      </w:r>
      <w:r w:rsidR="009971BC">
        <w:t>C</w:t>
      </w:r>
      <w:r>
        <w:t xml:space="preserve"> giúp bạn có thể kiểm soát thiết bị trong nhà trên chính máy tính của mình.</w:t>
      </w:r>
    </w:p>
    <w:p w14:paraId="2CCB3D6A" w14:textId="3D5F2C04" w:rsidR="008A0599" w:rsidRPr="007D2047" w:rsidRDefault="008A0599" w:rsidP="007D2047">
      <w:pPr>
        <w:pStyle w:val="Heading2"/>
        <w:jc w:val="left"/>
        <w:rPr>
          <w:rFonts w:ascii="Times New Roman" w:hAnsi="Times New Roman"/>
          <w:i/>
          <w:sz w:val="26"/>
        </w:rPr>
      </w:pPr>
      <w:bookmarkStart w:id="120" w:name="_Toc91855598"/>
      <w:r w:rsidRPr="007D2047">
        <w:rPr>
          <w:rFonts w:ascii="Times New Roman" w:hAnsi="Times New Roman"/>
          <w:i/>
          <w:sz w:val="26"/>
        </w:rPr>
        <w:t>3.4. Một số chỉ tiêu kỹ thuật cơ bản của một ngôi nhà thông minh</w:t>
      </w:r>
      <w:bookmarkEnd w:id="120"/>
    </w:p>
    <w:p w14:paraId="0BFFE4FA" w14:textId="77777777" w:rsidR="00932369" w:rsidRPr="00A47DE7" w:rsidRDefault="00932369" w:rsidP="00D1427C">
      <w:pPr>
        <w:numPr>
          <w:ilvl w:val="0"/>
          <w:numId w:val="21"/>
        </w:numPr>
        <w:rPr>
          <w:b/>
        </w:rPr>
      </w:pPr>
      <w:r w:rsidRPr="00A47DE7">
        <w:rPr>
          <w:b/>
        </w:rPr>
        <w:t>Chỉ tiêu nhiệt độ:</w:t>
      </w:r>
    </w:p>
    <w:p w14:paraId="72FFF9A6" w14:textId="77777777" w:rsidR="009C601C" w:rsidRDefault="00C046E3" w:rsidP="00643A21">
      <w:pPr>
        <w:ind w:firstLine="720"/>
        <w:jc w:val="both"/>
      </w:pPr>
      <w:r w:rsidRPr="00FE490F">
        <w:lastRenderedPageBreak/>
        <w:t>Phải đảm bảo nhiệt độ trong căn hộ ở mức phù hợp nhất khoảng từ 15 – 35</w:t>
      </w:r>
      <w:r w:rsidR="00FE490F" w:rsidRPr="00FE490F">
        <w:t xml:space="preserve"> độ C</w:t>
      </w:r>
      <w:r w:rsidRPr="00FE490F">
        <w:t xml:space="preserve"> tùy thuộc vào nhu cầu sử dụng của chủ căn hộ. Nếu nhiệt độ vượt quá mức quy định từ trước hệ thống sẽ</w:t>
      </w:r>
      <w:r w:rsidR="00FE490F" w:rsidRPr="00FE490F">
        <w:t xml:space="preserve"> thông báo đến chủ căn hộ</w:t>
      </w:r>
      <w:r w:rsidR="00FE490F">
        <w:t>.</w:t>
      </w:r>
    </w:p>
    <w:p w14:paraId="6119434C" w14:textId="77777777" w:rsidR="00FE490F" w:rsidRPr="00A47DE7" w:rsidRDefault="00FE490F" w:rsidP="00D1427C">
      <w:pPr>
        <w:numPr>
          <w:ilvl w:val="0"/>
          <w:numId w:val="20"/>
        </w:numPr>
        <w:rPr>
          <w:b/>
        </w:rPr>
      </w:pPr>
      <w:r w:rsidRPr="00A47DE7">
        <w:rPr>
          <w:b/>
        </w:rPr>
        <w:t>Chỉ tiêu ánh sáng:</w:t>
      </w:r>
    </w:p>
    <w:p w14:paraId="2137AD54" w14:textId="43A65FF3" w:rsidR="008A0599" w:rsidRDefault="00FE490F" w:rsidP="00643A21">
      <w:pPr>
        <w:ind w:firstLine="720"/>
        <w:jc w:val="both"/>
      </w:pPr>
      <w:r w:rsidRPr="0018491F">
        <w:t>Ánh sáng trong căn hộ</w:t>
      </w:r>
      <w:r w:rsidR="00DB3AFE" w:rsidRPr="0018491F">
        <w:t xml:space="preserve"> phải luôn được duy trì ở mức cân bằng, </w:t>
      </w:r>
      <w:r w:rsidR="004A158F" w:rsidRPr="0018491F">
        <w:t xml:space="preserve">ở mỗi nơi đều có ánh sáng như nhau, tránh trường hợp chỗ quá sáng hoặc quá tối. </w:t>
      </w:r>
      <w:r w:rsidR="0018491F" w:rsidRPr="0018491F">
        <w:t>Các thiết bị phát sáng trong căn hộ có thể điểu khiển thông qua các thiết bị có kế</w:t>
      </w:r>
      <w:r w:rsidR="00272979">
        <w:t>t</w:t>
      </w:r>
      <w:r w:rsidR="0018491F" w:rsidRPr="0018491F">
        <w:t xml:space="preserve"> nối với hệ thống.</w:t>
      </w:r>
    </w:p>
    <w:p w14:paraId="70012683" w14:textId="0728604F" w:rsidR="00401EC6" w:rsidRPr="007D2047" w:rsidRDefault="00401EC6" w:rsidP="007D2047">
      <w:pPr>
        <w:pStyle w:val="Heading2"/>
        <w:jc w:val="left"/>
        <w:rPr>
          <w:rFonts w:ascii="Times New Roman" w:hAnsi="Times New Roman"/>
          <w:i/>
          <w:sz w:val="26"/>
        </w:rPr>
      </w:pPr>
      <w:bookmarkStart w:id="121" w:name="_Toc91855599"/>
      <w:r w:rsidRPr="007D2047">
        <w:rPr>
          <w:rFonts w:ascii="Times New Roman" w:hAnsi="Times New Roman"/>
          <w:i/>
          <w:sz w:val="26"/>
        </w:rPr>
        <w:t>3.</w:t>
      </w:r>
      <w:r w:rsidR="000B1E52">
        <w:rPr>
          <w:rFonts w:ascii="Times New Roman" w:hAnsi="Times New Roman"/>
          <w:i/>
          <w:sz w:val="26"/>
        </w:rPr>
        <w:t>5</w:t>
      </w:r>
      <w:r w:rsidRPr="007D2047">
        <w:rPr>
          <w:rFonts w:ascii="Times New Roman" w:hAnsi="Times New Roman"/>
          <w:i/>
          <w:sz w:val="26"/>
        </w:rPr>
        <w:t>. Một số thành phần của hệ thống</w:t>
      </w:r>
      <w:bookmarkEnd w:id="121"/>
    </w:p>
    <w:p w14:paraId="772F55DD" w14:textId="77777777" w:rsidR="00401EC6" w:rsidRDefault="00A059CD" w:rsidP="00326785">
      <w:pPr>
        <w:jc w:val="both"/>
      </w:pPr>
      <w:r w:rsidRPr="00A059CD">
        <w:t>Hệ thống nhà thông minh gôm 3 thành phần sau:</w:t>
      </w:r>
    </w:p>
    <w:p w14:paraId="6DFDFD3D" w14:textId="6985C62A" w:rsidR="00A059CD" w:rsidRDefault="006479D5" w:rsidP="00326785">
      <w:pPr>
        <w:jc w:val="both"/>
      </w:pPr>
      <w:r w:rsidRPr="00D50690">
        <w:rPr>
          <w:b/>
        </w:rPr>
        <w:t>Bộ xử lý trung tâm:</w:t>
      </w:r>
      <w:r>
        <w:t xml:space="preserve"> gồm một board Arduino,  một bộ nguồn chính, bộ nguồn dự phòng, các mạch xử lý.</w:t>
      </w:r>
    </w:p>
    <w:p w14:paraId="43E8F409" w14:textId="07496CD7" w:rsidR="006479D5" w:rsidRPr="00D50690" w:rsidRDefault="006479D5" w:rsidP="00326785">
      <w:pPr>
        <w:jc w:val="both"/>
        <w:rPr>
          <w:b/>
        </w:rPr>
      </w:pPr>
      <w:r w:rsidRPr="00D50690">
        <w:rPr>
          <w:b/>
        </w:rPr>
        <w:t>Thiết bị đầu vào</w:t>
      </w:r>
      <w:r w:rsidR="004C19EE">
        <w:rPr>
          <w:b/>
        </w:rPr>
        <w:t>:</w:t>
      </w:r>
    </w:p>
    <w:p w14:paraId="5AE6E63E" w14:textId="77777777" w:rsidR="006479D5" w:rsidRDefault="00A6411B" w:rsidP="00D1427C">
      <w:pPr>
        <w:numPr>
          <w:ilvl w:val="0"/>
          <w:numId w:val="20"/>
        </w:numPr>
      </w:pPr>
      <w:r>
        <w:t>Cảm biến nhiệt độ, độ ẩm.</w:t>
      </w:r>
    </w:p>
    <w:p w14:paraId="671BC4B8" w14:textId="77777777" w:rsidR="00A6411B" w:rsidRPr="00D50690" w:rsidRDefault="00A6411B" w:rsidP="00326785">
      <w:pPr>
        <w:jc w:val="both"/>
        <w:rPr>
          <w:b/>
        </w:rPr>
      </w:pPr>
      <w:r w:rsidRPr="00D50690">
        <w:rPr>
          <w:b/>
        </w:rPr>
        <w:t>Thiết bị đầu ra:</w:t>
      </w:r>
    </w:p>
    <w:p w14:paraId="2F56ABC6" w14:textId="2DC40345" w:rsidR="00A6411B" w:rsidRDefault="00A6411B" w:rsidP="00D1427C">
      <w:pPr>
        <w:numPr>
          <w:ilvl w:val="0"/>
          <w:numId w:val="20"/>
        </w:numPr>
      </w:pPr>
      <w:r>
        <w:t>Đèn Led</w:t>
      </w:r>
      <w:r w:rsidR="00792F42">
        <w:t>.</w:t>
      </w:r>
    </w:p>
    <w:p w14:paraId="2B08981C" w14:textId="3ED925F4" w:rsidR="00401EC6" w:rsidRPr="005575FA" w:rsidRDefault="00D50690" w:rsidP="00D1427C">
      <w:pPr>
        <w:numPr>
          <w:ilvl w:val="0"/>
          <w:numId w:val="20"/>
        </w:numPr>
      </w:pPr>
      <w:r>
        <w:t>Ứng dụng hiển thị (Mobile, Web, Win</w:t>
      </w:r>
      <w:r w:rsidR="00D613DD">
        <w:t>form</w:t>
      </w:r>
      <w:r>
        <w:t>).</w:t>
      </w:r>
    </w:p>
    <w:p w14:paraId="03C02119" w14:textId="12A0866E" w:rsidR="001F12C2" w:rsidRPr="00FB6276" w:rsidRDefault="00853EC4" w:rsidP="002B1BA4">
      <w:pPr>
        <w:pStyle w:val="Heading2"/>
        <w:jc w:val="left"/>
        <w:rPr>
          <w:rFonts w:ascii="Times New Roman" w:hAnsi="Times New Roman"/>
          <w:i/>
          <w:color w:val="000000" w:themeColor="text1"/>
          <w:sz w:val="26"/>
        </w:rPr>
      </w:pPr>
      <w:bookmarkStart w:id="122" w:name="_Toc59614379"/>
      <w:bookmarkStart w:id="123" w:name="_Toc60170848"/>
      <w:bookmarkStart w:id="124" w:name="_Toc7411"/>
      <w:bookmarkStart w:id="125" w:name="_Toc6966"/>
      <w:bookmarkStart w:id="126" w:name="_Toc22514"/>
      <w:bookmarkStart w:id="127" w:name="_Toc32673"/>
      <w:bookmarkStart w:id="128" w:name="_Toc91855600"/>
      <w:r w:rsidRPr="00FB6276">
        <w:rPr>
          <w:rFonts w:ascii="Times New Roman" w:hAnsi="Times New Roman"/>
          <w:i/>
          <w:color w:val="000000" w:themeColor="text1"/>
          <w:sz w:val="26"/>
        </w:rPr>
        <w:t>3.</w:t>
      </w:r>
      <w:r w:rsidR="009E19A9">
        <w:rPr>
          <w:rFonts w:ascii="Times New Roman" w:hAnsi="Times New Roman"/>
          <w:i/>
          <w:color w:val="000000" w:themeColor="text1"/>
          <w:sz w:val="26"/>
        </w:rPr>
        <w:t>6</w:t>
      </w:r>
      <w:r w:rsidR="00D50690">
        <w:rPr>
          <w:rFonts w:ascii="Times New Roman" w:hAnsi="Times New Roman"/>
          <w:i/>
          <w:color w:val="000000" w:themeColor="text1"/>
          <w:sz w:val="26"/>
        </w:rPr>
        <w:t xml:space="preserve">. </w:t>
      </w:r>
      <w:r w:rsidR="00737FD1" w:rsidRPr="00FB6276">
        <w:rPr>
          <w:rFonts w:ascii="Times New Roman" w:hAnsi="Times New Roman"/>
          <w:i/>
          <w:color w:val="000000" w:themeColor="text1"/>
          <w:sz w:val="26"/>
        </w:rPr>
        <w:t>Yêu cầu chức năng</w:t>
      </w:r>
      <w:bookmarkEnd w:id="122"/>
      <w:bookmarkEnd w:id="123"/>
      <w:bookmarkEnd w:id="124"/>
      <w:bookmarkEnd w:id="125"/>
      <w:bookmarkEnd w:id="126"/>
      <w:bookmarkEnd w:id="127"/>
      <w:bookmarkEnd w:id="128"/>
      <w:r w:rsidR="00737FD1" w:rsidRPr="00FB6276">
        <w:rPr>
          <w:rFonts w:ascii="Times New Roman" w:hAnsi="Times New Roman"/>
          <w:i/>
          <w:color w:val="000000" w:themeColor="text1"/>
          <w:sz w:val="26"/>
        </w:rPr>
        <w:t xml:space="preserve"> </w:t>
      </w:r>
    </w:p>
    <w:p w14:paraId="7CC27506" w14:textId="77777777" w:rsidR="000B03E5" w:rsidRPr="00853EC4" w:rsidRDefault="00737FD1" w:rsidP="00D1427C">
      <w:pPr>
        <w:numPr>
          <w:ilvl w:val="0"/>
          <w:numId w:val="19"/>
        </w:numPr>
        <w:outlineLvl w:val="2"/>
        <w:rPr>
          <w:b/>
          <w:bCs/>
          <w:color w:val="000000" w:themeColor="text1"/>
        </w:rPr>
      </w:pPr>
      <w:r w:rsidRPr="00853EC4">
        <w:rPr>
          <w:b/>
          <w:bCs/>
          <w:color w:val="000000" w:themeColor="text1"/>
        </w:rPr>
        <w:t>Chức năng IOT</w:t>
      </w:r>
    </w:p>
    <w:p w14:paraId="4B10692E" w14:textId="0B79C4CB" w:rsidR="000B03E5" w:rsidRDefault="00737FD1" w:rsidP="00D1427C">
      <w:pPr>
        <w:numPr>
          <w:ilvl w:val="0"/>
          <w:numId w:val="8"/>
        </w:numPr>
        <w:spacing w:line="360" w:lineRule="auto"/>
        <w:ind w:left="1224" w:hanging="432"/>
      </w:pPr>
      <w:r>
        <w:t>Hiển thị thông số</w:t>
      </w:r>
      <w:r w:rsidR="00813EC6">
        <w:t xml:space="preserve"> </w:t>
      </w:r>
      <w:r w:rsidR="00F24C26">
        <w:t xml:space="preserve">nhiệt độ, độ ẩm </w:t>
      </w:r>
      <w:r w:rsidR="00813EC6">
        <w:t>lên</w:t>
      </w:r>
      <w:r>
        <w:t xml:space="preserve"> App Android</w:t>
      </w:r>
      <w:r w:rsidR="00813EC6">
        <w:t>, Winform, Web.</w:t>
      </w:r>
    </w:p>
    <w:p w14:paraId="4F9FE93E" w14:textId="77777777" w:rsidR="000B03E5" w:rsidRPr="00853EC4" w:rsidRDefault="00737FD1" w:rsidP="00D1427C">
      <w:pPr>
        <w:numPr>
          <w:ilvl w:val="0"/>
          <w:numId w:val="19"/>
        </w:numPr>
        <w:outlineLvl w:val="2"/>
        <w:rPr>
          <w:b/>
          <w:bCs/>
          <w:color w:val="000000" w:themeColor="text1"/>
        </w:rPr>
      </w:pPr>
      <w:r w:rsidRPr="00853EC4">
        <w:rPr>
          <w:b/>
          <w:bCs/>
          <w:color w:val="000000" w:themeColor="text1"/>
        </w:rPr>
        <w:t>Chứ</w:t>
      </w:r>
      <w:r w:rsidR="007B45A8" w:rsidRPr="00853EC4">
        <w:rPr>
          <w:b/>
          <w:bCs/>
          <w:color w:val="000000" w:themeColor="text1"/>
        </w:rPr>
        <w:t>c năng App Mobile</w:t>
      </w:r>
    </w:p>
    <w:p w14:paraId="44C3E011" w14:textId="0F77B46F" w:rsidR="000B03E5" w:rsidRPr="00A3731A" w:rsidRDefault="00737FD1" w:rsidP="00D1427C">
      <w:pPr>
        <w:numPr>
          <w:ilvl w:val="0"/>
          <w:numId w:val="1"/>
        </w:numPr>
        <w:tabs>
          <w:tab w:val="clear" w:pos="425"/>
        </w:tabs>
        <w:spacing w:line="360" w:lineRule="auto"/>
        <w:ind w:left="1224" w:hanging="432"/>
      </w:pPr>
      <w:bookmarkStart w:id="129" w:name="OLE_LINK1"/>
      <w:bookmarkStart w:id="130" w:name="OLE_LINK2"/>
      <w:r w:rsidRPr="00A3731A">
        <w:t>Xây dựng giao diện phù hợp cho ứng dụng “</w:t>
      </w:r>
      <w:r w:rsidR="00635555" w:rsidRPr="00A3731A">
        <w:t>Nhà thông minh</w:t>
      </w:r>
      <w:r w:rsidRPr="00A3731A">
        <w:t>” trên nền tả</w:t>
      </w:r>
      <w:r w:rsidR="00635555" w:rsidRPr="00A3731A">
        <w:t>ng Android</w:t>
      </w:r>
      <w:r w:rsidR="00A97D09">
        <w:t>.</w:t>
      </w:r>
    </w:p>
    <w:p w14:paraId="2977BF46" w14:textId="53FAEE24" w:rsidR="000B03E5" w:rsidRPr="00A3731A" w:rsidRDefault="003E0C1C" w:rsidP="00D1427C">
      <w:pPr>
        <w:numPr>
          <w:ilvl w:val="0"/>
          <w:numId w:val="1"/>
        </w:numPr>
        <w:tabs>
          <w:tab w:val="clear" w:pos="425"/>
        </w:tabs>
        <w:spacing w:line="360" w:lineRule="auto"/>
        <w:ind w:left="1224" w:hanging="432"/>
      </w:pPr>
      <w:r w:rsidRPr="00A3731A">
        <w:t>X</w:t>
      </w:r>
      <w:r w:rsidR="00737FD1" w:rsidRPr="00A3731A">
        <w:t>ây dựng một database để lưu trữ dữ liệ</w:t>
      </w:r>
      <w:r w:rsidR="00635555" w:rsidRPr="00A3731A">
        <w:t>u</w:t>
      </w:r>
      <w:r w:rsidR="00E20901">
        <w:t>:</w:t>
      </w:r>
      <w:r w:rsidR="00635555" w:rsidRPr="00A3731A">
        <w:t xml:space="preserve"> </w:t>
      </w:r>
      <w:r w:rsidR="00E20901">
        <w:t>n</w:t>
      </w:r>
      <w:r w:rsidR="00E20901" w:rsidRPr="00A3731A">
        <w:t>hiệt độ, độ ẩm</w:t>
      </w:r>
      <w:r w:rsidR="00E20901">
        <w:t>, trạng thái, thời gian, ngày tháng năm</w:t>
      </w:r>
      <w:r w:rsidR="00635555" w:rsidRPr="00A3731A">
        <w:t>.</w:t>
      </w:r>
      <w:r w:rsidR="00737FD1" w:rsidRPr="00A3731A">
        <w:t xml:space="preserve"> </w:t>
      </w:r>
    </w:p>
    <w:p w14:paraId="743615FC" w14:textId="77777777" w:rsidR="00C8008A" w:rsidRPr="00A3731A" w:rsidRDefault="00737FD1" w:rsidP="00D1427C">
      <w:pPr>
        <w:numPr>
          <w:ilvl w:val="0"/>
          <w:numId w:val="1"/>
        </w:numPr>
        <w:tabs>
          <w:tab w:val="clear" w:pos="425"/>
        </w:tabs>
        <w:spacing w:line="360" w:lineRule="auto"/>
        <w:ind w:left="1224" w:hanging="432"/>
      </w:pPr>
      <w:r w:rsidRPr="00A3731A">
        <w:t>Xây dựng trang hiển thị gồ</w:t>
      </w:r>
      <w:r w:rsidR="000C2692" w:rsidRPr="00A3731A">
        <w:t>m:</w:t>
      </w:r>
      <w:r w:rsidR="00500E15">
        <w:t xml:space="preserve"> </w:t>
      </w:r>
      <w:r w:rsidR="000C2692" w:rsidRPr="00A3731A">
        <w:t xml:space="preserve">nhiệt độ, độ ẩm, </w:t>
      </w:r>
      <w:r w:rsidR="00C8008A">
        <w:t>trạng thái, thời gian, ngày tháng năm</w:t>
      </w:r>
      <w:r w:rsidR="00C8008A" w:rsidRPr="00A3731A">
        <w:t xml:space="preserve">. </w:t>
      </w:r>
    </w:p>
    <w:p w14:paraId="5E4ABFDA" w14:textId="59F65876" w:rsidR="000B03E5" w:rsidRPr="00A3731A" w:rsidRDefault="00737FD1" w:rsidP="00D1427C">
      <w:pPr>
        <w:numPr>
          <w:ilvl w:val="0"/>
          <w:numId w:val="1"/>
        </w:numPr>
        <w:tabs>
          <w:tab w:val="clear" w:pos="425"/>
        </w:tabs>
        <w:spacing w:line="360" w:lineRule="auto"/>
        <w:ind w:left="1224" w:hanging="432"/>
      </w:pPr>
      <w:r w:rsidRPr="00A3731A">
        <w:t>Xây dựng trang hiển thị</w:t>
      </w:r>
      <w:r w:rsidR="007A3798" w:rsidRPr="00A3731A">
        <w:t xml:space="preserve"> biểu đồ nhiệt độ, độ ẩm.</w:t>
      </w:r>
    </w:p>
    <w:p w14:paraId="74AF0780" w14:textId="77777777" w:rsidR="000C2692" w:rsidRPr="00A3731A" w:rsidRDefault="000C2692" w:rsidP="00D1427C">
      <w:pPr>
        <w:numPr>
          <w:ilvl w:val="0"/>
          <w:numId w:val="1"/>
        </w:numPr>
        <w:tabs>
          <w:tab w:val="clear" w:pos="425"/>
        </w:tabs>
        <w:spacing w:line="360" w:lineRule="auto"/>
        <w:ind w:left="1224" w:hanging="432"/>
      </w:pPr>
      <w:r w:rsidRPr="00A3731A">
        <w:lastRenderedPageBreak/>
        <w:t>Xây dựng trang hướng dẫn sử dụng.</w:t>
      </w:r>
    </w:p>
    <w:p w14:paraId="79BFBC9F" w14:textId="7E51CB7B" w:rsidR="000C2692" w:rsidRPr="00A3731A" w:rsidRDefault="000C2692" w:rsidP="00D1427C">
      <w:pPr>
        <w:numPr>
          <w:ilvl w:val="0"/>
          <w:numId w:val="1"/>
        </w:numPr>
        <w:tabs>
          <w:tab w:val="clear" w:pos="425"/>
        </w:tabs>
        <w:spacing w:line="360" w:lineRule="auto"/>
        <w:ind w:left="1224" w:hanging="432"/>
      </w:pPr>
      <w:r w:rsidRPr="00A3731A">
        <w:t>Chức năng chat bot</w:t>
      </w:r>
      <w:r w:rsidR="00A97D09">
        <w:t>.</w:t>
      </w:r>
    </w:p>
    <w:p w14:paraId="4BB41B2B" w14:textId="76EBB865" w:rsidR="000C2692" w:rsidRPr="00A3731A" w:rsidRDefault="00A60640" w:rsidP="00D1427C">
      <w:pPr>
        <w:numPr>
          <w:ilvl w:val="0"/>
          <w:numId w:val="1"/>
        </w:numPr>
        <w:tabs>
          <w:tab w:val="clear" w:pos="425"/>
        </w:tabs>
        <w:spacing w:line="360" w:lineRule="auto"/>
        <w:ind w:left="1224" w:hanging="432"/>
      </w:pPr>
      <w:r w:rsidRPr="00A3731A">
        <w:t>Trang c</w:t>
      </w:r>
      <w:r w:rsidR="000C2692" w:rsidRPr="00A3731A">
        <w:t>hỉnh sửa thông tin tài kh</w:t>
      </w:r>
      <w:r w:rsidR="00E04E6B">
        <w:t>oả</w:t>
      </w:r>
      <w:r w:rsidR="000C2692" w:rsidRPr="00A3731A">
        <w:t xml:space="preserve">n, </w:t>
      </w:r>
      <w:r w:rsidRPr="00A3731A">
        <w:t xml:space="preserve"> reset password, xem thông tin chi tiết</w:t>
      </w:r>
      <w:r w:rsidR="00A97D09">
        <w:t>.</w:t>
      </w:r>
    </w:p>
    <w:p w14:paraId="578320C1" w14:textId="2408662E" w:rsidR="000C2692" w:rsidRPr="00A3731A" w:rsidRDefault="000C2692" w:rsidP="00D1427C">
      <w:pPr>
        <w:numPr>
          <w:ilvl w:val="0"/>
          <w:numId w:val="1"/>
        </w:numPr>
        <w:tabs>
          <w:tab w:val="clear" w:pos="425"/>
        </w:tabs>
        <w:spacing w:line="360" w:lineRule="auto"/>
        <w:ind w:left="1224" w:hanging="432"/>
      </w:pPr>
      <w:r w:rsidRPr="00A3731A">
        <w:t>Xem video hướng dẫn sử dụng</w:t>
      </w:r>
      <w:r w:rsidR="00A97D09">
        <w:t>.</w:t>
      </w:r>
    </w:p>
    <w:p w14:paraId="5C8C67AD" w14:textId="77777777" w:rsidR="000B03E5" w:rsidRPr="00A3731A" w:rsidRDefault="00A60640" w:rsidP="00D1427C">
      <w:pPr>
        <w:numPr>
          <w:ilvl w:val="0"/>
          <w:numId w:val="1"/>
        </w:numPr>
        <w:tabs>
          <w:tab w:val="clear" w:pos="425"/>
        </w:tabs>
        <w:spacing w:line="360" w:lineRule="auto"/>
        <w:ind w:left="1224" w:hanging="432"/>
      </w:pPr>
      <w:r w:rsidRPr="00A3731A">
        <w:t>Trang chính sách người dùng.</w:t>
      </w:r>
    </w:p>
    <w:p w14:paraId="11723057" w14:textId="7144B432" w:rsidR="00A60640" w:rsidRPr="00A3731A" w:rsidRDefault="00A54963" w:rsidP="00D1427C">
      <w:pPr>
        <w:numPr>
          <w:ilvl w:val="0"/>
          <w:numId w:val="1"/>
        </w:numPr>
        <w:tabs>
          <w:tab w:val="clear" w:pos="425"/>
        </w:tabs>
        <w:spacing w:line="360" w:lineRule="auto"/>
        <w:ind w:left="1224" w:hanging="432"/>
      </w:pPr>
      <w:r w:rsidRPr="00A3731A">
        <w:t>Xây dựng trang đăng nhập, đăng ký</w:t>
      </w:r>
      <w:r w:rsidR="00A97D09">
        <w:t>.</w:t>
      </w:r>
    </w:p>
    <w:bookmarkEnd w:id="129"/>
    <w:bookmarkEnd w:id="130"/>
    <w:p w14:paraId="64B540EF" w14:textId="7559B05B" w:rsidR="000C2692" w:rsidRDefault="000C2692" w:rsidP="00D1427C">
      <w:pPr>
        <w:numPr>
          <w:ilvl w:val="0"/>
          <w:numId w:val="19"/>
        </w:numPr>
        <w:rPr>
          <w:b/>
        </w:rPr>
      </w:pPr>
      <w:r w:rsidRPr="00A3731A">
        <w:rPr>
          <w:b/>
        </w:rPr>
        <w:t>Chứ</w:t>
      </w:r>
      <w:r w:rsidR="00704B6C" w:rsidRPr="00A3731A">
        <w:rPr>
          <w:b/>
        </w:rPr>
        <w:t>c năng Web</w:t>
      </w:r>
    </w:p>
    <w:p w14:paraId="12FB5F29" w14:textId="34EA5FA0" w:rsidR="00194B7C" w:rsidRPr="00A3731A" w:rsidRDefault="00194B7C" w:rsidP="00D1427C">
      <w:pPr>
        <w:numPr>
          <w:ilvl w:val="0"/>
          <w:numId w:val="6"/>
        </w:numPr>
        <w:spacing w:line="360" w:lineRule="auto"/>
        <w:ind w:left="1224" w:hanging="432"/>
        <w:jc w:val="both"/>
      </w:pPr>
      <w:r w:rsidRPr="00A3731A">
        <w:t>Xây dựng giao diện phù hợp cho ứng dụng “Nhà thông minh” trên nền tảng W</w:t>
      </w:r>
      <w:r w:rsidR="000E7675">
        <w:t>eb</w:t>
      </w:r>
      <w:r>
        <w:t>.</w:t>
      </w:r>
    </w:p>
    <w:p w14:paraId="507E5227" w14:textId="77777777" w:rsidR="00194B7C" w:rsidRDefault="00194B7C" w:rsidP="00D1427C">
      <w:pPr>
        <w:numPr>
          <w:ilvl w:val="0"/>
          <w:numId w:val="6"/>
        </w:numPr>
        <w:spacing w:line="360" w:lineRule="auto"/>
        <w:ind w:left="1224" w:hanging="432"/>
      </w:pPr>
      <w:r w:rsidRPr="00A3731A">
        <w:t xml:space="preserve">Xây dựng một database để lưu trữ </w:t>
      </w:r>
      <w:r>
        <w:t xml:space="preserve">các </w:t>
      </w:r>
      <w:r w:rsidRPr="00A3731A">
        <w:t>dữ liệu</w:t>
      </w:r>
      <w:r>
        <w:t>:</w:t>
      </w:r>
      <w:r w:rsidRPr="00A3731A">
        <w:t xml:space="preserve"> </w:t>
      </w:r>
    </w:p>
    <w:p w14:paraId="19228D18" w14:textId="77777777" w:rsidR="00194B7C" w:rsidRDefault="00194B7C" w:rsidP="00D1427C">
      <w:pPr>
        <w:numPr>
          <w:ilvl w:val="0"/>
          <w:numId w:val="22"/>
        </w:numPr>
        <w:tabs>
          <w:tab w:val="left" w:pos="425"/>
        </w:tabs>
        <w:spacing w:line="360" w:lineRule="auto"/>
      </w:pPr>
      <w:r>
        <w:t>N</w:t>
      </w:r>
      <w:r w:rsidRPr="00A3731A">
        <w:t>hiệt độ, độ ẩm</w:t>
      </w:r>
      <w:r>
        <w:t>, trạng thái, thời gian, ngày tháng năm.</w:t>
      </w:r>
    </w:p>
    <w:p w14:paraId="4DA9B384" w14:textId="227D76DB" w:rsidR="00194B7C" w:rsidRDefault="00194B7C" w:rsidP="00D1427C">
      <w:pPr>
        <w:numPr>
          <w:ilvl w:val="0"/>
          <w:numId w:val="22"/>
        </w:numPr>
        <w:tabs>
          <w:tab w:val="left" w:pos="425"/>
        </w:tabs>
        <w:spacing w:line="360" w:lineRule="auto"/>
      </w:pPr>
      <w:r>
        <w:t xml:space="preserve">Thông tin cá nhân của người dùng gồm: </w:t>
      </w:r>
      <w:r w:rsidR="00210337">
        <w:t xml:space="preserve">email và </w:t>
      </w:r>
      <w:r w:rsidR="007F26B2">
        <w:t>mật khẩu</w:t>
      </w:r>
      <w:r>
        <w:t>.</w:t>
      </w:r>
      <w:r w:rsidRPr="00A3731A">
        <w:t xml:space="preserve"> </w:t>
      </w:r>
    </w:p>
    <w:p w14:paraId="0258A5E0" w14:textId="2FF13945" w:rsidR="00194B7C" w:rsidRDefault="00194B7C" w:rsidP="00D1427C">
      <w:pPr>
        <w:numPr>
          <w:ilvl w:val="0"/>
          <w:numId w:val="6"/>
        </w:numPr>
        <w:spacing w:line="360" w:lineRule="auto"/>
        <w:ind w:left="1224" w:hanging="432"/>
      </w:pPr>
      <w:r>
        <w:t xml:space="preserve">Xây dựng trang đăng ký. Cho người dùng nhập </w:t>
      </w:r>
      <w:r w:rsidR="007F26B2">
        <w:t>email,</w:t>
      </w:r>
      <w:r>
        <w:t xml:space="preserve"> mật khẩu, xác nhận mật khẩu. </w:t>
      </w:r>
    </w:p>
    <w:p w14:paraId="1DE02A77" w14:textId="77777777" w:rsidR="00194B7C" w:rsidRDefault="00194B7C" w:rsidP="00D1427C">
      <w:pPr>
        <w:numPr>
          <w:ilvl w:val="0"/>
          <w:numId w:val="22"/>
        </w:numPr>
        <w:tabs>
          <w:tab w:val="left" w:pos="425"/>
        </w:tabs>
        <w:spacing w:line="360" w:lineRule="auto"/>
      </w:pPr>
      <w:r>
        <w:t>Nếu đăng ký thành công, người dùng được chuyển đến trang đăng nhập.</w:t>
      </w:r>
    </w:p>
    <w:p w14:paraId="3BC9D187" w14:textId="77777777" w:rsidR="00194B7C" w:rsidRDefault="00194B7C" w:rsidP="00D1427C">
      <w:pPr>
        <w:numPr>
          <w:ilvl w:val="0"/>
          <w:numId w:val="22"/>
        </w:numPr>
        <w:tabs>
          <w:tab w:val="left" w:pos="425"/>
        </w:tabs>
        <w:spacing w:line="360" w:lineRule="auto"/>
      </w:pPr>
      <w:r>
        <w:t>Nếu đăng ký thất bại, người dùng được yêu cầu nhập lại.</w:t>
      </w:r>
    </w:p>
    <w:p w14:paraId="4877FEA9" w14:textId="77777777" w:rsidR="00194B7C" w:rsidRDefault="00194B7C" w:rsidP="00D1427C">
      <w:pPr>
        <w:numPr>
          <w:ilvl w:val="0"/>
          <w:numId w:val="22"/>
        </w:numPr>
        <w:tabs>
          <w:tab w:val="left" w:pos="425"/>
        </w:tabs>
        <w:spacing w:line="360" w:lineRule="auto"/>
      </w:pPr>
      <w:r>
        <w:t xml:space="preserve">Nếu người dùng đã có tài khoản thì tạo 1 đường link để người dùng có thể chuyển đến trang đăng nhập. </w:t>
      </w:r>
    </w:p>
    <w:p w14:paraId="213C1806" w14:textId="132ADCE8" w:rsidR="00194B7C" w:rsidRDefault="00194B7C" w:rsidP="00D1427C">
      <w:pPr>
        <w:numPr>
          <w:ilvl w:val="0"/>
          <w:numId w:val="6"/>
        </w:numPr>
        <w:spacing w:line="360" w:lineRule="auto"/>
        <w:ind w:left="1224" w:hanging="432"/>
      </w:pPr>
      <w:r>
        <w:t xml:space="preserve">Xây dựng trang đăng nhập. Cho người dùng nhập </w:t>
      </w:r>
      <w:r w:rsidR="005126AD">
        <w:t>email và mật khẩu</w:t>
      </w:r>
      <w:r w:rsidR="007F35BF">
        <w:t>.</w:t>
      </w:r>
    </w:p>
    <w:p w14:paraId="19725C4C" w14:textId="77777777" w:rsidR="00194B7C" w:rsidRDefault="00194B7C" w:rsidP="00D1427C">
      <w:pPr>
        <w:numPr>
          <w:ilvl w:val="0"/>
          <w:numId w:val="22"/>
        </w:numPr>
        <w:tabs>
          <w:tab w:val="left" w:pos="425"/>
        </w:tabs>
        <w:spacing w:line="360" w:lineRule="auto"/>
      </w:pPr>
      <w:r>
        <w:t>Nếu đăng nhập thành công, người dùng được chuyển đến trang chủ.</w:t>
      </w:r>
    </w:p>
    <w:p w14:paraId="534B9957" w14:textId="77777777" w:rsidR="00194B7C" w:rsidRDefault="00194B7C" w:rsidP="00D1427C">
      <w:pPr>
        <w:numPr>
          <w:ilvl w:val="0"/>
          <w:numId w:val="22"/>
        </w:numPr>
        <w:tabs>
          <w:tab w:val="left" w:pos="425"/>
        </w:tabs>
        <w:spacing w:line="360" w:lineRule="auto"/>
      </w:pPr>
      <w:r>
        <w:t>Nếu đăng nhập thất bại, người dùng được yêu cầu nhập lại.</w:t>
      </w:r>
    </w:p>
    <w:p w14:paraId="16466E42" w14:textId="500A12BE" w:rsidR="00194B7C" w:rsidRDefault="00194B7C" w:rsidP="00D1427C">
      <w:pPr>
        <w:numPr>
          <w:ilvl w:val="0"/>
          <w:numId w:val="22"/>
        </w:numPr>
        <w:tabs>
          <w:tab w:val="left" w:pos="425"/>
        </w:tabs>
        <w:spacing w:line="360" w:lineRule="auto"/>
      </w:pPr>
      <w:r>
        <w:lastRenderedPageBreak/>
        <w:t xml:space="preserve">Nếu người dùng chưa có tài khoản thì tạo 1 đường link để người dùng có thể chuyển đến trang đăng ký. </w:t>
      </w:r>
    </w:p>
    <w:p w14:paraId="276E75A4" w14:textId="77777777" w:rsidR="00E215B0" w:rsidRDefault="00434D10" w:rsidP="00D1427C">
      <w:pPr>
        <w:numPr>
          <w:ilvl w:val="0"/>
          <w:numId w:val="6"/>
        </w:numPr>
        <w:spacing w:line="360" w:lineRule="auto"/>
        <w:ind w:left="1224" w:hanging="432"/>
      </w:pPr>
      <w:r>
        <w:t>Xây dựng trang</w:t>
      </w:r>
      <w:r w:rsidR="00764929">
        <w:t xml:space="preserve"> quên mật khẩu</w:t>
      </w:r>
      <w:r>
        <w:t>. Cho người dùng nhập emai</w:t>
      </w:r>
      <w:r w:rsidR="003B4491">
        <w:t>l</w:t>
      </w:r>
      <w:r w:rsidR="00E215B0">
        <w:t>.</w:t>
      </w:r>
    </w:p>
    <w:p w14:paraId="28764DBB" w14:textId="4D98F8A3" w:rsidR="00E215B0" w:rsidRDefault="00E215B0" w:rsidP="00D1427C">
      <w:pPr>
        <w:numPr>
          <w:ilvl w:val="0"/>
          <w:numId w:val="22"/>
        </w:numPr>
        <w:tabs>
          <w:tab w:val="left" w:pos="425"/>
        </w:tabs>
        <w:spacing w:line="360" w:lineRule="auto"/>
      </w:pPr>
      <w:r>
        <w:t>Hiển thị 1 thông báo</w:t>
      </w:r>
      <w:r w:rsidR="00A52EC8">
        <w:t xml:space="preserve"> kiểm tra hộp thư email</w:t>
      </w:r>
      <w:r w:rsidR="006D1196">
        <w:t>.</w:t>
      </w:r>
    </w:p>
    <w:p w14:paraId="2D7DDAEA" w14:textId="20092A0D" w:rsidR="00434D10" w:rsidRDefault="00CD1755" w:rsidP="00D1427C">
      <w:pPr>
        <w:numPr>
          <w:ilvl w:val="0"/>
          <w:numId w:val="22"/>
        </w:numPr>
        <w:tabs>
          <w:tab w:val="left" w:pos="425"/>
        </w:tabs>
        <w:spacing w:line="360" w:lineRule="auto"/>
      </w:pPr>
      <w:r>
        <w:t xml:space="preserve">Vào email </w:t>
      </w:r>
      <w:r w:rsidR="006D1196">
        <w:t>Click vào link reset password</w:t>
      </w:r>
      <w:r w:rsidR="006A1AA6">
        <w:t>.</w:t>
      </w:r>
      <w:r w:rsidR="006D1196">
        <w:t xml:space="preserve"> Chuyển người dùng đến  trang nhập password mới</w:t>
      </w:r>
      <w:r w:rsidR="00813804">
        <w:t>.</w:t>
      </w:r>
    </w:p>
    <w:p w14:paraId="1A9EEDD2" w14:textId="4A8EFF9C" w:rsidR="00AB0A70" w:rsidRDefault="00AB0A70" w:rsidP="00D1427C">
      <w:pPr>
        <w:numPr>
          <w:ilvl w:val="0"/>
          <w:numId w:val="22"/>
        </w:numPr>
        <w:tabs>
          <w:tab w:val="left" w:pos="425"/>
        </w:tabs>
        <w:spacing w:line="360" w:lineRule="auto"/>
      </w:pPr>
      <w:r>
        <w:t>Quay lại trang đăng nhập, điền email và mật khẩu mới vào.</w:t>
      </w:r>
    </w:p>
    <w:p w14:paraId="5BBB0740" w14:textId="77777777" w:rsidR="00194B7C" w:rsidRDefault="00194B7C" w:rsidP="00D1427C">
      <w:pPr>
        <w:numPr>
          <w:ilvl w:val="0"/>
          <w:numId w:val="6"/>
        </w:numPr>
        <w:spacing w:line="360" w:lineRule="auto"/>
        <w:ind w:left="1224" w:hanging="432"/>
        <w:jc w:val="both"/>
      </w:pPr>
      <w:r w:rsidRPr="00A3731A">
        <w:t xml:space="preserve">Xây dựng trang </w:t>
      </w:r>
      <w:r>
        <w:t>chủ</w:t>
      </w:r>
      <w:r w:rsidRPr="00A3731A">
        <w:t xml:space="preserve">: </w:t>
      </w:r>
    </w:p>
    <w:p w14:paraId="31120A40" w14:textId="4CDAF11E" w:rsidR="00194B7C" w:rsidRDefault="00194B7C" w:rsidP="00D1427C">
      <w:pPr>
        <w:numPr>
          <w:ilvl w:val="0"/>
          <w:numId w:val="22"/>
        </w:numPr>
        <w:tabs>
          <w:tab w:val="left" w:pos="425"/>
        </w:tabs>
        <w:spacing w:line="360" w:lineRule="auto"/>
      </w:pPr>
      <w:r>
        <w:t xml:space="preserve">Tạo ra thanh menu cho phép người dùng di chuyển đến các trang </w:t>
      </w:r>
      <w:r w:rsidR="00AC160B">
        <w:t>thêm dữ liệu, trang chi tiết, trang biểu đồ, trang thông tin cá nhân</w:t>
      </w:r>
      <w:r>
        <w:t>.</w:t>
      </w:r>
    </w:p>
    <w:p w14:paraId="1C201796" w14:textId="56475ED8" w:rsidR="00194B7C" w:rsidRDefault="00194B7C" w:rsidP="00D1427C">
      <w:pPr>
        <w:numPr>
          <w:ilvl w:val="0"/>
          <w:numId w:val="22"/>
        </w:numPr>
        <w:tabs>
          <w:tab w:val="left" w:pos="425"/>
        </w:tabs>
        <w:spacing w:line="360" w:lineRule="auto"/>
      </w:pPr>
      <w:r>
        <w:t>Hiển thị n</w:t>
      </w:r>
      <w:r w:rsidRPr="00A3731A">
        <w:t xml:space="preserve">hiệt độ, độ ẩm, </w:t>
      </w:r>
      <w:r>
        <w:t>trạng thái,</w:t>
      </w:r>
      <w:r w:rsidR="00D42A4F">
        <w:t xml:space="preserve"> ngày tháng, thời gian</w:t>
      </w:r>
      <w:r w:rsidR="006869B7">
        <w:t>.</w:t>
      </w:r>
      <w:r>
        <w:t xml:space="preserve"> </w:t>
      </w:r>
    </w:p>
    <w:p w14:paraId="1635A345" w14:textId="2233C7E3" w:rsidR="00194B7C" w:rsidRDefault="00194B7C" w:rsidP="00D1427C">
      <w:pPr>
        <w:numPr>
          <w:ilvl w:val="0"/>
          <w:numId w:val="22"/>
        </w:numPr>
        <w:tabs>
          <w:tab w:val="left" w:pos="425"/>
        </w:tabs>
        <w:spacing w:line="360" w:lineRule="auto"/>
      </w:pPr>
      <w:r>
        <w:t xml:space="preserve">Tìm kiếm nhiệt độ. </w:t>
      </w:r>
    </w:p>
    <w:p w14:paraId="1B365DBB" w14:textId="1D543EE3" w:rsidR="006869B7" w:rsidRDefault="006869B7" w:rsidP="00D1427C">
      <w:pPr>
        <w:numPr>
          <w:ilvl w:val="0"/>
          <w:numId w:val="22"/>
        </w:numPr>
        <w:tabs>
          <w:tab w:val="left" w:pos="425"/>
        </w:tabs>
        <w:spacing w:line="360" w:lineRule="auto"/>
      </w:pPr>
      <w:r>
        <w:t>Lọc nhiệt độ, độ ẩm theo trạng thái Active hoặc Inactive.</w:t>
      </w:r>
    </w:p>
    <w:p w14:paraId="43FD3912" w14:textId="7C59D7D5" w:rsidR="006869B7" w:rsidRDefault="006869B7" w:rsidP="00D1427C">
      <w:pPr>
        <w:numPr>
          <w:ilvl w:val="0"/>
          <w:numId w:val="22"/>
        </w:numPr>
        <w:tabs>
          <w:tab w:val="left" w:pos="425"/>
        </w:tabs>
        <w:spacing w:line="360" w:lineRule="auto"/>
      </w:pPr>
      <w:r>
        <w:t xml:space="preserve">Hiển thị nhiệt độ, độ ẩm được sắp xếp tăng dần hoặc giảm dần. </w:t>
      </w:r>
    </w:p>
    <w:p w14:paraId="1DBA09E1" w14:textId="3A2F1AD6" w:rsidR="00790424" w:rsidRDefault="00790424" w:rsidP="00D1427C">
      <w:pPr>
        <w:numPr>
          <w:ilvl w:val="0"/>
          <w:numId w:val="22"/>
        </w:numPr>
        <w:tabs>
          <w:tab w:val="left" w:pos="425"/>
        </w:tabs>
        <w:spacing w:line="360" w:lineRule="auto"/>
      </w:pPr>
      <w:r>
        <w:t>Ứng với từng dữ liệu gắn 2 chức năng xem chi tiết, xoá</w:t>
      </w:r>
      <w:r w:rsidR="003549EC">
        <w:t>.</w:t>
      </w:r>
    </w:p>
    <w:p w14:paraId="1EDE3B6F" w14:textId="7165FD75" w:rsidR="00194B7C" w:rsidRDefault="00194B7C" w:rsidP="00D1427C">
      <w:pPr>
        <w:numPr>
          <w:ilvl w:val="0"/>
          <w:numId w:val="6"/>
        </w:numPr>
        <w:spacing w:line="360" w:lineRule="auto"/>
        <w:ind w:left="1224" w:hanging="432"/>
        <w:jc w:val="both"/>
      </w:pPr>
      <w:r>
        <w:t xml:space="preserve">Xây dựng trang </w:t>
      </w:r>
      <w:r w:rsidR="00FD7064">
        <w:t>chi tiết</w:t>
      </w:r>
      <w:r w:rsidR="00384E84">
        <w:t xml:space="preserve"> dữ liệu</w:t>
      </w:r>
      <w:r>
        <w:t>:</w:t>
      </w:r>
    </w:p>
    <w:p w14:paraId="4E9AD0A3" w14:textId="4F4691CC" w:rsidR="00194B7C" w:rsidRDefault="00194B7C" w:rsidP="00D1427C">
      <w:pPr>
        <w:numPr>
          <w:ilvl w:val="0"/>
          <w:numId w:val="22"/>
        </w:numPr>
        <w:tabs>
          <w:tab w:val="left" w:pos="425"/>
        </w:tabs>
        <w:spacing w:line="360" w:lineRule="auto"/>
      </w:pPr>
      <w:r>
        <w:t xml:space="preserve">Cho phép người dùng </w:t>
      </w:r>
      <w:r w:rsidR="00C66083">
        <w:t>xem thông tin chi tiết của nhiệt độ, độ ẩm, ngày tháng, thời gian</w:t>
      </w:r>
      <w:r w:rsidR="00DC2498">
        <w:t>.</w:t>
      </w:r>
    </w:p>
    <w:p w14:paraId="360CC58E" w14:textId="36633E46" w:rsidR="00194B7C" w:rsidRDefault="00194B7C" w:rsidP="00D1427C">
      <w:pPr>
        <w:numPr>
          <w:ilvl w:val="0"/>
          <w:numId w:val="6"/>
        </w:numPr>
        <w:spacing w:line="360" w:lineRule="auto"/>
        <w:ind w:left="1224" w:hanging="432"/>
        <w:jc w:val="both"/>
      </w:pPr>
      <w:r>
        <w:t>Xây dựng trang</w:t>
      </w:r>
      <w:r w:rsidR="00E76658">
        <w:t xml:space="preserve"> biểu đồ</w:t>
      </w:r>
      <w:r>
        <w:t>:</w:t>
      </w:r>
    </w:p>
    <w:p w14:paraId="6142615C" w14:textId="5C119C82" w:rsidR="00194B7C" w:rsidRDefault="00194B7C" w:rsidP="00D1427C">
      <w:pPr>
        <w:numPr>
          <w:ilvl w:val="0"/>
          <w:numId w:val="22"/>
        </w:numPr>
        <w:tabs>
          <w:tab w:val="left" w:pos="425"/>
        </w:tabs>
        <w:spacing w:line="360" w:lineRule="auto"/>
      </w:pPr>
      <w:r>
        <w:t>Cho phép người dùng</w:t>
      </w:r>
      <w:r w:rsidR="001B1E1C">
        <w:t xml:space="preserve"> xem toàn bộ dữ liệu</w:t>
      </w:r>
      <w:r w:rsidR="00B60F74">
        <w:t xml:space="preserve"> 1 cách trực quan</w:t>
      </w:r>
      <w:r w:rsidR="001B1E1C">
        <w:t xml:space="preserve"> trên biểu đồ Line</w:t>
      </w:r>
      <w:r w:rsidR="00B60F74">
        <w:t xml:space="preserve"> Chart</w:t>
      </w:r>
      <w:r w:rsidR="001B1E1C">
        <w:t xml:space="preserve"> và biểu đồ Bar</w:t>
      </w:r>
      <w:r w:rsidR="00B60F74">
        <w:t xml:space="preserve"> Chart</w:t>
      </w:r>
      <w:r w:rsidR="009B7AEE">
        <w:t>.</w:t>
      </w:r>
    </w:p>
    <w:p w14:paraId="4A9DFE02" w14:textId="21B63004" w:rsidR="00194B7C" w:rsidRDefault="00194B7C" w:rsidP="00D1427C">
      <w:pPr>
        <w:numPr>
          <w:ilvl w:val="0"/>
          <w:numId w:val="6"/>
        </w:numPr>
        <w:spacing w:line="360" w:lineRule="auto"/>
        <w:ind w:left="1224" w:hanging="432"/>
        <w:jc w:val="both"/>
      </w:pPr>
      <w:r>
        <w:t>Xây dựng trang</w:t>
      </w:r>
      <w:r w:rsidR="00997322">
        <w:t xml:space="preserve"> thông tin cá nhân</w:t>
      </w:r>
      <w:r>
        <w:t>:</w:t>
      </w:r>
    </w:p>
    <w:p w14:paraId="2A2668AC" w14:textId="17F534F9" w:rsidR="00194B7C" w:rsidRDefault="00997322" w:rsidP="00D1427C">
      <w:pPr>
        <w:numPr>
          <w:ilvl w:val="0"/>
          <w:numId w:val="22"/>
        </w:numPr>
        <w:tabs>
          <w:tab w:val="left" w:pos="425"/>
        </w:tabs>
        <w:spacing w:line="360" w:lineRule="auto"/>
      </w:pPr>
      <w:r>
        <w:t>Hiển thị chi tiết thông tin email của người dùng.</w:t>
      </w:r>
    </w:p>
    <w:p w14:paraId="0CCF8A33" w14:textId="7664AA9D" w:rsidR="00194B7C" w:rsidRDefault="00194B7C" w:rsidP="00D1427C">
      <w:pPr>
        <w:numPr>
          <w:ilvl w:val="0"/>
          <w:numId w:val="6"/>
        </w:numPr>
        <w:spacing w:line="360" w:lineRule="auto"/>
        <w:ind w:left="1224" w:hanging="432"/>
      </w:pPr>
      <w:r>
        <w:lastRenderedPageBreak/>
        <w:t>Xây dựng t</w:t>
      </w:r>
      <w:r w:rsidR="00362CDD">
        <w:t>rang cập nhật tài khoản:</w:t>
      </w:r>
    </w:p>
    <w:p w14:paraId="0EF23E60" w14:textId="23075726" w:rsidR="00362CDD" w:rsidRDefault="00362CDD" w:rsidP="00D1427C">
      <w:pPr>
        <w:numPr>
          <w:ilvl w:val="0"/>
          <w:numId w:val="22"/>
        </w:numPr>
        <w:spacing w:line="360" w:lineRule="auto"/>
      </w:pPr>
      <w:r>
        <w:t>Cho phép người dùng thay đổi email, password</w:t>
      </w:r>
      <w:r w:rsidR="00C15B36">
        <w:t>.</w:t>
      </w:r>
    </w:p>
    <w:p w14:paraId="6BA71ABA" w14:textId="4BC7B881" w:rsidR="00074224" w:rsidRDefault="00074224" w:rsidP="00074224">
      <w:pPr>
        <w:numPr>
          <w:ilvl w:val="0"/>
          <w:numId w:val="6"/>
        </w:numPr>
        <w:spacing w:line="360" w:lineRule="auto"/>
        <w:ind w:left="1224" w:hanging="432"/>
      </w:pPr>
      <w:r>
        <w:t>Xây dựng trang máy tính:</w:t>
      </w:r>
    </w:p>
    <w:p w14:paraId="47FE0BDF" w14:textId="3844F898" w:rsidR="00074224" w:rsidRDefault="00074224" w:rsidP="00074224">
      <w:pPr>
        <w:pStyle w:val="ListParagraph"/>
        <w:numPr>
          <w:ilvl w:val="0"/>
          <w:numId w:val="22"/>
        </w:numPr>
        <w:spacing w:line="360" w:lineRule="auto"/>
      </w:pPr>
      <w:r>
        <w:t>Cho phép người dùng thực hiện các phép tính cộng, trừ, nhân, chia</w:t>
      </w:r>
      <w:r w:rsidR="00910270">
        <w:t>.</w:t>
      </w:r>
    </w:p>
    <w:p w14:paraId="68B4B6B7" w14:textId="00B48D0C" w:rsidR="00993AA1" w:rsidRDefault="00993AA1" w:rsidP="00993AA1">
      <w:pPr>
        <w:numPr>
          <w:ilvl w:val="0"/>
          <w:numId w:val="6"/>
        </w:numPr>
        <w:spacing w:line="360" w:lineRule="auto"/>
        <w:ind w:left="1224" w:hanging="432"/>
      </w:pPr>
      <w:r>
        <w:t>Xây dựng trang giới thiệu:</w:t>
      </w:r>
    </w:p>
    <w:p w14:paraId="2993B7F0" w14:textId="31DE3F3A" w:rsidR="00993AA1" w:rsidRDefault="00993AA1" w:rsidP="00993AA1">
      <w:pPr>
        <w:pStyle w:val="ListParagraph"/>
        <w:numPr>
          <w:ilvl w:val="0"/>
          <w:numId w:val="22"/>
        </w:numPr>
        <w:spacing w:line="360" w:lineRule="auto"/>
      </w:pPr>
      <w:r>
        <w:t>Giới thiệu đến người dùng các thiết bị, sản phẩm của team.</w:t>
      </w:r>
    </w:p>
    <w:p w14:paraId="362C4F57" w14:textId="61BF9CA5" w:rsidR="00C03DF2" w:rsidRDefault="00C03DF2" w:rsidP="00C03DF2">
      <w:pPr>
        <w:numPr>
          <w:ilvl w:val="0"/>
          <w:numId w:val="6"/>
        </w:numPr>
        <w:spacing w:line="360" w:lineRule="auto"/>
        <w:ind w:left="1224" w:hanging="432"/>
      </w:pPr>
      <w:r>
        <w:t>Xây dựng trang liên hệ:</w:t>
      </w:r>
    </w:p>
    <w:p w14:paraId="0EE949F9" w14:textId="5F9A7CA9" w:rsidR="00C03DF2" w:rsidRPr="00194B7C" w:rsidRDefault="00C03DF2" w:rsidP="00C03DF2">
      <w:pPr>
        <w:pStyle w:val="ListParagraph"/>
        <w:numPr>
          <w:ilvl w:val="0"/>
          <w:numId w:val="22"/>
        </w:numPr>
        <w:spacing w:line="360" w:lineRule="auto"/>
      </w:pPr>
      <w:r>
        <w:t>Cho phép người dùng gửi nội dung yêu cầu, phản hồi đến team.</w:t>
      </w:r>
    </w:p>
    <w:p w14:paraId="11535FA8" w14:textId="64B41E76" w:rsidR="00A54963" w:rsidRPr="00A3731A" w:rsidRDefault="00A54963" w:rsidP="00D1427C">
      <w:pPr>
        <w:pStyle w:val="Heading3"/>
        <w:numPr>
          <w:ilvl w:val="0"/>
          <w:numId w:val="19"/>
        </w:numPr>
        <w:rPr>
          <w:rFonts w:ascii="Times New Roman" w:hAnsi="Times New Roman"/>
        </w:rPr>
      </w:pPr>
      <w:r w:rsidRPr="00A3731A">
        <w:rPr>
          <w:rFonts w:ascii="Times New Roman" w:hAnsi="Times New Roman"/>
        </w:rPr>
        <w:t>Chức năng WinForm</w:t>
      </w:r>
    </w:p>
    <w:p w14:paraId="4689683A" w14:textId="066DF146" w:rsidR="00C5070D" w:rsidRPr="00A3731A" w:rsidRDefault="00C5070D" w:rsidP="00D1427C">
      <w:pPr>
        <w:numPr>
          <w:ilvl w:val="0"/>
          <w:numId w:val="23"/>
        </w:numPr>
        <w:spacing w:line="360" w:lineRule="auto"/>
        <w:ind w:left="1224" w:hanging="432"/>
      </w:pPr>
      <w:r w:rsidRPr="00A3731A">
        <w:t xml:space="preserve">Xây dựng giao diện phù hợp cho ứng dụng “Nhà thông minh” trên nền tảng </w:t>
      </w:r>
      <w:r w:rsidR="00C27063" w:rsidRPr="00A3731A">
        <w:t>Win</w:t>
      </w:r>
      <w:r w:rsidR="00D534EB">
        <w:t>f</w:t>
      </w:r>
      <w:r w:rsidR="00C27063" w:rsidRPr="00A3731A">
        <w:t>orm</w:t>
      </w:r>
      <w:r w:rsidR="00F57693">
        <w:t>.</w:t>
      </w:r>
    </w:p>
    <w:p w14:paraId="51B5882A" w14:textId="77777777" w:rsidR="00FD26AC" w:rsidRDefault="00710166" w:rsidP="00D1427C">
      <w:pPr>
        <w:numPr>
          <w:ilvl w:val="0"/>
          <w:numId w:val="23"/>
        </w:numPr>
        <w:spacing w:line="360" w:lineRule="auto"/>
        <w:ind w:left="1224" w:hanging="432"/>
      </w:pPr>
      <w:r w:rsidRPr="00A3731A">
        <w:t>X</w:t>
      </w:r>
      <w:r w:rsidR="00C5070D" w:rsidRPr="00A3731A">
        <w:t xml:space="preserve">ây dựng một database để lưu trữ </w:t>
      </w:r>
      <w:r w:rsidR="00A341E6">
        <w:t xml:space="preserve">các </w:t>
      </w:r>
      <w:r w:rsidR="00C5070D" w:rsidRPr="00A3731A">
        <w:t>dữ liệu</w:t>
      </w:r>
      <w:r w:rsidR="00A341E6">
        <w:t>:</w:t>
      </w:r>
      <w:r w:rsidR="00C5070D" w:rsidRPr="00A3731A">
        <w:t xml:space="preserve"> </w:t>
      </w:r>
    </w:p>
    <w:p w14:paraId="0CC3FBE5" w14:textId="77777777" w:rsidR="00FD26AC" w:rsidRDefault="00FD26AC" w:rsidP="00D1427C">
      <w:pPr>
        <w:numPr>
          <w:ilvl w:val="0"/>
          <w:numId w:val="22"/>
        </w:numPr>
        <w:tabs>
          <w:tab w:val="left" w:pos="425"/>
        </w:tabs>
        <w:spacing w:line="360" w:lineRule="auto"/>
      </w:pPr>
      <w:r>
        <w:t>N</w:t>
      </w:r>
      <w:r w:rsidR="00C5070D" w:rsidRPr="00A3731A">
        <w:t>hiệt độ, độ ẩm</w:t>
      </w:r>
      <w:r w:rsidR="0067675B">
        <w:t>, trạng thái</w:t>
      </w:r>
      <w:r w:rsidR="004B2B48">
        <w:t>, thời gian, ngày tháng năm</w:t>
      </w:r>
      <w:r>
        <w:t>.</w:t>
      </w:r>
    </w:p>
    <w:p w14:paraId="2240DD2B" w14:textId="1D442DE6" w:rsidR="00FD26AC" w:rsidRDefault="00FD26AC" w:rsidP="00D1427C">
      <w:pPr>
        <w:numPr>
          <w:ilvl w:val="0"/>
          <w:numId w:val="22"/>
        </w:numPr>
        <w:tabs>
          <w:tab w:val="left" w:pos="425"/>
        </w:tabs>
        <w:spacing w:line="360" w:lineRule="auto"/>
      </w:pPr>
      <w:r>
        <w:t>T</w:t>
      </w:r>
      <w:r w:rsidR="004B2B48">
        <w:t>rạng thái</w:t>
      </w:r>
      <w:r w:rsidR="0067675B">
        <w:t xml:space="preserve"> bật tắt</w:t>
      </w:r>
      <w:r w:rsidR="00C217E0">
        <w:t xml:space="preserve"> của</w:t>
      </w:r>
      <w:r w:rsidR="004B2B48">
        <w:t xml:space="preserve"> các thiết bị trong nhà như đèn, quạt, điều hoà</w:t>
      </w:r>
      <w:r>
        <w:t>.</w:t>
      </w:r>
    </w:p>
    <w:p w14:paraId="20705BC1" w14:textId="57BB4FF8" w:rsidR="00C5070D" w:rsidRDefault="00FD26AC" w:rsidP="00D1427C">
      <w:pPr>
        <w:numPr>
          <w:ilvl w:val="0"/>
          <w:numId w:val="22"/>
        </w:numPr>
        <w:tabs>
          <w:tab w:val="left" w:pos="425"/>
        </w:tabs>
        <w:spacing w:line="360" w:lineRule="auto"/>
      </w:pPr>
      <w:r>
        <w:t>T</w:t>
      </w:r>
      <w:r w:rsidR="004B2B48">
        <w:t>hông tin cá nhân của người dùng</w:t>
      </w:r>
      <w:r w:rsidR="00731526">
        <w:t xml:space="preserve"> gồm: họ và tên, tuổi, giới tính, địa chỉ, số điện thoại, tài khoản, mật khẩu, hình ảnh, quyền truy cập</w:t>
      </w:r>
      <w:r w:rsidR="00942537">
        <w:t>.</w:t>
      </w:r>
      <w:r w:rsidR="00C5070D" w:rsidRPr="00A3731A">
        <w:t xml:space="preserve"> </w:t>
      </w:r>
    </w:p>
    <w:p w14:paraId="40CC471C" w14:textId="018214DC" w:rsidR="005763FA" w:rsidRDefault="00731526" w:rsidP="00D1427C">
      <w:pPr>
        <w:numPr>
          <w:ilvl w:val="0"/>
          <w:numId w:val="23"/>
        </w:numPr>
        <w:spacing w:line="360" w:lineRule="auto"/>
        <w:ind w:left="1224" w:hanging="432"/>
      </w:pPr>
      <w:r>
        <w:t>Xây dựng trang đăng ký</w:t>
      </w:r>
      <w:r w:rsidR="00BD7DAE">
        <w:t>. Cho người dùng nhập</w:t>
      </w:r>
      <w:r>
        <w:t xml:space="preserve"> </w:t>
      </w:r>
      <w:r w:rsidR="00942537">
        <w:t>họ và tên, tuổi, giới tính, địa chỉ, số điện thoại, tài khoản, mật khẩu</w:t>
      </w:r>
      <w:r w:rsidR="00BD7DAE">
        <w:t>, xác nhận mật khẩu</w:t>
      </w:r>
      <w:r w:rsidR="006A1846">
        <w:t xml:space="preserve">. </w:t>
      </w:r>
    </w:p>
    <w:p w14:paraId="35392D7C" w14:textId="021D75ED" w:rsidR="00AD4E30" w:rsidRDefault="00AD4E30" w:rsidP="00D1427C">
      <w:pPr>
        <w:numPr>
          <w:ilvl w:val="0"/>
          <w:numId w:val="22"/>
        </w:numPr>
        <w:tabs>
          <w:tab w:val="left" w:pos="425"/>
        </w:tabs>
        <w:spacing w:line="360" w:lineRule="auto"/>
      </w:pPr>
      <w:r>
        <w:t>Nếu đăng ký thành công, người dùng được chuyển đến trang đăng nhập.</w:t>
      </w:r>
    </w:p>
    <w:p w14:paraId="3F41C95C" w14:textId="2816F276" w:rsidR="00206E52" w:rsidRDefault="00206E52" w:rsidP="00D1427C">
      <w:pPr>
        <w:numPr>
          <w:ilvl w:val="0"/>
          <w:numId w:val="22"/>
        </w:numPr>
        <w:tabs>
          <w:tab w:val="left" w:pos="425"/>
        </w:tabs>
        <w:spacing w:line="360" w:lineRule="auto"/>
      </w:pPr>
      <w:r>
        <w:t>Nếu đăng ký thất bại, người dùng được yêu cầu nhập lại.</w:t>
      </w:r>
    </w:p>
    <w:p w14:paraId="4FF57E87" w14:textId="1B72F99D" w:rsidR="005763FA" w:rsidRDefault="006A1846" w:rsidP="00D1427C">
      <w:pPr>
        <w:numPr>
          <w:ilvl w:val="0"/>
          <w:numId w:val="22"/>
        </w:numPr>
        <w:tabs>
          <w:tab w:val="left" w:pos="425"/>
        </w:tabs>
        <w:spacing w:line="360" w:lineRule="auto"/>
      </w:pPr>
      <w:r>
        <w:t>Nếu người dùng đã có tài khoản thì tạo 1</w:t>
      </w:r>
      <w:r w:rsidR="00FC6ABA">
        <w:t xml:space="preserve"> đường link</w:t>
      </w:r>
      <w:r>
        <w:t xml:space="preserve"> để người dùng</w:t>
      </w:r>
      <w:r w:rsidR="008D7987">
        <w:t xml:space="preserve"> có thể </w:t>
      </w:r>
      <w:r>
        <w:t xml:space="preserve">chuyển đến trang đăng nhập. </w:t>
      </w:r>
    </w:p>
    <w:p w14:paraId="5013072E" w14:textId="5C5EACF0" w:rsidR="00F57693" w:rsidRDefault="006A1846" w:rsidP="00D1427C">
      <w:pPr>
        <w:numPr>
          <w:ilvl w:val="0"/>
          <w:numId w:val="22"/>
        </w:numPr>
        <w:tabs>
          <w:tab w:val="left" w:pos="425"/>
        </w:tabs>
        <w:spacing w:line="360" w:lineRule="auto"/>
      </w:pPr>
      <w:r>
        <w:lastRenderedPageBreak/>
        <w:t xml:space="preserve">Nếu người dùng không muốn đăng ký </w:t>
      </w:r>
      <w:r w:rsidR="00A36156">
        <w:t xml:space="preserve">thì tạo 1 nút bấm để người dùng </w:t>
      </w:r>
      <w:r>
        <w:t>thoát ứng dụng.</w:t>
      </w:r>
    </w:p>
    <w:p w14:paraId="737BDE73" w14:textId="29338816" w:rsidR="00907232" w:rsidRDefault="00907232" w:rsidP="00D1427C">
      <w:pPr>
        <w:numPr>
          <w:ilvl w:val="0"/>
          <w:numId w:val="23"/>
        </w:numPr>
        <w:spacing w:line="360" w:lineRule="auto"/>
        <w:ind w:left="1224" w:hanging="432"/>
      </w:pPr>
      <w:r>
        <w:t>Xây dựng trang đăng nhập.</w:t>
      </w:r>
      <w:r w:rsidR="00BD7DAE">
        <w:t xml:space="preserve"> Cho người dùng nhập tài khoản và mật khẩu</w:t>
      </w:r>
      <w:r w:rsidR="00D8680C">
        <w:t>.</w:t>
      </w:r>
      <w:r>
        <w:t xml:space="preserve"> </w:t>
      </w:r>
    </w:p>
    <w:p w14:paraId="13850EBE" w14:textId="2165107C" w:rsidR="00D81F41" w:rsidRDefault="00D81F41" w:rsidP="00D1427C">
      <w:pPr>
        <w:numPr>
          <w:ilvl w:val="0"/>
          <w:numId w:val="22"/>
        </w:numPr>
        <w:tabs>
          <w:tab w:val="left" w:pos="425"/>
        </w:tabs>
        <w:spacing w:line="360" w:lineRule="auto"/>
      </w:pPr>
      <w:r>
        <w:t>Nếu đăng nhập thành công, người dùng được chuyển đến trang</w:t>
      </w:r>
      <w:r w:rsidR="0083209B">
        <w:t xml:space="preserve"> chủ</w:t>
      </w:r>
      <w:r>
        <w:t>.</w:t>
      </w:r>
    </w:p>
    <w:p w14:paraId="72934A5D" w14:textId="187B43C3" w:rsidR="00D81F41" w:rsidRDefault="00D81F41" w:rsidP="00D1427C">
      <w:pPr>
        <w:numPr>
          <w:ilvl w:val="0"/>
          <w:numId w:val="22"/>
        </w:numPr>
        <w:tabs>
          <w:tab w:val="left" w:pos="425"/>
        </w:tabs>
        <w:spacing w:line="360" w:lineRule="auto"/>
      </w:pPr>
      <w:r>
        <w:t xml:space="preserve">Nếu đăng </w:t>
      </w:r>
      <w:r w:rsidR="00F03670">
        <w:t>nhập</w:t>
      </w:r>
      <w:r>
        <w:t xml:space="preserve"> thất bại, người dùng được yêu cầu nhập lại.</w:t>
      </w:r>
    </w:p>
    <w:p w14:paraId="1798CC98" w14:textId="0A1C5584" w:rsidR="00D81F41" w:rsidRDefault="00D81F41" w:rsidP="00D1427C">
      <w:pPr>
        <w:numPr>
          <w:ilvl w:val="0"/>
          <w:numId w:val="22"/>
        </w:numPr>
        <w:tabs>
          <w:tab w:val="left" w:pos="425"/>
        </w:tabs>
        <w:spacing w:line="360" w:lineRule="auto"/>
      </w:pPr>
      <w:r>
        <w:t xml:space="preserve">Nếu người dùng </w:t>
      </w:r>
      <w:r w:rsidR="0013591F">
        <w:t>chưa</w:t>
      </w:r>
      <w:r>
        <w:t xml:space="preserve"> có tài khoản thì tạo 1 </w:t>
      </w:r>
      <w:r w:rsidR="001F5D5C">
        <w:t xml:space="preserve">đường link </w:t>
      </w:r>
      <w:r>
        <w:t>để người dùng</w:t>
      </w:r>
      <w:r w:rsidR="00F865B1">
        <w:t xml:space="preserve"> có thể</w:t>
      </w:r>
      <w:r>
        <w:t xml:space="preserve"> chuyển đến trang đăng</w:t>
      </w:r>
      <w:r w:rsidR="00647229">
        <w:t xml:space="preserve"> ký</w:t>
      </w:r>
      <w:r>
        <w:t xml:space="preserve">. </w:t>
      </w:r>
    </w:p>
    <w:p w14:paraId="5BEDB1F8" w14:textId="77777777" w:rsidR="00D81F41" w:rsidRDefault="00D81F41" w:rsidP="00D1427C">
      <w:pPr>
        <w:numPr>
          <w:ilvl w:val="0"/>
          <w:numId w:val="22"/>
        </w:numPr>
        <w:tabs>
          <w:tab w:val="left" w:pos="425"/>
        </w:tabs>
        <w:spacing w:line="360" w:lineRule="auto"/>
      </w:pPr>
      <w:r>
        <w:t>Nếu người dùng không muốn đăng ký thì tạo 1 nút bấm để người dùng thoát ứng dụng.</w:t>
      </w:r>
    </w:p>
    <w:p w14:paraId="3542F0FC" w14:textId="2D6DA976" w:rsidR="002761CD" w:rsidRDefault="00C5070D" w:rsidP="00D1427C">
      <w:pPr>
        <w:numPr>
          <w:ilvl w:val="0"/>
          <w:numId w:val="23"/>
        </w:numPr>
        <w:spacing w:line="360" w:lineRule="auto"/>
        <w:ind w:left="1224" w:hanging="432"/>
        <w:jc w:val="both"/>
      </w:pPr>
      <w:r w:rsidRPr="00A3731A">
        <w:t xml:space="preserve">Xây dựng trang </w:t>
      </w:r>
      <w:r w:rsidR="00253B1E">
        <w:t>chủ</w:t>
      </w:r>
      <w:r w:rsidRPr="00A3731A">
        <w:t>:</w:t>
      </w:r>
      <w:r w:rsidR="00704B6C" w:rsidRPr="00A3731A">
        <w:t xml:space="preserve"> </w:t>
      </w:r>
    </w:p>
    <w:p w14:paraId="049B0744" w14:textId="10B005E5" w:rsidR="00700577" w:rsidRDefault="00700577" w:rsidP="00D1427C">
      <w:pPr>
        <w:numPr>
          <w:ilvl w:val="0"/>
          <w:numId w:val="22"/>
        </w:numPr>
        <w:tabs>
          <w:tab w:val="left" w:pos="425"/>
        </w:tabs>
        <w:spacing w:line="360" w:lineRule="auto"/>
      </w:pPr>
      <w:r>
        <w:t>Tạo ra thanh menu cho phép người dùng di chuyển đến các trang cập nhật tài khoản, đăng xuất, gửi email, điều kiến thiết bị nhà thông minh.</w:t>
      </w:r>
    </w:p>
    <w:p w14:paraId="122F6E03" w14:textId="7ADBD863" w:rsidR="002761CD" w:rsidRDefault="00700577" w:rsidP="00D1427C">
      <w:pPr>
        <w:numPr>
          <w:ilvl w:val="0"/>
          <w:numId w:val="22"/>
        </w:numPr>
        <w:tabs>
          <w:tab w:val="left" w:pos="425"/>
        </w:tabs>
        <w:spacing w:line="360" w:lineRule="auto"/>
      </w:pPr>
      <w:r>
        <w:t>Hiển thị n</w:t>
      </w:r>
      <w:r w:rsidR="00C5070D" w:rsidRPr="00A3731A">
        <w:t xml:space="preserve">hiệt độ, độ ẩm, </w:t>
      </w:r>
      <w:r w:rsidR="00DE18A2">
        <w:t xml:space="preserve">trạng thái, </w:t>
      </w:r>
    </w:p>
    <w:p w14:paraId="7BA36437" w14:textId="77777777" w:rsidR="002761CD" w:rsidRDefault="002761CD" w:rsidP="00D1427C">
      <w:pPr>
        <w:numPr>
          <w:ilvl w:val="0"/>
          <w:numId w:val="22"/>
        </w:numPr>
        <w:tabs>
          <w:tab w:val="left" w:pos="425"/>
        </w:tabs>
        <w:spacing w:line="360" w:lineRule="auto"/>
      </w:pPr>
      <w:r>
        <w:t>T</w:t>
      </w:r>
      <w:r w:rsidR="00DE18A2">
        <w:t>ìm kiếm khoảng nhiệt độ, độ ẩm theo yêu cầu</w:t>
      </w:r>
      <w:r w:rsidR="0047020C">
        <w:t xml:space="preserve">. </w:t>
      </w:r>
    </w:p>
    <w:p w14:paraId="017C72B1" w14:textId="77777777" w:rsidR="002761CD" w:rsidRDefault="0047020C" w:rsidP="00D1427C">
      <w:pPr>
        <w:numPr>
          <w:ilvl w:val="0"/>
          <w:numId w:val="22"/>
        </w:numPr>
        <w:tabs>
          <w:tab w:val="left" w:pos="425"/>
        </w:tabs>
        <w:spacing w:line="360" w:lineRule="auto"/>
      </w:pPr>
      <w:r>
        <w:t>Hiển thị nhiệt độ, độ ẩm lớn nhất cũng như nhỏ nhất</w:t>
      </w:r>
      <w:r w:rsidR="002761CD">
        <w:t>.</w:t>
      </w:r>
    </w:p>
    <w:p w14:paraId="483303EE" w14:textId="7E624FFA" w:rsidR="002761CD" w:rsidRDefault="002761CD" w:rsidP="00D1427C">
      <w:pPr>
        <w:numPr>
          <w:ilvl w:val="0"/>
          <w:numId w:val="22"/>
        </w:numPr>
        <w:tabs>
          <w:tab w:val="left" w:pos="425"/>
        </w:tabs>
        <w:spacing w:line="360" w:lineRule="auto"/>
      </w:pPr>
      <w:r>
        <w:t>L</w:t>
      </w:r>
      <w:r w:rsidR="0047020C">
        <w:t>ọc nhiệt độ, độ ẩm theo trạng thái</w:t>
      </w:r>
      <w:r w:rsidR="00543F9E">
        <w:t xml:space="preserve"> </w:t>
      </w:r>
      <w:r w:rsidR="00746639">
        <w:t>A</w:t>
      </w:r>
      <w:r w:rsidR="00543F9E">
        <w:t xml:space="preserve">ctive hoặc </w:t>
      </w:r>
      <w:r w:rsidR="00746639">
        <w:t>I</w:t>
      </w:r>
      <w:r w:rsidR="00543F9E">
        <w:t xml:space="preserve">nactive. </w:t>
      </w:r>
    </w:p>
    <w:p w14:paraId="4857AB9B" w14:textId="7C02C1BF" w:rsidR="002761CD" w:rsidRDefault="00543F9E" w:rsidP="00D1427C">
      <w:pPr>
        <w:numPr>
          <w:ilvl w:val="0"/>
          <w:numId w:val="22"/>
        </w:numPr>
        <w:tabs>
          <w:tab w:val="left" w:pos="425"/>
        </w:tabs>
        <w:spacing w:line="360" w:lineRule="auto"/>
      </w:pPr>
      <w:r>
        <w:t>Hiển thị nhiệt độ, độ ẩm</w:t>
      </w:r>
      <w:r w:rsidR="00D65747">
        <w:t>, trạng thái, ngày tháng, thời gian</w:t>
      </w:r>
      <w:r>
        <w:t xml:space="preserve"> </w:t>
      </w:r>
      <w:r w:rsidR="002761CD">
        <w:t>được</w:t>
      </w:r>
      <w:r>
        <w:t xml:space="preserve"> sắp xếp tăng dần</w:t>
      </w:r>
      <w:r w:rsidR="002761CD">
        <w:t xml:space="preserve"> hoặc</w:t>
      </w:r>
      <w:r>
        <w:t xml:space="preserve"> giảm dần. </w:t>
      </w:r>
    </w:p>
    <w:p w14:paraId="6CB2F08D" w14:textId="77777777" w:rsidR="002761CD" w:rsidRDefault="00543F9E" w:rsidP="00D1427C">
      <w:pPr>
        <w:numPr>
          <w:ilvl w:val="0"/>
          <w:numId w:val="22"/>
        </w:numPr>
        <w:tabs>
          <w:tab w:val="left" w:pos="425"/>
        </w:tabs>
        <w:spacing w:line="360" w:lineRule="auto"/>
      </w:pPr>
      <w:r>
        <w:t>Hiển thị lịch sử nhiệt độ, độ ẩm theo thời gian</w:t>
      </w:r>
      <w:r w:rsidR="002B5275">
        <w:t xml:space="preserve">. </w:t>
      </w:r>
    </w:p>
    <w:p w14:paraId="117CB70F" w14:textId="77BED7F7" w:rsidR="00C5070D" w:rsidRDefault="002B5275" w:rsidP="00D1427C">
      <w:pPr>
        <w:numPr>
          <w:ilvl w:val="0"/>
          <w:numId w:val="22"/>
        </w:numPr>
        <w:tabs>
          <w:tab w:val="left" w:pos="425"/>
        </w:tabs>
        <w:spacing w:line="360" w:lineRule="auto"/>
      </w:pPr>
      <w:r>
        <w:t xml:space="preserve">Cho phép thêm, sửa, xoá các dữ liệu về nhiệt độ, độ ẩm, trạng thái đối với </w:t>
      </w:r>
      <w:r w:rsidR="002761CD">
        <w:t xml:space="preserve">người dùng là </w:t>
      </w:r>
      <w:r>
        <w:t>admin, với những cá nhân không phải admin không được phép thêm, sửa</w:t>
      </w:r>
      <w:r w:rsidR="00D92FE6">
        <w:t>,</w:t>
      </w:r>
      <w:r>
        <w:t xml:space="preserve"> xoá dữ liệu</w:t>
      </w:r>
      <w:r w:rsidR="00D92FE6">
        <w:t>.</w:t>
      </w:r>
    </w:p>
    <w:p w14:paraId="6F7025D3" w14:textId="5699ACDA" w:rsidR="007408A9" w:rsidRDefault="007408A9" w:rsidP="00D1427C">
      <w:pPr>
        <w:numPr>
          <w:ilvl w:val="0"/>
          <w:numId w:val="22"/>
        </w:numPr>
        <w:tabs>
          <w:tab w:val="left" w:pos="425"/>
        </w:tabs>
        <w:spacing w:line="360" w:lineRule="auto"/>
      </w:pPr>
      <w:r>
        <w:t>Cho phép người dùng xuất dữ liệu ra file txt</w:t>
      </w:r>
      <w:r w:rsidR="004D2D91">
        <w:t>, pdf</w:t>
      </w:r>
      <w:r>
        <w:t>.</w:t>
      </w:r>
    </w:p>
    <w:p w14:paraId="0527039E" w14:textId="12F49BA0" w:rsidR="00704B6C" w:rsidRDefault="00272C68" w:rsidP="00D1427C">
      <w:pPr>
        <w:numPr>
          <w:ilvl w:val="0"/>
          <w:numId w:val="22"/>
        </w:numPr>
        <w:tabs>
          <w:tab w:val="left" w:pos="425"/>
        </w:tabs>
        <w:spacing w:line="360" w:lineRule="auto"/>
      </w:pPr>
      <w:r>
        <w:lastRenderedPageBreak/>
        <w:t>Cho phép người dùng thoát ứng dụng</w:t>
      </w:r>
      <w:r w:rsidR="001C1136">
        <w:t>.</w:t>
      </w:r>
    </w:p>
    <w:p w14:paraId="4CD1F1BD" w14:textId="77777777" w:rsidR="00782197" w:rsidRDefault="00072E4E" w:rsidP="00D1427C">
      <w:pPr>
        <w:numPr>
          <w:ilvl w:val="0"/>
          <w:numId w:val="23"/>
        </w:numPr>
        <w:spacing w:line="360" w:lineRule="auto"/>
        <w:ind w:left="1224" w:hanging="432"/>
        <w:jc w:val="both"/>
      </w:pPr>
      <w:r>
        <w:t>Xây dựng trang cập nhật tài khoản</w:t>
      </w:r>
      <w:r w:rsidR="00782197">
        <w:t>:</w:t>
      </w:r>
    </w:p>
    <w:p w14:paraId="77E8B501" w14:textId="17C0015D" w:rsidR="00072E4E" w:rsidRDefault="00782197" w:rsidP="00D1427C">
      <w:pPr>
        <w:numPr>
          <w:ilvl w:val="0"/>
          <w:numId w:val="22"/>
        </w:numPr>
        <w:tabs>
          <w:tab w:val="left" w:pos="425"/>
        </w:tabs>
        <w:spacing w:line="360" w:lineRule="auto"/>
      </w:pPr>
      <w:r>
        <w:t>C</w:t>
      </w:r>
      <w:r w:rsidR="00072E4E">
        <w:t>ho phép người dùng cập nhật các thông tin như họ và tên, tuổi, giới tính, địa chỉ, số điện thoại, mật khẩu, hình ảnh</w:t>
      </w:r>
      <w:r w:rsidR="00D840CE">
        <w:t>.</w:t>
      </w:r>
    </w:p>
    <w:p w14:paraId="3C010090" w14:textId="2B796E2F" w:rsidR="00224AFE" w:rsidRDefault="00224AFE" w:rsidP="00D1427C">
      <w:pPr>
        <w:numPr>
          <w:ilvl w:val="0"/>
          <w:numId w:val="22"/>
        </w:numPr>
        <w:tabs>
          <w:tab w:val="left" w:pos="425"/>
        </w:tabs>
        <w:spacing w:line="360" w:lineRule="auto"/>
      </w:pPr>
      <w:r>
        <w:t>Cho phép người dùng thoát</w:t>
      </w:r>
      <w:r w:rsidR="00D0197C">
        <w:t xml:space="preserve"> trang</w:t>
      </w:r>
      <w:r>
        <w:t>.</w:t>
      </w:r>
    </w:p>
    <w:p w14:paraId="06054D45" w14:textId="77777777" w:rsidR="00AA1BE5" w:rsidRDefault="00D840CE" w:rsidP="00D1427C">
      <w:pPr>
        <w:numPr>
          <w:ilvl w:val="0"/>
          <w:numId w:val="23"/>
        </w:numPr>
        <w:spacing w:line="360" w:lineRule="auto"/>
        <w:ind w:left="1224" w:hanging="432"/>
        <w:jc w:val="both"/>
      </w:pPr>
      <w:r>
        <w:t>Xây dựng trang điều khiển</w:t>
      </w:r>
      <w:r w:rsidR="00AA1BE5">
        <w:t>:</w:t>
      </w:r>
    </w:p>
    <w:p w14:paraId="5D2E7504" w14:textId="3B2EC9F6" w:rsidR="00D840CE" w:rsidRDefault="00AA1BE5" w:rsidP="00D1427C">
      <w:pPr>
        <w:numPr>
          <w:ilvl w:val="0"/>
          <w:numId w:val="22"/>
        </w:numPr>
        <w:tabs>
          <w:tab w:val="left" w:pos="425"/>
        </w:tabs>
        <w:spacing w:line="360" w:lineRule="auto"/>
      </w:pPr>
      <w:r>
        <w:t>C</w:t>
      </w:r>
      <w:r w:rsidR="00D840CE">
        <w:t>ho phép người dùng bật tắt các ứng dụng trong gia đình như đèn, quạt, điều hoà.</w:t>
      </w:r>
      <w:r w:rsidR="00285E5A">
        <w:t xml:space="preserve"> Chỉ người dùng có quyền admin mới được phép sử dụng các tính năng bật tắt này, người dùng không phải admin không có quyền điều khiển các thiết bị.</w:t>
      </w:r>
    </w:p>
    <w:p w14:paraId="0D06C5CD" w14:textId="0CA967E3" w:rsidR="00D0197C" w:rsidRDefault="00D0197C" w:rsidP="00D1427C">
      <w:pPr>
        <w:numPr>
          <w:ilvl w:val="0"/>
          <w:numId w:val="22"/>
        </w:numPr>
        <w:tabs>
          <w:tab w:val="left" w:pos="425"/>
        </w:tabs>
        <w:spacing w:line="360" w:lineRule="auto"/>
      </w:pPr>
      <w:r>
        <w:t>Cho phép người dùng thoát trang.</w:t>
      </w:r>
    </w:p>
    <w:p w14:paraId="69D277A1" w14:textId="77777777" w:rsidR="003122C4" w:rsidRDefault="00D303E0" w:rsidP="00D1427C">
      <w:pPr>
        <w:numPr>
          <w:ilvl w:val="0"/>
          <w:numId w:val="23"/>
        </w:numPr>
        <w:spacing w:line="360" w:lineRule="auto"/>
        <w:ind w:left="1224" w:hanging="432"/>
        <w:jc w:val="both"/>
      </w:pPr>
      <w:r>
        <w:t>Xây dựng trang Email</w:t>
      </w:r>
      <w:r w:rsidR="003122C4">
        <w:t>:</w:t>
      </w:r>
    </w:p>
    <w:p w14:paraId="0B1B7402" w14:textId="2D59F603" w:rsidR="00D303E0" w:rsidRDefault="003122C4" w:rsidP="00D1427C">
      <w:pPr>
        <w:numPr>
          <w:ilvl w:val="0"/>
          <w:numId w:val="22"/>
        </w:numPr>
        <w:tabs>
          <w:tab w:val="left" w:pos="425"/>
        </w:tabs>
        <w:spacing w:line="360" w:lineRule="auto"/>
      </w:pPr>
      <w:r>
        <w:t>C</w:t>
      </w:r>
      <w:r w:rsidR="00D303E0">
        <w:t>ho phép người dùng có thể gửi thông tin, liên lạc với nhân viên bảo trì hệ thống, cũng như kết nối với các thành viên khác trong gia đình.</w:t>
      </w:r>
    </w:p>
    <w:p w14:paraId="6F3FA156" w14:textId="036B16E9" w:rsidR="00D75008" w:rsidRDefault="00D75008" w:rsidP="00D1427C">
      <w:pPr>
        <w:numPr>
          <w:ilvl w:val="0"/>
          <w:numId w:val="22"/>
        </w:numPr>
        <w:tabs>
          <w:tab w:val="left" w:pos="425"/>
        </w:tabs>
        <w:spacing w:line="360" w:lineRule="auto"/>
      </w:pPr>
      <w:r>
        <w:t>Cho phép người dùng thoát trang.</w:t>
      </w:r>
    </w:p>
    <w:p w14:paraId="24A706AD" w14:textId="77777777" w:rsidR="000B30D1" w:rsidRDefault="000B30D1" w:rsidP="000B30D1">
      <w:pPr>
        <w:numPr>
          <w:ilvl w:val="0"/>
          <w:numId w:val="23"/>
        </w:numPr>
        <w:tabs>
          <w:tab w:val="left" w:pos="425"/>
        </w:tabs>
        <w:spacing w:line="360" w:lineRule="auto"/>
        <w:ind w:left="1224" w:hanging="432"/>
        <w:jc w:val="both"/>
      </w:pPr>
      <w:r>
        <w:t>Xây dựng trang máy tính:</w:t>
      </w:r>
    </w:p>
    <w:p w14:paraId="36B7E7CD" w14:textId="322F0C03" w:rsidR="000B30D1" w:rsidRDefault="000B30D1" w:rsidP="000B30D1">
      <w:pPr>
        <w:pStyle w:val="ListParagraph"/>
        <w:numPr>
          <w:ilvl w:val="0"/>
          <w:numId w:val="22"/>
        </w:numPr>
        <w:tabs>
          <w:tab w:val="left" w:pos="425"/>
        </w:tabs>
        <w:spacing w:line="360" w:lineRule="auto"/>
      </w:pPr>
      <w:r w:rsidRPr="00353511">
        <w:t>Cho phép người dùng thực hiện các phép tính cộng, trừ, nhân, chia</w:t>
      </w:r>
      <w:r w:rsidR="00C3184D">
        <w:t>.</w:t>
      </w:r>
    </w:p>
    <w:p w14:paraId="6A2EA952" w14:textId="1AA330A1" w:rsidR="00C3184D" w:rsidRDefault="00C3184D" w:rsidP="00C3184D">
      <w:pPr>
        <w:numPr>
          <w:ilvl w:val="0"/>
          <w:numId w:val="23"/>
        </w:numPr>
        <w:tabs>
          <w:tab w:val="left" w:pos="425"/>
        </w:tabs>
        <w:spacing w:line="360" w:lineRule="auto"/>
        <w:ind w:left="1224" w:hanging="432"/>
        <w:jc w:val="both"/>
      </w:pPr>
      <w:r>
        <w:t>Xây dựng trang máy ảnh:</w:t>
      </w:r>
    </w:p>
    <w:p w14:paraId="3E5A9048" w14:textId="43342976" w:rsidR="000B30D1" w:rsidRDefault="00C3184D" w:rsidP="000B30D1">
      <w:pPr>
        <w:pStyle w:val="ListParagraph"/>
        <w:numPr>
          <w:ilvl w:val="0"/>
          <w:numId w:val="22"/>
        </w:numPr>
        <w:tabs>
          <w:tab w:val="left" w:pos="425"/>
        </w:tabs>
        <w:spacing w:line="360" w:lineRule="auto"/>
      </w:pPr>
      <w:r w:rsidRPr="00353511">
        <w:t xml:space="preserve">Cho phép người dùng </w:t>
      </w:r>
      <w:r>
        <w:t>chụp hình</w:t>
      </w:r>
      <w:r w:rsidR="00104537">
        <w:t xml:space="preserve"> để cập nhật cho profile</w:t>
      </w:r>
      <w:r>
        <w:t>.</w:t>
      </w:r>
    </w:p>
    <w:p w14:paraId="47363E36" w14:textId="17E75D9C" w:rsidR="005C3AD6" w:rsidRDefault="00733C69" w:rsidP="000E093F">
      <w:pPr>
        <w:numPr>
          <w:ilvl w:val="0"/>
          <w:numId w:val="23"/>
        </w:numPr>
        <w:spacing w:line="360" w:lineRule="auto"/>
        <w:ind w:left="1224" w:hanging="432"/>
        <w:jc w:val="both"/>
      </w:pPr>
      <w:r>
        <w:t>Xây dựng tính năng cho phép thay đổi màu nền, font chữ của giao diện theo từng trang tuỳ ý và chức năng thoát nhanh trang.</w:t>
      </w:r>
    </w:p>
    <w:p w14:paraId="2F01EBFC" w14:textId="77777777" w:rsidR="005C3AD6" w:rsidRPr="00900E04" w:rsidRDefault="005C3AD6" w:rsidP="000E093F">
      <w:pPr>
        <w:spacing w:line="360" w:lineRule="auto"/>
        <w:jc w:val="both"/>
      </w:pPr>
    </w:p>
    <w:p w14:paraId="44C2696A" w14:textId="77777777" w:rsidR="000B03E5" w:rsidRPr="00924FCA" w:rsidRDefault="00CA17A6" w:rsidP="00157DCA">
      <w:pPr>
        <w:pStyle w:val="Heading1"/>
        <w:rPr>
          <w:rFonts w:ascii="Times New Roman" w:hAnsi="Times New Roman"/>
          <w:bCs/>
          <w:color w:val="1F497D" w:themeColor="text2"/>
          <w:sz w:val="32"/>
          <w:szCs w:val="32"/>
        </w:rPr>
      </w:pPr>
      <w:bookmarkStart w:id="131" w:name="_Toc59614381"/>
      <w:bookmarkStart w:id="132" w:name="_Toc60170850"/>
      <w:bookmarkStart w:id="133" w:name="_Toc18687"/>
      <w:bookmarkStart w:id="134" w:name="_Toc13914"/>
      <w:bookmarkStart w:id="135" w:name="_Toc13645"/>
      <w:bookmarkStart w:id="136" w:name="_Toc19597"/>
      <w:bookmarkStart w:id="137" w:name="_Toc18585"/>
      <w:bookmarkStart w:id="138" w:name="_Toc91855601"/>
      <w:r w:rsidRPr="00924FCA">
        <w:rPr>
          <w:rFonts w:ascii="Times New Roman" w:hAnsi="Times New Roman"/>
          <w:bCs/>
          <w:color w:val="1F497D" w:themeColor="text2"/>
          <w:sz w:val="32"/>
          <w:szCs w:val="32"/>
        </w:rPr>
        <w:lastRenderedPageBreak/>
        <w:t>CHƯƠNG 4</w:t>
      </w:r>
      <w:r w:rsidR="00157DCA" w:rsidRPr="00924FCA">
        <w:rPr>
          <w:rFonts w:ascii="Times New Roman" w:hAnsi="Times New Roman"/>
          <w:bCs/>
          <w:color w:val="1F497D" w:themeColor="text2"/>
          <w:sz w:val="32"/>
          <w:szCs w:val="32"/>
        </w:rPr>
        <w:t>: PHÂN TÍCH VÀ THIẾT KẾ</w:t>
      </w:r>
      <w:bookmarkEnd w:id="131"/>
      <w:bookmarkEnd w:id="132"/>
      <w:bookmarkEnd w:id="133"/>
      <w:bookmarkEnd w:id="134"/>
      <w:bookmarkEnd w:id="135"/>
      <w:bookmarkEnd w:id="136"/>
      <w:bookmarkEnd w:id="137"/>
      <w:r w:rsidR="00157DCA" w:rsidRPr="00924FCA">
        <w:rPr>
          <w:rFonts w:ascii="Times New Roman" w:hAnsi="Times New Roman"/>
          <w:bCs/>
          <w:color w:val="1F497D" w:themeColor="text2"/>
          <w:sz w:val="32"/>
          <w:szCs w:val="32"/>
        </w:rPr>
        <w:t xml:space="preserve"> HỆ THỐNG</w:t>
      </w:r>
      <w:bookmarkEnd w:id="138"/>
    </w:p>
    <w:p w14:paraId="3C6CD184" w14:textId="6FC00FEA" w:rsidR="00EE4654" w:rsidRPr="00C54A92" w:rsidRDefault="00E02980" w:rsidP="00C54A92">
      <w:pPr>
        <w:pStyle w:val="Heading2"/>
        <w:jc w:val="left"/>
        <w:rPr>
          <w:rFonts w:ascii="Times New Roman" w:hAnsi="Times New Roman"/>
          <w:i/>
          <w:sz w:val="26"/>
        </w:rPr>
      </w:pPr>
      <w:bookmarkStart w:id="139" w:name="_Toc91855602"/>
      <w:r w:rsidRPr="00157DCA">
        <w:rPr>
          <w:rFonts w:ascii="Times New Roman" w:hAnsi="Times New Roman"/>
          <w:i/>
          <w:sz w:val="26"/>
        </w:rPr>
        <w:t>4</w:t>
      </w:r>
      <w:r w:rsidR="00704B6C" w:rsidRPr="00157DCA">
        <w:rPr>
          <w:rFonts w:ascii="Times New Roman" w:hAnsi="Times New Roman"/>
          <w:i/>
          <w:sz w:val="26"/>
        </w:rPr>
        <w:t>.1</w:t>
      </w:r>
      <w:r w:rsidR="00DF01E2">
        <w:rPr>
          <w:rFonts w:ascii="Times New Roman" w:hAnsi="Times New Roman"/>
          <w:i/>
          <w:sz w:val="26"/>
        </w:rPr>
        <w:t>.</w:t>
      </w:r>
      <w:r w:rsidR="00704B6C" w:rsidRPr="00157DCA">
        <w:rPr>
          <w:rFonts w:ascii="Times New Roman" w:hAnsi="Times New Roman"/>
          <w:i/>
          <w:sz w:val="26"/>
        </w:rPr>
        <w:t xml:space="preserve"> </w:t>
      </w:r>
      <w:r w:rsidR="007C57B0" w:rsidRPr="00157DCA">
        <w:rPr>
          <w:rFonts w:ascii="Times New Roman" w:hAnsi="Times New Roman"/>
          <w:i/>
          <w:sz w:val="26"/>
        </w:rPr>
        <w:t>Usecase Diagram</w:t>
      </w:r>
      <w:bookmarkEnd w:id="139"/>
    </w:p>
    <w:p w14:paraId="14369415" w14:textId="77777777" w:rsidR="007B52C4" w:rsidRPr="007B52C4" w:rsidRDefault="007B52C4" w:rsidP="00D1427C">
      <w:pPr>
        <w:numPr>
          <w:ilvl w:val="0"/>
          <w:numId w:val="7"/>
        </w:numPr>
        <w:rPr>
          <w:b/>
        </w:rPr>
      </w:pPr>
      <w:r w:rsidRPr="007B52C4">
        <w:rPr>
          <w:b/>
        </w:rPr>
        <w:t>App Mobile</w:t>
      </w:r>
    </w:p>
    <w:p w14:paraId="25F3370E" w14:textId="77777777" w:rsidR="00AC5E11" w:rsidRDefault="00440EFE" w:rsidP="00AC5E11">
      <w:pPr>
        <w:keepNext/>
      </w:pPr>
      <w:r w:rsidRPr="00440EFE">
        <w:rPr>
          <w:b/>
          <w:noProof/>
        </w:rPr>
        <w:drawing>
          <wp:inline distT="0" distB="0" distL="0" distR="0" wp14:anchorId="3396E23D" wp14:editId="3E7201AC">
            <wp:extent cx="6217920" cy="4042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4790" cy="4086086"/>
                    </a:xfrm>
                    <a:prstGeom prst="rect">
                      <a:avLst/>
                    </a:prstGeom>
                  </pic:spPr>
                </pic:pic>
              </a:graphicData>
            </a:graphic>
          </wp:inline>
        </w:drawing>
      </w:r>
    </w:p>
    <w:p w14:paraId="7BB872E7" w14:textId="529F3751" w:rsidR="007C63A6" w:rsidRPr="00AC5E11" w:rsidRDefault="00AC5E11" w:rsidP="00AC5E11">
      <w:pPr>
        <w:jc w:val="center"/>
        <w:rPr>
          <w:sz w:val="24"/>
          <w:szCs w:val="24"/>
        </w:rPr>
      </w:pPr>
      <w:bookmarkStart w:id="140" w:name="_Toc89897913"/>
      <w:bookmarkStart w:id="141" w:name="_Toc90502287"/>
      <w:bookmarkStart w:id="142" w:name="_Toc90543197"/>
      <w:bookmarkStart w:id="143" w:name="_Toc90544711"/>
      <w:bookmarkStart w:id="144" w:name="_Toc90547194"/>
      <w:bookmarkStart w:id="145" w:name="_Toc90548925"/>
      <w:bookmarkStart w:id="146" w:name="_Toc90639302"/>
      <w:bookmarkStart w:id="147" w:name="_Toc91601182"/>
      <w:r w:rsidRPr="00AC5E11">
        <w:rPr>
          <w:sz w:val="24"/>
          <w:szCs w:val="24"/>
        </w:rPr>
        <w:t xml:space="preserve">Diagram </w:t>
      </w:r>
      <w:r w:rsidRPr="00AC5E11">
        <w:rPr>
          <w:sz w:val="24"/>
          <w:szCs w:val="24"/>
        </w:rPr>
        <w:fldChar w:fldCharType="begin"/>
      </w:r>
      <w:r w:rsidRPr="00AC5E11">
        <w:rPr>
          <w:sz w:val="24"/>
          <w:szCs w:val="24"/>
        </w:rPr>
        <w:instrText xml:space="preserve"> SEQ Diagram \* ARABIC </w:instrText>
      </w:r>
      <w:r w:rsidRPr="00AC5E11">
        <w:rPr>
          <w:sz w:val="24"/>
          <w:szCs w:val="24"/>
        </w:rPr>
        <w:fldChar w:fldCharType="separate"/>
      </w:r>
      <w:r w:rsidR="005F2007">
        <w:rPr>
          <w:noProof/>
          <w:sz w:val="24"/>
          <w:szCs w:val="24"/>
        </w:rPr>
        <w:t>1</w:t>
      </w:r>
      <w:r w:rsidRPr="00AC5E11">
        <w:rPr>
          <w:sz w:val="24"/>
          <w:szCs w:val="24"/>
        </w:rPr>
        <w:fldChar w:fldCharType="end"/>
      </w:r>
      <w:r w:rsidRPr="00AC5E11">
        <w:rPr>
          <w:sz w:val="24"/>
          <w:szCs w:val="24"/>
        </w:rPr>
        <w:t>: Mobile App</w:t>
      </w:r>
      <w:bookmarkEnd w:id="140"/>
      <w:bookmarkEnd w:id="141"/>
      <w:bookmarkEnd w:id="142"/>
      <w:bookmarkEnd w:id="143"/>
      <w:bookmarkEnd w:id="144"/>
      <w:bookmarkEnd w:id="145"/>
      <w:bookmarkEnd w:id="146"/>
      <w:bookmarkEnd w:id="147"/>
    </w:p>
    <w:p w14:paraId="0CDB9504" w14:textId="33176D18" w:rsidR="009345DC" w:rsidRDefault="009345DC" w:rsidP="007C63A6">
      <w:pPr>
        <w:jc w:val="center"/>
      </w:pPr>
    </w:p>
    <w:p w14:paraId="49B029E2" w14:textId="0D8C1CCD" w:rsidR="007C57B0" w:rsidRDefault="007C57B0" w:rsidP="00D1427C">
      <w:pPr>
        <w:numPr>
          <w:ilvl w:val="0"/>
          <w:numId w:val="7"/>
        </w:numPr>
        <w:rPr>
          <w:b/>
        </w:rPr>
      </w:pPr>
      <w:r w:rsidRPr="00D16942">
        <w:rPr>
          <w:b/>
        </w:rPr>
        <w:br w:type="page"/>
      </w:r>
      <w:r w:rsidR="00FF238D">
        <w:rPr>
          <w:noProof/>
        </w:rPr>
        <w:lastRenderedPageBreak/>
        <mc:AlternateContent>
          <mc:Choice Requires="wps">
            <w:drawing>
              <wp:anchor distT="0" distB="0" distL="114300" distR="114300" simplePos="0" relativeHeight="251843584" behindDoc="1" locked="0" layoutInCell="1" allowOverlap="1" wp14:anchorId="528AD19C" wp14:editId="298FD850">
                <wp:simplePos x="0" y="0"/>
                <wp:positionH relativeFrom="margin">
                  <wp:align>right</wp:align>
                </wp:positionH>
                <wp:positionV relativeFrom="paragraph">
                  <wp:posOffset>4352925</wp:posOffset>
                </wp:positionV>
                <wp:extent cx="5934075" cy="635"/>
                <wp:effectExtent l="0" t="0" r="9525" b="0"/>
                <wp:wrapTight wrapText="bothSides">
                  <wp:wrapPolygon edited="0">
                    <wp:start x="0" y="0"/>
                    <wp:lineTo x="0" y="19808"/>
                    <wp:lineTo x="21565" y="19808"/>
                    <wp:lineTo x="21565"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CB22AA1" w14:textId="1A570A13" w:rsidR="004C715D" w:rsidRPr="00DF3BF6" w:rsidRDefault="004C715D" w:rsidP="00DF3BF6">
                            <w:pPr>
                              <w:jc w:val="center"/>
                              <w:rPr>
                                <w:b/>
                                <w:noProof/>
                                <w:sz w:val="24"/>
                                <w:szCs w:val="24"/>
                              </w:rPr>
                            </w:pPr>
                            <w:bookmarkStart w:id="148" w:name="_Toc90543198"/>
                            <w:bookmarkStart w:id="149" w:name="_Toc90544712"/>
                            <w:bookmarkStart w:id="150" w:name="_Toc90547195"/>
                            <w:bookmarkStart w:id="151" w:name="_Toc90548926"/>
                            <w:bookmarkStart w:id="152" w:name="_Toc90639303"/>
                            <w:bookmarkStart w:id="153" w:name="_Toc91601183"/>
                            <w:r w:rsidRPr="00DF3BF6">
                              <w:rPr>
                                <w:sz w:val="24"/>
                                <w:szCs w:val="24"/>
                              </w:rPr>
                              <w:t xml:space="preserve">Diagram </w:t>
                            </w:r>
                            <w:r w:rsidRPr="00DF3BF6">
                              <w:rPr>
                                <w:sz w:val="24"/>
                                <w:szCs w:val="24"/>
                              </w:rPr>
                              <w:fldChar w:fldCharType="begin"/>
                            </w:r>
                            <w:r w:rsidRPr="00DF3BF6">
                              <w:rPr>
                                <w:sz w:val="24"/>
                                <w:szCs w:val="24"/>
                              </w:rPr>
                              <w:instrText xml:space="preserve"> SEQ Diagram \* ARABIC </w:instrText>
                            </w:r>
                            <w:r w:rsidRPr="00DF3BF6">
                              <w:rPr>
                                <w:sz w:val="24"/>
                                <w:szCs w:val="24"/>
                              </w:rPr>
                              <w:fldChar w:fldCharType="separate"/>
                            </w:r>
                            <w:r>
                              <w:rPr>
                                <w:noProof/>
                                <w:sz w:val="24"/>
                                <w:szCs w:val="24"/>
                              </w:rPr>
                              <w:t>2</w:t>
                            </w:r>
                            <w:r w:rsidRPr="00DF3BF6">
                              <w:rPr>
                                <w:sz w:val="24"/>
                                <w:szCs w:val="24"/>
                              </w:rPr>
                              <w:fldChar w:fldCharType="end"/>
                            </w:r>
                            <w:r>
                              <w:rPr>
                                <w:sz w:val="24"/>
                                <w:szCs w:val="24"/>
                              </w:rPr>
                              <w:t>: Web</w:t>
                            </w:r>
                            <w:bookmarkEnd w:id="148"/>
                            <w:bookmarkEnd w:id="149"/>
                            <w:bookmarkEnd w:id="150"/>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8AD19C" id="Text Box 44" o:spid="_x0000_s1028" type="#_x0000_t202" style="position:absolute;left:0;text-align:left;margin-left:416.05pt;margin-top:342.75pt;width:467.25pt;height:.05pt;z-index:-25147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8oMAIAAGYEAAAOAAAAZHJzL2Uyb0RvYy54bWysVFFv2yAQfp+0/4B4X5ykSdd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" stroked="f">
                <v:textbox style="mso-fit-shape-to-text:t" inset="0,0,0,0">
                  <w:txbxContent>
                    <w:p w14:paraId="6CB22AA1" w14:textId="1A570A13" w:rsidR="004C715D" w:rsidRPr="00DF3BF6" w:rsidRDefault="004C715D" w:rsidP="00DF3BF6">
                      <w:pPr>
                        <w:jc w:val="center"/>
                        <w:rPr>
                          <w:b/>
                          <w:noProof/>
                          <w:sz w:val="24"/>
                          <w:szCs w:val="24"/>
                        </w:rPr>
                      </w:pPr>
                      <w:bookmarkStart w:id="154" w:name="_Toc90543198"/>
                      <w:bookmarkStart w:id="155" w:name="_Toc90544712"/>
                      <w:bookmarkStart w:id="156" w:name="_Toc90547195"/>
                      <w:bookmarkStart w:id="157" w:name="_Toc90548926"/>
                      <w:bookmarkStart w:id="158" w:name="_Toc90639303"/>
                      <w:bookmarkStart w:id="159" w:name="_Toc91601183"/>
                      <w:r w:rsidRPr="00DF3BF6">
                        <w:rPr>
                          <w:sz w:val="24"/>
                          <w:szCs w:val="24"/>
                        </w:rPr>
                        <w:t xml:space="preserve">Diagram </w:t>
                      </w:r>
                      <w:r w:rsidRPr="00DF3BF6">
                        <w:rPr>
                          <w:sz w:val="24"/>
                          <w:szCs w:val="24"/>
                        </w:rPr>
                        <w:fldChar w:fldCharType="begin"/>
                      </w:r>
                      <w:r w:rsidRPr="00DF3BF6">
                        <w:rPr>
                          <w:sz w:val="24"/>
                          <w:szCs w:val="24"/>
                        </w:rPr>
                        <w:instrText xml:space="preserve"> SEQ Diagram \* ARABIC </w:instrText>
                      </w:r>
                      <w:r w:rsidRPr="00DF3BF6">
                        <w:rPr>
                          <w:sz w:val="24"/>
                          <w:szCs w:val="24"/>
                        </w:rPr>
                        <w:fldChar w:fldCharType="separate"/>
                      </w:r>
                      <w:r>
                        <w:rPr>
                          <w:noProof/>
                          <w:sz w:val="24"/>
                          <w:szCs w:val="24"/>
                        </w:rPr>
                        <w:t>2</w:t>
                      </w:r>
                      <w:r w:rsidRPr="00DF3BF6">
                        <w:rPr>
                          <w:sz w:val="24"/>
                          <w:szCs w:val="24"/>
                        </w:rPr>
                        <w:fldChar w:fldCharType="end"/>
                      </w:r>
                      <w:r>
                        <w:rPr>
                          <w:sz w:val="24"/>
                          <w:szCs w:val="24"/>
                        </w:rPr>
                        <w:t>: Web</w:t>
                      </w:r>
                      <w:bookmarkEnd w:id="154"/>
                      <w:bookmarkEnd w:id="155"/>
                      <w:bookmarkEnd w:id="156"/>
                      <w:bookmarkEnd w:id="157"/>
                      <w:bookmarkEnd w:id="158"/>
                      <w:bookmarkEnd w:id="159"/>
                    </w:p>
                  </w:txbxContent>
                </v:textbox>
                <w10:wrap type="tight" anchorx="margin"/>
              </v:shape>
            </w:pict>
          </mc:Fallback>
        </mc:AlternateContent>
      </w:r>
      <w:r w:rsidR="00D16942" w:rsidRPr="00D16942">
        <w:rPr>
          <w:b/>
        </w:rPr>
        <w:t>Web</w:t>
      </w:r>
    </w:p>
    <w:p w14:paraId="7B75C03C" w14:textId="7B0AE118" w:rsidR="00CA557C" w:rsidRDefault="00C05BBC" w:rsidP="00CA557C">
      <w:pPr>
        <w:rPr>
          <w:b/>
        </w:rPr>
      </w:pPr>
      <w:r>
        <w:rPr>
          <w:b/>
          <w:noProof/>
        </w:rPr>
        <w:drawing>
          <wp:anchor distT="0" distB="0" distL="114300" distR="114300" simplePos="0" relativeHeight="251841536" behindDoc="1" locked="0" layoutInCell="1" allowOverlap="1" wp14:anchorId="509D751E" wp14:editId="6B6A4DAD">
            <wp:simplePos x="0" y="0"/>
            <wp:positionH relativeFrom="margin">
              <wp:align>right</wp:align>
            </wp:positionH>
            <wp:positionV relativeFrom="paragraph">
              <wp:posOffset>272415</wp:posOffset>
            </wp:positionV>
            <wp:extent cx="5724525" cy="3343275"/>
            <wp:effectExtent l="0" t="0" r="9525" b="9525"/>
            <wp:wrapTight wrapText="bothSides">
              <wp:wrapPolygon edited="0">
                <wp:start x="0" y="0"/>
                <wp:lineTo x="0" y="21538"/>
                <wp:lineTo x="21564" y="21538"/>
                <wp:lineTo x="2156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2452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EA7DE" w14:textId="4E38FB3B" w:rsidR="00CA557C" w:rsidRDefault="00CA557C" w:rsidP="00CA557C">
      <w:pPr>
        <w:rPr>
          <w:b/>
        </w:rPr>
      </w:pPr>
    </w:p>
    <w:p w14:paraId="37806AF9" w14:textId="5494B297" w:rsidR="00CA557C" w:rsidRDefault="00CA557C" w:rsidP="00CA557C">
      <w:pPr>
        <w:rPr>
          <w:b/>
        </w:rPr>
      </w:pPr>
    </w:p>
    <w:p w14:paraId="6794266A" w14:textId="3992AF5D" w:rsidR="00CA557C" w:rsidRDefault="00CA557C" w:rsidP="00CA557C">
      <w:pPr>
        <w:rPr>
          <w:b/>
        </w:rPr>
      </w:pPr>
    </w:p>
    <w:p w14:paraId="4B5E4A1E" w14:textId="7B4E37BD" w:rsidR="00CA557C" w:rsidRDefault="00CA557C" w:rsidP="00CA557C">
      <w:pPr>
        <w:rPr>
          <w:b/>
        </w:rPr>
      </w:pPr>
    </w:p>
    <w:p w14:paraId="02BD3B82" w14:textId="30A0A8CB" w:rsidR="00CA557C" w:rsidRDefault="00CA557C" w:rsidP="00CA557C">
      <w:pPr>
        <w:rPr>
          <w:b/>
        </w:rPr>
      </w:pPr>
    </w:p>
    <w:p w14:paraId="1E7840ED" w14:textId="065F9207" w:rsidR="00CA557C" w:rsidRDefault="00CA557C" w:rsidP="00CA557C">
      <w:pPr>
        <w:rPr>
          <w:b/>
        </w:rPr>
      </w:pPr>
    </w:p>
    <w:p w14:paraId="1B71C66D" w14:textId="76D5F9B1" w:rsidR="00CA557C" w:rsidRDefault="00CA557C" w:rsidP="00CA557C">
      <w:pPr>
        <w:rPr>
          <w:b/>
        </w:rPr>
      </w:pPr>
    </w:p>
    <w:p w14:paraId="09D9010D" w14:textId="650A0C0A" w:rsidR="00CA557C" w:rsidRDefault="00CA557C" w:rsidP="00CA557C">
      <w:pPr>
        <w:rPr>
          <w:b/>
        </w:rPr>
      </w:pPr>
    </w:p>
    <w:p w14:paraId="4D7CBDF0" w14:textId="458F8604" w:rsidR="00CA557C" w:rsidRDefault="00CA557C" w:rsidP="00CA557C">
      <w:pPr>
        <w:rPr>
          <w:b/>
        </w:rPr>
      </w:pPr>
    </w:p>
    <w:p w14:paraId="48E03AD9" w14:textId="77777777" w:rsidR="001F3577" w:rsidRPr="00CA557C" w:rsidRDefault="001F3577" w:rsidP="00CA557C">
      <w:pPr>
        <w:rPr>
          <w:b/>
        </w:rPr>
      </w:pPr>
    </w:p>
    <w:p w14:paraId="06438F3C" w14:textId="75BB2740" w:rsidR="00D16942" w:rsidRDefault="000B5263" w:rsidP="00D1427C">
      <w:pPr>
        <w:numPr>
          <w:ilvl w:val="0"/>
          <w:numId w:val="7"/>
        </w:numPr>
        <w:rPr>
          <w:b/>
        </w:rPr>
      </w:pPr>
      <w:r>
        <w:rPr>
          <w:b/>
          <w:noProof/>
        </w:rPr>
        <w:lastRenderedPageBreak/>
        <w:drawing>
          <wp:anchor distT="0" distB="0" distL="114300" distR="114300" simplePos="0" relativeHeight="251840512" behindDoc="1" locked="0" layoutInCell="1" allowOverlap="1" wp14:anchorId="29073D4E" wp14:editId="6F12EDB3">
            <wp:simplePos x="0" y="0"/>
            <wp:positionH relativeFrom="margin">
              <wp:align>right</wp:align>
            </wp:positionH>
            <wp:positionV relativeFrom="paragraph">
              <wp:posOffset>523875</wp:posOffset>
            </wp:positionV>
            <wp:extent cx="5724525" cy="3148965"/>
            <wp:effectExtent l="0" t="0" r="9525" b="0"/>
            <wp:wrapTight wrapText="bothSides">
              <wp:wrapPolygon edited="0">
                <wp:start x="0" y="0"/>
                <wp:lineTo x="0" y="21430"/>
                <wp:lineTo x="21564" y="21430"/>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24525" cy="3148965"/>
                    </a:xfrm>
                    <a:prstGeom prst="rect">
                      <a:avLst/>
                    </a:prstGeom>
                    <a:noFill/>
                    <a:ln>
                      <a:noFill/>
                    </a:ln>
                  </pic:spPr>
                </pic:pic>
              </a:graphicData>
            </a:graphic>
            <wp14:sizeRelV relativeFrom="margin">
              <wp14:pctHeight>0</wp14:pctHeight>
            </wp14:sizeRelV>
          </wp:anchor>
        </w:drawing>
      </w:r>
      <w:r w:rsidR="00D16942">
        <w:rPr>
          <w:b/>
        </w:rPr>
        <w:t>Win</w:t>
      </w:r>
      <w:r w:rsidR="00370068">
        <w:rPr>
          <w:b/>
        </w:rPr>
        <w:t>form</w:t>
      </w:r>
      <w:r w:rsidR="006A4D28">
        <w:rPr>
          <w:b/>
        </w:rPr>
        <w:br/>
      </w:r>
    </w:p>
    <w:p w14:paraId="6BFB64AA" w14:textId="27DDB112" w:rsidR="006A4D28" w:rsidRDefault="000B5263" w:rsidP="006A4D28">
      <w:pPr>
        <w:rPr>
          <w:b/>
        </w:rPr>
      </w:pPr>
      <w:r>
        <w:rPr>
          <w:noProof/>
        </w:rPr>
        <mc:AlternateContent>
          <mc:Choice Requires="wps">
            <w:drawing>
              <wp:anchor distT="0" distB="0" distL="114300" distR="114300" simplePos="0" relativeHeight="251845632" behindDoc="1" locked="0" layoutInCell="1" allowOverlap="1" wp14:anchorId="454D1B93" wp14:editId="7EDECBE3">
                <wp:simplePos x="0" y="0"/>
                <wp:positionH relativeFrom="margin">
                  <wp:align>right</wp:align>
                </wp:positionH>
                <wp:positionV relativeFrom="paragraph">
                  <wp:posOffset>3439160</wp:posOffset>
                </wp:positionV>
                <wp:extent cx="5934075" cy="635"/>
                <wp:effectExtent l="0" t="0" r="9525" b="0"/>
                <wp:wrapTight wrapText="bothSides">
                  <wp:wrapPolygon edited="0">
                    <wp:start x="0" y="0"/>
                    <wp:lineTo x="0" y="19808"/>
                    <wp:lineTo x="21565" y="19808"/>
                    <wp:lineTo x="21565"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21A9EA2" w14:textId="478C3C65" w:rsidR="004C715D" w:rsidRPr="00D22BF6" w:rsidRDefault="004C715D" w:rsidP="005F2007">
                            <w:pPr>
                              <w:jc w:val="center"/>
                              <w:rPr>
                                <w:b/>
                                <w:noProof/>
                                <w:sz w:val="24"/>
                                <w:szCs w:val="24"/>
                              </w:rPr>
                            </w:pPr>
                            <w:bookmarkStart w:id="160" w:name="_Toc90543199"/>
                            <w:bookmarkStart w:id="161" w:name="_Toc90544713"/>
                            <w:bookmarkStart w:id="162" w:name="_Toc90547196"/>
                            <w:bookmarkStart w:id="163" w:name="_Toc90548927"/>
                            <w:bookmarkStart w:id="164" w:name="_Toc90639304"/>
                            <w:bookmarkStart w:id="165" w:name="_Toc91601184"/>
                            <w:r w:rsidRPr="00D22BF6">
                              <w:rPr>
                                <w:sz w:val="24"/>
                                <w:szCs w:val="24"/>
                              </w:rPr>
                              <w:t xml:space="preserve">Diagram </w:t>
                            </w:r>
                            <w:r w:rsidRPr="00D22BF6">
                              <w:rPr>
                                <w:sz w:val="24"/>
                                <w:szCs w:val="24"/>
                              </w:rPr>
                              <w:fldChar w:fldCharType="begin"/>
                            </w:r>
                            <w:r w:rsidRPr="00D22BF6">
                              <w:rPr>
                                <w:sz w:val="24"/>
                                <w:szCs w:val="24"/>
                              </w:rPr>
                              <w:instrText xml:space="preserve"> SEQ Diagram \* ARABIC </w:instrText>
                            </w:r>
                            <w:r w:rsidRPr="00D22BF6">
                              <w:rPr>
                                <w:sz w:val="24"/>
                                <w:szCs w:val="24"/>
                              </w:rPr>
                              <w:fldChar w:fldCharType="separate"/>
                            </w:r>
                            <w:r w:rsidRPr="00D22BF6">
                              <w:rPr>
                                <w:noProof/>
                                <w:sz w:val="24"/>
                                <w:szCs w:val="24"/>
                              </w:rPr>
                              <w:t>3</w:t>
                            </w:r>
                            <w:r w:rsidRPr="00D22BF6">
                              <w:rPr>
                                <w:sz w:val="24"/>
                                <w:szCs w:val="24"/>
                              </w:rPr>
                              <w:fldChar w:fldCharType="end"/>
                            </w:r>
                            <w:r w:rsidRPr="00D22BF6">
                              <w:rPr>
                                <w:sz w:val="24"/>
                                <w:szCs w:val="24"/>
                              </w:rPr>
                              <w:t>: Winform</w:t>
                            </w:r>
                            <w:bookmarkEnd w:id="160"/>
                            <w:bookmarkEnd w:id="161"/>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D1B93" id="Text Box 58" o:spid="_x0000_s1029" type="#_x0000_t202" style="position:absolute;margin-left:416.05pt;margin-top:270.8pt;width:467.25pt;height:.05pt;z-index:-25147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tGMAIAAGY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" stroked="f">
                <v:textbox style="mso-fit-shape-to-text:t" inset="0,0,0,0">
                  <w:txbxContent>
                    <w:p w14:paraId="121A9EA2" w14:textId="478C3C65" w:rsidR="004C715D" w:rsidRPr="00D22BF6" w:rsidRDefault="004C715D" w:rsidP="005F2007">
                      <w:pPr>
                        <w:jc w:val="center"/>
                        <w:rPr>
                          <w:b/>
                          <w:noProof/>
                          <w:sz w:val="24"/>
                          <w:szCs w:val="24"/>
                        </w:rPr>
                      </w:pPr>
                      <w:bookmarkStart w:id="166" w:name="_Toc90543199"/>
                      <w:bookmarkStart w:id="167" w:name="_Toc90544713"/>
                      <w:bookmarkStart w:id="168" w:name="_Toc90547196"/>
                      <w:bookmarkStart w:id="169" w:name="_Toc90548927"/>
                      <w:bookmarkStart w:id="170" w:name="_Toc90639304"/>
                      <w:bookmarkStart w:id="171" w:name="_Toc91601184"/>
                      <w:r w:rsidRPr="00D22BF6">
                        <w:rPr>
                          <w:sz w:val="24"/>
                          <w:szCs w:val="24"/>
                        </w:rPr>
                        <w:t xml:space="preserve">Diagram </w:t>
                      </w:r>
                      <w:r w:rsidRPr="00D22BF6">
                        <w:rPr>
                          <w:sz w:val="24"/>
                          <w:szCs w:val="24"/>
                        </w:rPr>
                        <w:fldChar w:fldCharType="begin"/>
                      </w:r>
                      <w:r w:rsidRPr="00D22BF6">
                        <w:rPr>
                          <w:sz w:val="24"/>
                          <w:szCs w:val="24"/>
                        </w:rPr>
                        <w:instrText xml:space="preserve"> SEQ Diagram \* ARABIC </w:instrText>
                      </w:r>
                      <w:r w:rsidRPr="00D22BF6">
                        <w:rPr>
                          <w:sz w:val="24"/>
                          <w:szCs w:val="24"/>
                        </w:rPr>
                        <w:fldChar w:fldCharType="separate"/>
                      </w:r>
                      <w:r w:rsidRPr="00D22BF6">
                        <w:rPr>
                          <w:noProof/>
                          <w:sz w:val="24"/>
                          <w:szCs w:val="24"/>
                        </w:rPr>
                        <w:t>3</w:t>
                      </w:r>
                      <w:r w:rsidRPr="00D22BF6">
                        <w:rPr>
                          <w:sz w:val="24"/>
                          <w:szCs w:val="24"/>
                        </w:rPr>
                        <w:fldChar w:fldCharType="end"/>
                      </w:r>
                      <w:r w:rsidRPr="00D22BF6">
                        <w:rPr>
                          <w:sz w:val="24"/>
                          <w:szCs w:val="24"/>
                        </w:rPr>
                        <w:t>: Winform</w:t>
                      </w:r>
                      <w:bookmarkEnd w:id="166"/>
                      <w:bookmarkEnd w:id="167"/>
                      <w:bookmarkEnd w:id="168"/>
                      <w:bookmarkEnd w:id="169"/>
                      <w:bookmarkEnd w:id="170"/>
                      <w:bookmarkEnd w:id="171"/>
                    </w:p>
                  </w:txbxContent>
                </v:textbox>
                <w10:wrap type="tight" anchorx="margin"/>
              </v:shape>
            </w:pict>
          </mc:Fallback>
        </mc:AlternateContent>
      </w:r>
    </w:p>
    <w:p w14:paraId="4D075789" w14:textId="048126A7" w:rsidR="006A4D28" w:rsidRDefault="006A4D28" w:rsidP="006A4D28">
      <w:pPr>
        <w:rPr>
          <w:b/>
        </w:rPr>
      </w:pPr>
    </w:p>
    <w:p w14:paraId="3C82DD7F" w14:textId="43070F5B" w:rsidR="006A4D28" w:rsidRDefault="006A4D28" w:rsidP="006A4D28">
      <w:pPr>
        <w:rPr>
          <w:b/>
        </w:rPr>
      </w:pPr>
    </w:p>
    <w:p w14:paraId="32609E27" w14:textId="5ED20A79" w:rsidR="006A4D28" w:rsidRDefault="006A4D28" w:rsidP="006A4D28">
      <w:pPr>
        <w:rPr>
          <w:b/>
        </w:rPr>
      </w:pPr>
    </w:p>
    <w:p w14:paraId="77D7C3A9" w14:textId="2B7A1AB7" w:rsidR="006A4D28" w:rsidRDefault="006A4D28" w:rsidP="006A4D28">
      <w:pPr>
        <w:rPr>
          <w:b/>
        </w:rPr>
      </w:pPr>
    </w:p>
    <w:p w14:paraId="065F9CC0" w14:textId="1D0D230E" w:rsidR="006A4D28" w:rsidRDefault="006A4D28" w:rsidP="006A4D28">
      <w:pPr>
        <w:rPr>
          <w:b/>
        </w:rPr>
      </w:pPr>
    </w:p>
    <w:p w14:paraId="1C06977F" w14:textId="43EE9A95" w:rsidR="006A4D28" w:rsidRDefault="006A4D28" w:rsidP="006A4D28">
      <w:pPr>
        <w:rPr>
          <w:b/>
        </w:rPr>
      </w:pPr>
    </w:p>
    <w:p w14:paraId="33AD2FDB" w14:textId="1611A35A" w:rsidR="006A4D28" w:rsidRDefault="006A4D28" w:rsidP="006A4D28">
      <w:pPr>
        <w:rPr>
          <w:b/>
        </w:rPr>
      </w:pPr>
    </w:p>
    <w:p w14:paraId="42DE6749" w14:textId="78EBD748" w:rsidR="006A4D28" w:rsidRDefault="006A4D28" w:rsidP="006A4D28">
      <w:pPr>
        <w:rPr>
          <w:b/>
        </w:rPr>
      </w:pPr>
    </w:p>
    <w:p w14:paraId="07A6CD9D" w14:textId="05A5193F" w:rsidR="006A4D28" w:rsidRPr="006A4D28" w:rsidRDefault="006A4D28" w:rsidP="006A4D28">
      <w:pPr>
        <w:pStyle w:val="Heading2"/>
        <w:jc w:val="left"/>
        <w:rPr>
          <w:rFonts w:ascii="Times New Roman" w:hAnsi="Times New Roman"/>
          <w:i/>
          <w:sz w:val="26"/>
        </w:rPr>
      </w:pPr>
      <w:bookmarkStart w:id="172" w:name="_Toc91855603"/>
      <w:r w:rsidRPr="00157DCA">
        <w:rPr>
          <w:rFonts w:ascii="Times New Roman" w:hAnsi="Times New Roman"/>
          <w:i/>
          <w:sz w:val="26"/>
        </w:rPr>
        <w:lastRenderedPageBreak/>
        <w:t>4.</w:t>
      </w:r>
      <w:r>
        <w:rPr>
          <w:rFonts w:ascii="Times New Roman" w:hAnsi="Times New Roman"/>
          <w:i/>
          <w:sz w:val="26"/>
        </w:rPr>
        <w:t>2.</w:t>
      </w:r>
      <w:r w:rsidRPr="00157DCA">
        <w:rPr>
          <w:rFonts w:ascii="Times New Roman" w:hAnsi="Times New Roman"/>
          <w:i/>
          <w:sz w:val="26"/>
        </w:rPr>
        <w:t xml:space="preserve"> </w:t>
      </w:r>
      <w:r w:rsidR="00F773F5">
        <w:rPr>
          <w:rFonts w:ascii="Times New Roman" w:hAnsi="Times New Roman"/>
          <w:i/>
          <w:sz w:val="26"/>
        </w:rPr>
        <w:t>Model</w:t>
      </w:r>
      <w:bookmarkEnd w:id="172"/>
    </w:p>
    <w:p w14:paraId="64DC53CA" w14:textId="77777777" w:rsidR="000D559F" w:rsidRPr="00D16942" w:rsidRDefault="00730E18" w:rsidP="000D559F">
      <w:pPr>
        <w:rPr>
          <w:b/>
        </w:rPr>
      </w:pPr>
      <w:r>
        <w:rPr>
          <w:noProof/>
        </w:rPr>
        <mc:AlternateContent>
          <mc:Choice Requires="wps">
            <w:drawing>
              <wp:anchor distT="0" distB="0" distL="114300" distR="114300" simplePos="0" relativeHeight="251707392" behindDoc="1" locked="0" layoutInCell="1" allowOverlap="1" wp14:anchorId="3697E72C" wp14:editId="2D212A88">
                <wp:simplePos x="0" y="0"/>
                <wp:positionH relativeFrom="margin">
                  <wp:align>right</wp:align>
                </wp:positionH>
                <wp:positionV relativeFrom="paragraph">
                  <wp:posOffset>2407920</wp:posOffset>
                </wp:positionV>
                <wp:extent cx="5942965" cy="635"/>
                <wp:effectExtent l="0" t="0" r="635" b="0"/>
                <wp:wrapTight wrapText="bothSides">
                  <wp:wrapPolygon edited="0">
                    <wp:start x="0" y="0"/>
                    <wp:lineTo x="0" y="19808"/>
                    <wp:lineTo x="21533" y="19808"/>
                    <wp:lineTo x="21533"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280714FE" w14:textId="6F205954" w:rsidR="004C715D" w:rsidRPr="003D3C29" w:rsidRDefault="004C715D" w:rsidP="00730E18">
                            <w:pPr>
                              <w:jc w:val="center"/>
                              <w:rPr>
                                <w:b/>
                                <w:noProof/>
                                <w:sz w:val="24"/>
                                <w:szCs w:val="24"/>
                              </w:rPr>
                            </w:pPr>
                            <w:bookmarkStart w:id="173" w:name="_Toc89892791"/>
                            <w:bookmarkStart w:id="174" w:name="_Toc89898115"/>
                            <w:bookmarkStart w:id="175" w:name="_Toc90543219"/>
                            <w:bookmarkStart w:id="176" w:name="_Toc90544739"/>
                            <w:bookmarkStart w:id="177" w:name="_Toc90547226"/>
                            <w:bookmarkStart w:id="178" w:name="_Toc90548928"/>
                            <w:bookmarkStart w:id="179" w:name="_Toc90639307"/>
                            <w:bookmarkStart w:id="180" w:name="_Toc91601210"/>
                            <w:r w:rsidRPr="003D3C29">
                              <w:rPr>
                                <w:sz w:val="24"/>
                                <w:szCs w:val="24"/>
                              </w:rPr>
                              <w:t xml:space="preserve">Model </w:t>
                            </w:r>
                            <w:r w:rsidRPr="003D3C29">
                              <w:rPr>
                                <w:sz w:val="24"/>
                                <w:szCs w:val="24"/>
                              </w:rPr>
                              <w:fldChar w:fldCharType="begin"/>
                            </w:r>
                            <w:r w:rsidRPr="003D3C29">
                              <w:rPr>
                                <w:sz w:val="24"/>
                                <w:szCs w:val="24"/>
                              </w:rPr>
                              <w:instrText xml:space="preserve"> SEQ Model \* ARABIC </w:instrText>
                            </w:r>
                            <w:r w:rsidRPr="003D3C29">
                              <w:rPr>
                                <w:sz w:val="24"/>
                                <w:szCs w:val="24"/>
                              </w:rPr>
                              <w:fldChar w:fldCharType="separate"/>
                            </w:r>
                            <w:r w:rsidRPr="003D3C29">
                              <w:rPr>
                                <w:noProof/>
                                <w:sz w:val="24"/>
                                <w:szCs w:val="24"/>
                              </w:rPr>
                              <w:t>1</w:t>
                            </w:r>
                            <w:r w:rsidRPr="003D3C29">
                              <w:rPr>
                                <w:noProof/>
                                <w:sz w:val="24"/>
                                <w:szCs w:val="24"/>
                              </w:rPr>
                              <w:fldChar w:fldCharType="end"/>
                            </w:r>
                            <w:r w:rsidRPr="003D3C29">
                              <w:rPr>
                                <w:sz w:val="24"/>
                                <w:szCs w:val="24"/>
                              </w:rPr>
                              <w:t>: Model Data</w:t>
                            </w:r>
                            <w:bookmarkEnd w:id="173"/>
                            <w:bookmarkEnd w:id="174"/>
                            <w:bookmarkEnd w:id="175"/>
                            <w:bookmarkEnd w:id="176"/>
                            <w:bookmarkEnd w:id="177"/>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97E72C" id="Text Box 52" o:spid="_x0000_s1030" type="#_x0000_t202" style="position:absolute;margin-left:416.75pt;margin-top:189.6pt;width:467.95pt;height:.05pt;z-index:-251609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5MMAIAAGYEAAAOAAAAZHJzL2Uyb0RvYy54bWysVMFu2zAMvQ/YPwi6L06yJl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bcmaF&#10;IY12qgvsM3SMXMRP63xOaVtHiaEjP+k8+D05I+yuQhO/BIhRnJg+X9mN1SQ5Z7c309v5jDNJsfnH&#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" stroked="f">
                <v:textbox style="mso-fit-shape-to-text:t" inset="0,0,0,0">
                  <w:txbxContent>
                    <w:p w14:paraId="280714FE" w14:textId="6F205954" w:rsidR="004C715D" w:rsidRPr="003D3C29" w:rsidRDefault="004C715D" w:rsidP="00730E18">
                      <w:pPr>
                        <w:jc w:val="center"/>
                        <w:rPr>
                          <w:b/>
                          <w:noProof/>
                          <w:sz w:val="24"/>
                          <w:szCs w:val="24"/>
                        </w:rPr>
                      </w:pPr>
                      <w:bookmarkStart w:id="181" w:name="_Toc89892791"/>
                      <w:bookmarkStart w:id="182" w:name="_Toc89898115"/>
                      <w:bookmarkStart w:id="183" w:name="_Toc90543219"/>
                      <w:bookmarkStart w:id="184" w:name="_Toc90544739"/>
                      <w:bookmarkStart w:id="185" w:name="_Toc90547226"/>
                      <w:bookmarkStart w:id="186" w:name="_Toc90548928"/>
                      <w:bookmarkStart w:id="187" w:name="_Toc90639307"/>
                      <w:bookmarkStart w:id="188" w:name="_Toc91601210"/>
                      <w:r w:rsidRPr="003D3C29">
                        <w:rPr>
                          <w:sz w:val="24"/>
                          <w:szCs w:val="24"/>
                        </w:rPr>
                        <w:t xml:space="preserve">Model </w:t>
                      </w:r>
                      <w:r w:rsidRPr="003D3C29">
                        <w:rPr>
                          <w:sz w:val="24"/>
                          <w:szCs w:val="24"/>
                        </w:rPr>
                        <w:fldChar w:fldCharType="begin"/>
                      </w:r>
                      <w:r w:rsidRPr="003D3C29">
                        <w:rPr>
                          <w:sz w:val="24"/>
                          <w:szCs w:val="24"/>
                        </w:rPr>
                        <w:instrText xml:space="preserve"> SEQ Model \* ARABIC </w:instrText>
                      </w:r>
                      <w:r w:rsidRPr="003D3C29">
                        <w:rPr>
                          <w:sz w:val="24"/>
                          <w:szCs w:val="24"/>
                        </w:rPr>
                        <w:fldChar w:fldCharType="separate"/>
                      </w:r>
                      <w:r w:rsidRPr="003D3C29">
                        <w:rPr>
                          <w:noProof/>
                          <w:sz w:val="24"/>
                          <w:szCs w:val="24"/>
                        </w:rPr>
                        <w:t>1</w:t>
                      </w:r>
                      <w:r w:rsidRPr="003D3C29">
                        <w:rPr>
                          <w:noProof/>
                          <w:sz w:val="24"/>
                          <w:szCs w:val="24"/>
                        </w:rPr>
                        <w:fldChar w:fldCharType="end"/>
                      </w:r>
                      <w:r w:rsidRPr="003D3C29">
                        <w:rPr>
                          <w:sz w:val="24"/>
                          <w:szCs w:val="24"/>
                        </w:rPr>
                        <w:t>: Model Data</w:t>
                      </w:r>
                      <w:bookmarkEnd w:id="181"/>
                      <w:bookmarkEnd w:id="182"/>
                      <w:bookmarkEnd w:id="183"/>
                      <w:bookmarkEnd w:id="184"/>
                      <w:bookmarkEnd w:id="185"/>
                      <w:bookmarkEnd w:id="186"/>
                      <w:bookmarkEnd w:id="187"/>
                      <w:bookmarkEnd w:id="188"/>
                    </w:p>
                  </w:txbxContent>
                </v:textbox>
                <w10:wrap type="tight" anchorx="margin"/>
              </v:shape>
            </w:pict>
          </mc:Fallback>
        </mc:AlternateContent>
      </w:r>
      <w:r w:rsidR="00885BA0">
        <w:rPr>
          <w:b/>
          <w:noProof/>
        </w:rPr>
        <w:drawing>
          <wp:anchor distT="0" distB="0" distL="114300" distR="114300" simplePos="0" relativeHeight="251695104" behindDoc="1" locked="0" layoutInCell="1" allowOverlap="1" wp14:anchorId="2C40E285" wp14:editId="02502B23">
            <wp:simplePos x="0" y="0"/>
            <wp:positionH relativeFrom="margin">
              <wp:align>right</wp:align>
            </wp:positionH>
            <wp:positionV relativeFrom="paragraph">
              <wp:posOffset>329565</wp:posOffset>
            </wp:positionV>
            <wp:extent cx="5733415" cy="2018665"/>
            <wp:effectExtent l="0" t="0" r="635" b="635"/>
            <wp:wrapTight wrapText="bothSides">
              <wp:wrapPolygon edited="0">
                <wp:start x="0" y="0"/>
                <wp:lineTo x="0" y="21403"/>
                <wp:lineTo x="21531" y="2140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5733415" cy="2018665"/>
                    </a:xfrm>
                    <a:prstGeom prst="rect">
                      <a:avLst/>
                    </a:prstGeom>
                  </pic:spPr>
                </pic:pic>
              </a:graphicData>
            </a:graphic>
            <wp14:sizeRelH relativeFrom="margin">
              <wp14:pctWidth>0</wp14:pctWidth>
            </wp14:sizeRelH>
          </wp:anchor>
        </w:drawing>
      </w:r>
    </w:p>
    <w:p w14:paraId="3107B1EB" w14:textId="25FE3A5C" w:rsidR="0020131A" w:rsidRDefault="0020131A" w:rsidP="005A0CF5"/>
    <w:p w14:paraId="71CA0068" w14:textId="236FC9AE" w:rsidR="00885BA0" w:rsidRPr="000A3C9B" w:rsidRDefault="00730E18" w:rsidP="00885BA0">
      <w:pPr>
        <w:jc w:val="center"/>
        <w:rPr>
          <w:b/>
        </w:rPr>
      </w:pPr>
      <w:r>
        <w:rPr>
          <w:noProof/>
        </w:rPr>
        <mc:AlternateContent>
          <mc:Choice Requires="wps">
            <w:drawing>
              <wp:anchor distT="0" distB="0" distL="114300" distR="114300" simplePos="0" relativeHeight="251709440" behindDoc="1" locked="0" layoutInCell="1" allowOverlap="1" wp14:anchorId="1490459B" wp14:editId="0730E0BD">
                <wp:simplePos x="0" y="0"/>
                <wp:positionH relativeFrom="column">
                  <wp:posOffset>-635</wp:posOffset>
                </wp:positionH>
                <wp:positionV relativeFrom="paragraph">
                  <wp:posOffset>2127250</wp:posOffset>
                </wp:positionV>
                <wp:extent cx="5733415"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9355C48" w14:textId="651B474F" w:rsidR="004C715D" w:rsidRPr="00F80963" w:rsidRDefault="004C715D" w:rsidP="00F80963">
                            <w:pPr>
                              <w:jc w:val="center"/>
                              <w:rPr>
                                <w:noProof/>
                                <w:sz w:val="24"/>
                                <w:szCs w:val="24"/>
                              </w:rPr>
                            </w:pPr>
                            <w:bookmarkStart w:id="189" w:name="_Toc89892792"/>
                            <w:bookmarkStart w:id="190" w:name="_Toc89898116"/>
                            <w:bookmarkStart w:id="191" w:name="_Toc90543220"/>
                            <w:bookmarkStart w:id="192" w:name="_Toc90544740"/>
                            <w:bookmarkStart w:id="193" w:name="_Toc90547227"/>
                            <w:bookmarkStart w:id="194" w:name="_Toc90548929"/>
                            <w:bookmarkStart w:id="195" w:name="_Toc90639308"/>
                            <w:bookmarkStart w:id="196" w:name="_Toc91601211"/>
                            <w:r w:rsidRPr="00F80963">
                              <w:rPr>
                                <w:sz w:val="24"/>
                                <w:szCs w:val="24"/>
                              </w:rPr>
                              <w:t xml:space="preserve">Model </w:t>
                            </w:r>
                            <w:r w:rsidRPr="00F80963">
                              <w:rPr>
                                <w:sz w:val="24"/>
                                <w:szCs w:val="24"/>
                              </w:rPr>
                              <w:fldChar w:fldCharType="begin"/>
                            </w:r>
                            <w:r w:rsidRPr="00F80963">
                              <w:rPr>
                                <w:sz w:val="24"/>
                                <w:szCs w:val="24"/>
                              </w:rPr>
                              <w:instrText xml:space="preserve"> SEQ Model \* ARABIC </w:instrText>
                            </w:r>
                            <w:r w:rsidRPr="00F80963">
                              <w:rPr>
                                <w:sz w:val="24"/>
                                <w:szCs w:val="24"/>
                              </w:rPr>
                              <w:fldChar w:fldCharType="separate"/>
                            </w:r>
                            <w:r w:rsidRPr="00F80963">
                              <w:rPr>
                                <w:noProof/>
                                <w:sz w:val="24"/>
                                <w:szCs w:val="24"/>
                              </w:rPr>
                              <w:t>2</w:t>
                            </w:r>
                            <w:r w:rsidRPr="00F80963">
                              <w:rPr>
                                <w:noProof/>
                                <w:sz w:val="24"/>
                                <w:szCs w:val="24"/>
                              </w:rPr>
                              <w:fldChar w:fldCharType="end"/>
                            </w:r>
                            <w:r w:rsidRPr="00F80963">
                              <w:rPr>
                                <w:sz w:val="24"/>
                                <w:szCs w:val="24"/>
                              </w:rPr>
                              <w:t>: Model User</w:t>
                            </w:r>
                            <w:bookmarkEnd w:id="189"/>
                            <w:bookmarkEnd w:id="190"/>
                            <w:bookmarkEnd w:id="191"/>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0459B" id="Text Box 53" o:spid="_x0000_s1031" type="#_x0000_t202" style="position:absolute;left:0;text-align:left;margin-left:-.05pt;margin-top:167.5pt;width:451.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" stroked="f">
                <v:textbox style="mso-fit-shape-to-text:t" inset="0,0,0,0">
                  <w:txbxContent>
                    <w:p w14:paraId="09355C48" w14:textId="651B474F" w:rsidR="004C715D" w:rsidRPr="00F80963" w:rsidRDefault="004C715D" w:rsidP="00F80963">
                      <w:pPr>
                        <w:jc w:val="center"/>
                        <w:rPr>
                          <w:noProof/>
                          <w:sz w:val="24"/>
                          <w:szCs w:val="24"/>
                        </w:rPr>
                      </w:pPr>
                      <w:bookmarkStart w:id="197" w:name="_Toc89892792"/>
                      <w:bookmarkStart w:id="198" w:name="_Toc89898116"/>
                      <w:bookmarkStart w:id="199" w:name="_Toc90543220"/>
                      <w:bookmarkStart w:id="200" w:name="_Toc90544740"/>
                      <w:bookmarkStart w:id="201" w:name="_Toc90547227"/>
                      <w:bookmarkStart w:id="202" w:name="_Toc90548929"/>
                      <w:bookmarkStart w:id="203" w:name="_Toc90639308"/>
                      <w:bookmarkStart w:id="204" w:name="_Toc91601211"/>
                      <w:r w:rsidRPr="00F80963">
                        <w:rPr>
                          <w:sz w:val="24"/>
                          <w:szCs w:val="24"/>
                        </w:rPr>
                        <w:t xml:space="preserve">Model </w:t>
                      </w:r>
                      <w:r w:rsidRPr="00F80963">
                        <w:rPr>
                          <w:sz w:val="24"/>
                          <w:szCs w:val="24"/>
                        </w:rPr>
                        <w:fldChar w:fldCharType="begin"/>
                      </w:r>
                      <w:r w:rsidRPr="00F80963">
                        <w:rPr>
                          <w:sz w:val="24"/>
                          <w:szCs w:val="24"/>
                        </w:rPr>
                        <w:instrText xml:space="preserve"> SEQ Model \* ARABIC </w:instrText>
                      </w:r>
                      <w:r w:rsidRPr="00F80963">
                        <w:rPr>
                          <w:sz w:val="24"/>
                          <w:szCs w:val="24"/>
                        </w:rPr>
                        <w:fldChar w:fldCharType="separate"/>
                      </w:r>
                      <w:r w:rsidRPr="00F80963">
                        <w:rPr>
                          <w:noProof/>
                          <w:sz w:val="24"/>
                          <w:szCs w:val="24"/>
                        </w:rPr>
                        <w:t>2</w:t>
                      </w:r>
                      <w:r w:rsidRPr="00F80963">
                        <w:rPr>
                          <w:noProof/>
                          <w:sz w:val="24"/>
                          <w:szCs w:val="24"/>
                        </w:rPr>
                        <w:fldChar w:fldCharType="end"/>
                      </w:r>
                      <w:r w:rsidRPr="00F80963">
                        <w:rPr>
                          <w:sz w:val="24"/>
                          <w:szCs w:val="24"/>
                        </w:rPr>
                        <w:t>: Model User</w:t>
                      </w:r>
                      <w:bookmarkEnd w:id="197"/>
                      <w:bookmarkEnd w:id="198"/>
                      <w:bookmarkEnd w:id="199"/>
                      <w:bookmarkEnd w:id="200"/>
                      <w:bookmarkEnd w:id="201"/>
                      <w:bookmarkEnd w:id="202"/>
                      <w:bookmarkEnd w:id="203"/>
                      <w:bookmarkEnd w:id="204"/>
                    </w:p>
                  </w:txbxContent>
                </v:textbox>
                <w10:wrap type="tight"/>
              </v:shape>
            </w:pict>
          </mc:Fallback>
        </mc:AlternateContent>
      </w:r>
      <w:r w:rsidR="00885BA0">
        <w:rPr>
          <w:noProof/>
        </w:rPr>
        <w:drawing>
          <wp:anchor distT="0" distB="0" distL="114300" distR="114300" simplePos="0" relativeHeight="251696128" behindDoc="1" locked="0" layoutInCell="1" allowOverlap="1" wp14:anchorId="7962D098" wp14:editId="73FE87DF">
            <wp:simplePos x="0" y="0"/>
            <wp:positionH relativeFrom="margin">
              <wp:align>right</wp:align>
            </wp:positionH>
            <wp:positionV relativeFrom="paragraph">
              <wp:posOffset>107950</wp:posOffset>
            </wp:positionV>
            <wp:extent cx="5733415" cy="1962150"/>
            <wp:effectExtent l="0" t="0" r="635" b="0"/>
            <wp:wrapTight wrapText="bothSides">
              <wp:wrapPolygon edited="0">
                <wp:start x="0" y="0"/>
                <wp:lineTo x="0" y="21390"/>
                <wp:lineTo x="21531" y="21390"/>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1962150"/>
                    </a:xfrm>
                    <a:prstGeom prst="rect">
                      <a:avLst/>
                    </a:prstGeom>
                    <a:noFill/>
                    <a:ln>
                      <a:noFill/>
                    </a:ln>
                  </pic:spPr>
                </pic:pic>
              </a:graphicData>
            </a:graphic>
          </wp:anchor>
        </w:drawing>
      </w:r>
      <w:r w:rsidR="00885BA0">
        <w:tab/>
      </w:r>
      <w:r w:rsidR="00885BA0" w:rsidRPr="000A3C9B">
        <w:t xml:space="preserve"> </w:t>
      </w:r>
    </w:p>
    <w:p w14:paraId="7D6C6793" w14:textId="03358934" w:rsidR="00885BA0" w:rsidRPr="00885BA0" w:rsidRDefault="00730E18" w:rsidP="00730E18">
      <w:pPr>
        <w:pStyle w:val="Heading2"/>
        <w:tabs>
          <w:tab w:val="left" w:pos="3555"/>
        </w:tabs>
        <w:jc w:val="left"/>
      </w:pPr>
      <w:bookmarkStart w:id="205" w:name="_Toc91855604"/>
      <w:r>
        <w:rPr>
          <w:noProof/>
        </w:rPr>
        <w:lastRenderedPageBreak/>
        <mc:AlternateContent>
          <mc:Choice Requires="wps">
            <w:drawing>
              <wp:anchor distT="0" distB="0" distL="114300" distR="114300" simplePos="0" relativeHeight="251711488" behindDoc="1" locked="0" layoutInCell="1" allowOverlap="1" wp14:anchorId="6E3EC83F" wp14:editId="5ACE2862">
                <wp:simplePos x="0" y="0"/>
                <wp:positionH relativeFrom="margin">
                  <wp:align>right</wp:align>
                </wp:positionH>
                <wp:positionV relativeFrom="paragraph">
                  <wp:posOffset>1990725</wp:posOffset>
                </wp:positionV>
                <wp:extent cx="5942965" cy="635"/>
                <wp:effectExtent l="0" t="0" r="635" b="0"/>
                <wp:wrapTight wrapText="bothSides">
                  <wp:wrapPolygon edited="0">
                    <wp:start x="0" y="0"/>
                    <wp:lineTo x="0" y="19808"/>
                    <wp:lineTo x="21533" y="19808"/>
                    <wp:lineTo x="2153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F27D388" w14:textId="6B8E8E11" w:rsidR="004C715D" w:rsidRPr="00146726" w:rsidRDefault="004C715D" w:rsidP="00730E18">
                            <w:pPr>
                              <w:jc w:val="center"/>
                              <w:rPr>
                                <w:b/>
                                <w:bCs/>
                                <w:noProof/>
                                <w:sz w:val="24"/>
                                <w:szCs w:val="24"/>
                              </w:rPr>
                            </w:pPr>
                            <w:bookmarkStart w:id="206" w:name="_Toc89892793"/>
                            <w:bookmarkStart w:id="207" w:name="_Toc89898117"/>
                            <w:bookmarkStart w:id="208" w:name="_Toc90543221"/>
                            <w:bookmarkStart w:id="209" w:name="_Toc90544741"/>
                            <w:bookmarkStart w:id="210" w:name="_Toc90547228"/>
                            <w:bookmarkStart w:id="211" w:name="_Toc90548930"/>
                            <w:bookmarkStart w:id="212" w:name="_Toc90639309"/>
                            <w:bookmarkStart w:id="213" w:name="_Toc91601212"/>
                            <w:r w:rsidRPr="00146726">
                              <w:rPr>
                                <w:sz w:val="24"/>
                                <w:szCs w:val="24"/>
                              </w:rPr>
                              <w:t xml:space="preserve">Model </w:t>
                            </w:r>
                            <w:r w:rsidRPr="00146726">
                              <w:rPr>
                                <w:sz w:val="24"/>
                                <w:szCs w:val="24"/>
                              </w:rPr>
                              <w:fldChar w:fldCharType="begin"/>
                            </w:r>
                            <w:r w:rsidRPr="00146726">
                              <w:rPr>
                                <w:sz w:val="24"/>
                                <w:szCs w:val="24"/>
                              </w:rPr>
                              <w:instrText xml:space="preserve"> SEQ Model \* ARABIC </w:instrText>
                            </w:r>
                            <w:r w:rsidRPr="00146726">
                              <w:rPr>
                                <w:sz w:val="24"/>
                                <w:szCs w:val="24"/>
                              </w:rPr>
                              <w:fldChar w:fldCharType="separate"/>
                            </w:r>
                            <w:r w:rsidRPr="00146726">
                              <w:rPr>
                                <w:noProof/>
                                <w:sz w:val="24"/>
                                <w:szCs w:val="24"/>
                              </w:rPr>
                              <w:t>3</w:t>
                            </w:r>
                            <w:r w:rsidRPr="00146726">
                              <w:rPr>
                                <w:noProof/>
                                <w:sz w:val="24"/>
                                <w:szCs w:val="24"/>
                              </w:rPr>
                              <w:fldChar w:fldCharType="end"/>
                            </w:r>
                            <w:r w:rsidRPr="00146726">
                              <w:rPr>
                                <w:sz w:val="24"/>
                                <w:szCs w:val="24"/>
                              </w:rPr>
                              <w:t xml:space="preserve">: Model </w:t>
                            </w:r>
                            <w:bookmarkEnd w:id="206"/>
                            <w:bookmarkEnd w:id="207"/>
                            <w:r>
                              <w:rPr>
                                <w:sz w:val="24"/>
                                <w:szCs w:val="24"/>
                              </w:rPr>
                              <w:t>Home</w:t>
                            </w:r>
                            <w:bookmarkEnd w:id="208"/>
                            <w:bookmarkEnd w:id="209"/>
                            <w:bookmarkEnd w:id="210"/>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3EC83F" id="Text Box 54" o:spid="_x0000_s1032" type="#_x0000_t202" style="position:absolute;margin-left:416.75pt;margin-top:156.75pt;width:467.95pt;height:.05pt;z-index:-251604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e+MAIAAGYEAAAOAAAAZHJzL2Uyb0RvYy54bWysVMFu2zAMvQ/YPwi6L06yJl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4cwK&#10;QxrtVBfYZ+gYuYif1vmc0raOEkNHftJ58HtyRthdhSZ+CRCjODF9vrIbq0lyzm5vprfzGWeSYvOP&#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" stroked="f">
                <v:textbox style="mso-fit-shape-to-text:t" inset="0,0,0,0">
                  <w:txbxContent>
                    <w:p w14:paraId="5F27D388" w14:textId="6B8E8E11" w:rsidR="004C715D" w:rsidRPr="00146726" w:rsidRDefault="004C715D" w:rsidP="00730E18">
                      <w:pPr>
                        <w:jc w:val="center"/>
                        <w:rPr>
                          <w:b/>
                          <w:bCs/>
                          <w:noProof/>
                          <w:sz w:val="24"/>
                          <w:szCs w:val="24"/>
                        </w:rPr>
                      </w:pPr>
                      <w:bookmarkStart w:id="214" w:name="_Toc89892793"/>
                      <w:bookmarkStart w:id="215" w:name="_Toc89898117"/>
                      <w:bookmarkStart w:id="216" w:name="_Toc90543221"/>
                      <w:bookmarkStart w:id="217" w:name="_Toc90544741"/>
                      <w:bookmarkStart w:id="218" w:name="_Toc90547228"/>
                      <w:bookmarkStart w:id="219" w:name="_Toc90548930"/>
                      <w:bookmarkStart w:id="220" w:name="_Toc90639309"/>
                      <w:bookmarkStart w:id="221" w:name="_Toc91601212"/>
                      <w:r w:rsidRPr="00146726">
                        <w:rPr>
                          <w:sz w:val="24"/>
                          <w:szCs w:val="24"/>
                        </w:rPr>
                        <w:t xml:space="preserve">Model </w:t>
                      </w:r>
                      <w:r w:rsidRPr="00146726">
                        <w:rPr>
                          <w:sz w:val="24"/>
                          <w:szCs w:val="24"/>
                        </w:rPr>
                        <w:fldChar w:fldCharType="begin"/>
                      </w:r>
                      <w:r w:rsidRPr="00146726">
                        <w:rPr>
                          <w:sz w:val="24"/>
                          <w:szCs w:val="24"/>
                        </w:rPr>
                        <w:instrText xml:space="preserve"> SEQ Model \* ARABIC </w:instrText>
                      </w:r>
                      <w:r w:rsidRPr="00146726">
                        <w:rPr>
                          <w:sz w:val="24"/>
                          <w:szCs w:val="24"/>
                        </w:rPr>
                        <w:fldChar w:fldCharType="separate"/>
                      </w:r>
                      <w:r w:rsidRPr="00146726">
                        <w:rPr>
                          <w:noProof/>
                          <w:sz w:val="24"/>
                          <w:szCs w:val="24"/>
                        </w:rPr>
                        <w:t>3</w:t>
                      </w:r>
                      <w:r w:rsidRPr="00146726">
                        <w:rPr>
                          <w:noProof/>
                          <w:sz w:val="24"/>
                          <w:szCs w:val="24"/>
                        </w:rPr>
                        <w:fldChar w:fldCharType="end"/>
                      </w:r>
                      <w:r w:rsidRPr="00146726">
                        <w:rPr>
                          <w:sz w:val="24"/>
                          <w:szCs w:val="24"/>
                        </w:rPr>
                        <w:t xml:space="preserve">: Model </w:t>
                      </w:r>
                      <w:bookmarkEnd w:id="214"/>
                      <w:bookmarkEnd w:id="215"/>
                      <w:r>
                        <w:rPr>
                          <w:sz w:val="24"/>
                          <w:szCs w:val="24"/>
                        </w:rPr>
                        <w:t>Home</w:t>
                      </w:r>
                      <w:bookmarkEnd w:id="216"/>
                      <w:bookmarkEnd w:id="217"/>
                      <w:bookmarkEnd w:id="218"/>
                      <w:bookmarkEnd w:id="219"/>
                      <w:bookmarkEnd w:id="220"/>
                      <w:bookmarkEnd w:id="221"/>
                    </w:p>
                  </w:txbxContent>
                </v:textbox>
                <w10:wrap type="tight" anchorx="margin"/>
              </v:shape>
            </w:pict>
          </mc:Fallback>
        </mc:AlternateContent>
      </w:r>
      <w:r w:rsidR="00C01056">
        <w:rPr>
          <w:noProof/>
        </w:rPr>
        <w:drawing>
          <wp:anchor distT="0" distB="0" distL="114300" distR="114300" simplePos="0" relativeHeight="251697152" behindDoc="1" locked="0" layoutInCell="1" allowOverlap="1" wp14:anchorId="1EC67DF4" wp14:editId="66BB6451">
            <wp:simplePos x="0" y="0"/>
            <wp:positionH relativeFrom="margin">
              <wp:align>right</wp:align>
            </wp:positionH>
            <wp:positionV relativeFrom="paragraph">
              <wp:posOffset>402590</wp:posOffset>
            </wp:positionV>
            <wp:extent cx="5733415" cy="1533525"/>
            <wp:effectExtent l="0" t="0" r="635" b="9525"/>
            <wp:wrapTight wrapText="bothSides">
              <wp:wrapPolygon edited="0">
                <wp:start x="0" y="0"/>
                <wp:lineTo x="0" y="21466"/>
                <wp:lineTo x="21531" y="21466"/>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1533525"/>
                    </a:xfrm>
                    <a:prstGeom prst="rect">
                      <a:avLst/>
                    </a:prstGeom>
                    <a:noFill/>
                    <a:ln>
                      <a:noFill/>
                    </a:ln>
                  </pic:spPr>
                </pic:pic>
              </a:graphicData>
            </a:graphic>
            <wp14:sizeRelH relativeFrom="margin">
              <wp14:pctWidth>0</wp14:pctWidth>
            </wp14:sizeRelH>
          </wp:anchor>
        </w:drawing>
      </w:r>
      <w:bookmarkEnd w:id="205"/>
    </w:p>
    <w:p w14:paraId="045A5E22" w14:textId="77777777" w:rsidR="00885BA0" w:rsidRPr="00885BA0" w:rsidRDefault="00885BA0" w:rsidP="00885BA0"/>
    <w:p w14:paraId="57B7D3DA" w14:textId="2E5AFD15" w:rsidR="00885BA0" w:rsidRPr="00885BA0" w:rsidRDefault="003632D6" w:rsidP="00885BA0">
      <w:r>
        <w:rPr>
          <w:noProof/>
        </w:rPr>
        <mc:AlternateContent>
          <mc:Choice Requires="wps">
            <w:drawing>
              <wp:anchor distT="0" distB="0" distL="114300" distR="114300" simplePos="0" relativeHeight="251713536" behindDoc="1" locked="0" layoutInCell="1" allowOverlap="1" wp14:anchorId="61222573" wp14:editId="73ABD49C">
                <wp:simplePos x="0" y="0"/>
                <wp:positionH relativeFrom="margin">
                  <wp:align>right</wp:align>
                </wp:positionH>
                <wp:positionV relativeFrom="paragraph">
                  <wp:posOffset>2180590</wp:posOffset>
                </wp:positionV>
                <wp:extent cx="5942965" cy="635"/>
                <wp:effectExtent l="0" t="0" r="635" b="0"/>
                <wp:wrapTight wrapText="bothSides">
                  <wp:wrapPolygon edited="0">
                    <wp:start x="0" y="0"/>
                    <wp:lineTo x="0" y="19808"/>
                    <wp:lineTo x="21533" y="19808"/>
                    <wp:lineTo x="21533"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0047AF73" w14:textId="533535C8" w:rsidR="004C715D" w:rsidRPr="0003492B" w:rsidRDefault="004C715D" w:rsidP="00730E18">
                            <w:pPr>
                              <w:jc w:val="center"/>
                              <w:rPr>
                                <w:noProof/>
                                <w:sz w:val="24"/>
                                <w:szCs w:val="24"/>
                              </w:rPr>
                            </w:pPr>
                            <w:bookmarkStart w:id="222" w:name="_Toc89892794"/>
                            <w:bookmarkStart w:id="223" w:name="_Toc89898118"/>
                            <w:bookmarkStart w:id="224" w:name="_Toc90543222"/>
                            <w:bookmarkStart w:id="225" w:name="_Toc90544742"/>
                            <w:bookmarkStart w:id="226" w:name="_Toc90547229"/>
                            <w:bookmarkStart w:id="227" w:name="_Toc90548931"/>
                            <w:bookmarkStart w:id="228" w:name="_Toc90639310"/>
                            <w:bookmarkStart w:id="229" w:name="_Toc91601213"/>
                            <w:r w:rsidRPr="0003492B">
                              <w:rPr>
                                <w:sz w:val="24"/>
                                <w:szCs w:val="24"/>
                              </w:rPr>
                              <w:t xml:space="preserve">Model </w:t>
                            </w:r>
                            <w:r w:rsidRPr="0003492B">
                              <w:rPr>
                                <w:sz w:val="24"/>
                                <w:szCs w:val="24"/>
                              </w:rPr>
                              <w:fldChar w:fldCharType="begin"/>
                            </w:r>
                            <w:r w:rsidRPr="0003492B">
                              <w:rPr>
                                <w:sz w:val="24"/>
                                <w:szCs w:val="24"/>
                              </w:rPr>
                              <w:instrText xml:space="preserve"> SEQ Model \* ARABIC </w:instrText>
                            </w:r>
                            <w:r w:rsidRPr="0003492B">
                              <w:rPr>
                                <w:sz w:val="24"/>
                                <w:szCs w:val="24"/>
                              </w:rPr>
                              <w:fldChar w:fldCharType="separate"/>
                            </w:r>
                            <w:r w:rsidRPr="0003492B">
                              <w:rPr>
                                <w:noProof/>
                                <w:sz w:val="24"/>
                                <w:szCs w:val="24"/>
                              </w:rPr>
                              <w:t>4</w:t>
                            </w:r>
                            <w:r w:rsidRPr="0003492B">
                              <w:rPr>
                                <w:noProof/>
                                <w:sz w:val="24"/>
                                <w:szCs w:val="24"/>
                              </w:rPr>
                              <w:fldChar w:fldCharType="end"/>
                            </w:r>
                            <w:r w:rsidRPr="0003492B">
                              <w:rPr>
                                <w:sz w:val="24"/>
                                <w:szCs w:val="24"/>
                              </w:rPr>
                              <w:t>:</w:t>
                            </w:r>
                            <w:bookmarkEnd w:id="222"/>
                            <w:r w:rsidRPr="0003492B">
                              <w:rPr>
                                <w:sz w:val="24"/>
                                <w:szCs w:val="24"/>
                              </w:rPr>
                              <w:t xml:space="preserve"> Model Mail</w:t>
                            </w:r>
                            <w:bookmarkEnd w:id="223"/>
                            <w:bookmarkEnd w:id="224"/>
                            <w:bookmarkEnd w:id="225"/>
                            <w:bookmarkEnd w:id="226"/>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22573" id="Text Box 55" o:spid="_x0000_s1033" type="#_x0000_t202" style="position:absolute;margin-left:416.75pt;margin-top:171.7pt;width:467.95pt;height:.05pt;z-index:-251602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" stroked="f">
                <v:textbox style="mso-fit-shape-to-text:t" inset="0,0,0,0">
                  <w:txbxContent>
                    <w:p w14:paraId="0047AF73" w14:textId="533535C8" w:rsidR="004C715D" w:rsidRPr="0003492B" w:rsidRDefault="004C715D" w:rsidP="00730E18">
                      <w:pPr>
                        <w:jc w:val="center"/>
                        <w:rPr>
                          <w:noProof/>
                          <w:sz w:val="24"/>
                          <w:szCs w:val="24"/>
                        </w:rPr>
                      </w:pPr>
                      <w:bookmarkStart w:id="230" w:name="_Toc89892794"/>
                      <w:bookmarkStart w:id="231" w:name="_Toc89898118"/>
                      <w:bookmarkStart w:id="232" w:name="_Toc90543222"/>
                      <w:bookmarkStart w:id="233" w:name="_Toc90544742"/>
                      <w:bookmarkStart w:id="234" w:name="_Toc90547229"/>
                      <w:bookmarkStart w:id="235" w:name="_Toc90548931"/>
                      <w:bookmarkStart w:id="236" w:name="_Toc90639310"/>
                      <w:bookmarkStart w:id="237" w:name="_Toc91601213"/>
                      <w:r w:rsidRPr="0003492B">
                        <w:rPr>
                          <w:sz w:val="24"/>
                          <w:szCs w:val="24"/>
                        </w:rPr>
                        <w:t xml:space="preserve">Model </w:t>
                      </w:r>
                      <w:r w:rsidRPr="0003492B">
                        <w:rPr>
                          <w:sz w:val="24"/>
                          <w:szCs w:val="24"/>
                        </w:rPr>
                        <w:fldChar w:fldCharType="begin"/>
                      </w:r>
                      <w:r w:rsidRPr="0003492B">
                        <w:rPr>
                          <w:sz w:val="24"/>
                          <w:szCs w:val="24"/>
                        </w:rPr>
                        <w:instrText xml:space="preserve"> SEQ Model \* ARABIC </w:instrText>
                      </w:r>
                      <w:r w:rsidRPr="0003492B">
                        <w:rPr>
                          <w:sz w:val="24"/>
                          <w:szCs w:val="24"/>
                        </w:rPr>
                        <w:fldChar w:fldCharType="separate"/>
                      </w:r>
                      <w:r w:rsidRPr="0003492B">
                        <w:rPr>
                          <w:noProof/>
                          <w:sz w:val="24"/>
                          <w:szCs w:val="24"/>
                        </w:rPr>
                        <w:t>4</w:t>
                      </w:r>
                      <w:r w:rsidRPr="0003492B">
                        <w:rPr>
                          <w:noProof/>
                          <w:sz w:val="24"/>
                          <w:szCs w:val="24"/>
                        </w:rPr>
                        <w:fldChar w:fldCharType="end"/>
                      </w:r>
                      <w:r w:rsidRPr="0003492B">
                        <w:rPr>
                          <w:sz w:val="24"/>
                          <w:szCs w:val="24"/>
                        </w:rPr>
                        <w:t>:</w:t>
                      </w:r>
                      <w:bookmarkEnd w:id="230"/>
                      <w:r w:rsidRPr="0003492B">
                        <w:rPr>
                          <w:sz w:val="24"/>
                          <w:szCs w:val="24"/>
                        </w:rPr>
                        <w:t xml:space="preserve"> Model Mail</w:t>
                      </w:r>
                      <w:bookmarkEnd w:id="231"/>
                      <w:bookmarkEnd w:id="232"/>
                      <w:bookmarkEnd w:id="233"/>
                      <w:bookmarkEnd w:id="234"/>
                      <w:bookmarkEnd w:id="235"/>
                      <w:bookmarkEnd w:id="236"/>
                      <w:bookmarkEnd w:id="237"/>
                    </w:p>
                  </w:txbxContent>
                </v:textbox>
                <w10:wrap type="tight" anchorx="margin"/>
              </v:shape>
            </w:pict>
          </mc:Fallback>
        </mc:AlternateContent>
      </w:r>
    </w:p>
    <w:p w14:paraId="32723523" w14:textId="14236EB6" w:rsidR="007C2EEA" w:rsidRPr="00885BA0" w:rsidRDefault="007C2EEA" w:rsidP="007C2EEA">
      <w:pPr>
        <w:jc w:val="center"/>
      </w:pPr>
      <w:r>
        <w:rPr>
          <w:noProof/>
        </w:rPr>
        <w:drawing>
          <wp:anchor distT="0" distB="0" distL="114300" distR="114300" simplePos="0" relativeHeight="251698176" behindDoc="1" locked="0" layoutInCell="1" allowOverlap="1" wp14:anchorId="1B5F33B3" wp14:editId="359F4B1E">
            <wp:simplePos x="0" y="0"/>
            <wp:positionH relativeFrom="margin">
              <wp:align>right</wp:align>
            </wp:positionH>
            <wp:positionV relativeFrom="paragraph">
              <wp:posOffset>0</wp:posOffset>
            </wp:positionV>
            <wp:extent cx="5724525" cy="1819275"/>
            <wp:effectExtent l="0" t="0" r="9525" b="9525"/>
            <wp:wrapTight wrapText="bothSides">
              <wp:wrapPolygon edited="0">
                <wp:start x="0" y="0"/>
                <wp:lineTo x="0" y="21487"/>
                <wp:lineTo x="21564" y="21487"/>
                <wp:lineTo x="2156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5724525" cy="1819275"/>
                    </a:xfrm>
                    <a:prstGeom prst="rect">
                      <a:avLst/>
                    </a:prstGeom>
                  </pic:spPr>
                </pic:pic>
              </a:graphicData>
            </a:graphic>
            <wp14:sizeRelH relativeFrom="margin">
              <wp14:pctWidth>0</wp14:pctWidth>
            </wp14:sizeRelH>
          </wp:anchor>
        </w:drawing>
      </w:r>
    </w:p>
    <w:p w14:paraId="68DA92E3" w14:textId="17B4166B" w:rsidR="000B03E5" w:rsidRPr="00690587" w:rsidRDefault="007C57B0" w:rsidP="003632D6">
      <w:pPr>
        <w:rPr>
          <w:b/>
          <w:bCs/>
          <w:i/>
        </w:rPr>
      </w:pPr>
      <w:r w:rsidRPr="00885BA0">
        <w:br w:type="page"/>
      </w:r>
      <w:r w:rsidR="00E02980" w:rsidRPr="00690587">
        <w:rPr>
          <w:b/>
          <w:bCs/>
          <w:i/>
        </w:rPr>
        <w:lastRenderedPageBreak/>
        <w:t>4.</w:t>
      </w:r>
      <w:r w:rsidR="008F5354" w:rsidRPr="00690587">
        <w:rPr>
          <w:b/>
          <w:bCs/>
          <w:i/>
        </w:rPr>
        <w:t>3</w:t>
      </w:r>
      <w:r w:rsidR="002610E7" w:rsidRPr="00690587">
        <w:rPr>
          <w:b/>
          <w:bCs/>
          <w:i/>
        </w:rPr>
        <w:t xml:space="preserve">. </w:t>
      </w:r>
      <w:r w:rsidR="00737FD1" w:rsidRPr="00690587">
        <w:rPr>
          <w:b/>
          <w:bCs/>
          <w:i/>
        </w:rPr>
        <w:t>Mô Hình Tổng Quát</w:t>
      </w:r>
    </w:p>
    <w:p w14:paraId="37C34679" w14:textId="77777777" w:rsidR="007C5A7F" w:rsidRDefault="00737FD1" w:rsidP="007C5A7F">
      <w:pPr>
        <w:keepNext/>
        <w:ind w:firstLine="260"/>
        <w:jc w:val="center"/>
      </w:pPr>
      <w:r>
        <w:rPr>
          <w:noProof/>
        </w:rPr>
        <w:drawing>
          <wp:anchor distT="0" distB="0" distL="114300" distR="114300" simplePos="0" relativeHeight="251716608" behindDoc="1" locked="0" layoutInCell="1" allowOverlap="1" wp14:anchorId="36B6F036" wp14:editId="3028DA7B">
            <wp:simplePos x="0" y="0"/>
            <wp:positionH relativeFrom="column">
              <wp:posOffset>276225</wp:posOffset>
            </wp:positionH>
            <wp:positionV relativeFrom="paragraph">
              <wp:posOffset>-635</wp:posOffset>
            </wp:positionV>
            <wp:extent cx="5345017" cy="1949570"/>
            <wp:effectExtent l="0" t="0" r="8255" b="0"/>
            <wp:wrapTight wrapText="bothSides">
              <wp:wrapPolygon edited="0">
                <wp:start x="0" y="0"/>
                <wp:lineTo x="0" y="21319"/>
                <wp:lineTo x="21556" y="21319"/>
                <wp:lineTo x="21556" y="0"/>
                <wp:lineTo x="0" y="0"/>
              </wp:wrapPolygon>
            </wp:wrapTight>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345017" cy="1949570"/>
                    </a:xfrm>
                    <a:prstGeom prst="rect">
                      <a:avLst/>
                    </a:prstGeom>
                    <a:noFill/>
                    <a:ln>
                      <a:noFill/>
                    </a:ln>
                  </pic:spPr>
                </pic:pic>
              </a:graphicData>
            </a:graphic>
          </wp:anchor>
        </w:drawing>
      </w:r>
    </w:p>
    <w:p w14:paraId="3A571CF4" w14:textId="65E09321" w:rsidR="00D12648" w:rsidRPr="00EE73B1" w:rsidRDefault="007C5A7F" w:rsidP="00EE73B1">
      <w:pPr>
        <w:jc w:val="center"/>
        <w:rPr>
          <w:sz w:val="24"/>
          <w:szCs w:val="24"/>
        </w:rPr>
      </w:pPr>
      <w:bookmarkStart w:id="238" w:name="_Toc89898041"/>
      <w:bookmarkStart w:id="239" w:name="_Toc90502726"/>
      <w:bookmarkStart w:id="240" w:name="_Toc90544880"/>
      <w:bookmarkStart w:id="241" w:name="_Toc90547372"/>
      <w:bookmarkStart w:id="242" w:name="_Toc90547394"/>
      <w:bookmarkStart w:id="243" w:name="_Toc90549135"/>
      <w:bookmarkStart w:id="244" w:name="_Toc90639692"/>
      <w:bookmarkStart w:id="245" w:name="_Toc91601316"/>
      <w:r w:rsidRPr="007C5A7F">
        <w:rPr>
          <w:sz w:val="24"/>
          <w:szCs w:val="24"/>
        </w:rPr>
        <w:t xml:space="preserve">Biểu đồ </w:t>
      </w:r>
      <w:r w:rsidRPr="007C5A7F">
        <w:rPr>
          <w:sz w:val="24"/>
          <w:szCs w:val="24"/>
        </w:rPr>
        <w:fldChar w:fldCharType="begin"/>
      </w:r>
      <w:r w:rsidRPr="007C5A7F">
        <w:rPr>
          <w:sz w:val="24"/>
          <w:szCs w:val="24"/>
        </w:rPr>
        <w:instrText xml:space="preserve"> SEQ Biểu_đồ \* ARABIC </w:instrText>
      </w:r>
      <w:r w:rsidRPr="007C5A7F">
        <w:rPr>
          <w:sz w:val="24"/>
          <w:szCs w:val="24"/>
        </w:rPr>
        <w:fldChar w:fldCharType="separate"/>
      </w:r>
      <w:r w:rsidR="00483751">
        <w:rPr>
          <w:noProof/>
          <w:sz w:val="24"/>
          <w:szCs w:val="24"/>
        </w:rPr>
        <w:t>1</w:t>
      </w:r>
      <w:r w:rsidRPr="007C5A7F">
        <w:rPr>
          <w:sz w:val="24"/>
          <w:szCs w:val="24"/>
        </w:rPr>
        <w:fldChar w:fldCharType="end"/>
      </w:r>
      <w:r w:rsidRPr="007C5A7F">
        <w:rPr>
          <w:sz w:val="24"/>
          <w:szCs w:val="24"/>
        </w:rPr>
        <w:t>: Sơ đồ tổng quát</w:t>
      </w:r>
      <w:bookmarkEnd w:id="238"/>
      <w:bookmarkEnd w:id="239"/>
      <w:bookmarkEnd w:id="240"/>
      <w:bookmarkEnd w:id="241"/>
      <w:bookmarkEnd w:id="242"/>
      <w:bookmarkEnd w:id="243"/>
      <w:bookmarkEnd w:id="244"/>
      <w:bookmarkEnd w:id="245"/>
    </w:p>
    <w:p w14:paraId="635271EC" w14:textId="0848C210" w:rsidR="000B03E5" w:rsidRPr="00E02980" w:rsidRDefault="00EE73B1" w:rsidP="00CA6F2E">
      <w:pPr>
        <w:pStyle w:val="Heading2"/>
        <w:jc w:val="left"/>
        <w:rPr>
          <w:rFonts w:ascii="Times New Roman" w:hAnsi="Times New Roman"/>
          <w:i/>
          <w:sz w:val="26"/>
        </w:rPr>
      </w:pPr>
      <w:bookmarkStart w:id="246" w:name="_Toc91855605"/>
      <w:r>
        <w:rPr>
          <w:noProof/>
        </w:rPr>
        <mc:AlternateContent>
          <mc:Choice Requires="wps">
            <w:drawing>
              <wp:anchor distT="0" distB="0" distL="114300" distR="114300" simplePos="0" relativeHeight="251719680" behindDoc="1" locked="0" layoutInCell="1" allowOverlap="1" wp14:anchorId="4DA0DAD7" wp14:editId="01605E85">
                <wp:simplePos x="0" y="0"/>
                <wp:positionH relativeFrom="column">
                  <wp:posOffset>781050</wp:posOffset>
                </wp:positionH>
                <wp:positionV relativeFrom="paragraph">
                  <wp:posOffset>5057775</wp:posOffset>
                </wp:positionV>
                <wp:extent cx="444246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0B25DA93" w14:textId="5B93ABF4" w:rsidR="004C715D" w:rsidRPr="00EE73B1" w:rsidRDefault="004C715D" w:rsidP="00EE73B1">
                            <w:pPr>
                              <w:jc w:val="center"/>
                              <w:rPr>
                                <w:b/>
                                <w:bCs/>
                                <w:noProof/>
                                <w:sz w:val="24"/>
                                <w:szCs w:val="24"/>
                              </w:rPr>
                            </w:pPr>
                            <w:bookmarkStart w:id="247" w:name="_Toc89898042"/>
                            <w:bookmarkStart w:id="248" w:name="_Toc90502727"/>
                            <w:bookmarkStart w:id="249" w:name="_Toc90544881"/>
                            <w:bookmarkStart w:id="250" w:name="_Toc90547373"/>
                            <w:bookmarkStart w:id="251" w:name="_Toc90547395"/>
                            <w:bookmarkStart w:id="252" w:name="_Toc90549136"/>
                            <w:bookmarkStart w:id="253" w:name="_Toc90639693"/>
                            <w:bookmarkStart w:id="254" w:name="_Toc91601317"/>
                            <w:r w:rsidRPr="00EE73B1">
                              <w:rPr>
                                <w:sz w:val="24"/>
                                <w:szCs w:val="24"/>
                              </w:rPr>
                              <w:t xml:space="preserve">Biểu đồ </w:t>
                            </w:r>
                            <w:r w:rsidRPr="00EE73B1">
                              <w:rPr>
                                <w:sz w:val="24"/>
                                <w:szCs w:val="24"/>
                              </w:rPr>
                              <w:fldChar w:fldCharType="begin"/>
                            </w:r>
                            <w:r w:rsidRPr="00EE73B1">
                              <w:rPr>
                                <w:sz w:val="24"/>
                                <w:szCs w:val="24"/>
                              </w:rPr>
                              <w:instrText xml:space="preserve"> SEQ Biểu_đồ \* ARABIC </w:instrText>
                            </w:r>
                            <w:r w:rsidRPr="00EE73B1">
                              <w:rPr>
                                <w:sz w:val="24"/>
                                <w:szCs w:val="24"/>
                              </w:rPr>
                              <w:fldChar w:fldCharType="separate"/>
                            </w:r>
                            <w:r>
                              <w:rPr>
                                <w:noProof/>
                                <w:sz w:val="24"/>
                                <w:szCs w:val="24"/>
                              </w:rPr>
                              <w:t>2</w:t>
                            </w:r>
                            <w:r w:rsidRPr="00EE73B1">
                              <w:rPr>
                                <w:sz w:val="24"/>
                                <w:szCs w:val="24"/>
                              </w:rPr>
                              <w:fldChar w:fldCharType="end"/>
                            </w:r>
                            <w:r w:rsidRPr="00EE73B1">
                              <w:rPr>
                                <w:sz w:val="24"/>
                                <w:szCs w:val="24"/>
                              </w:rPr>
                              <w:t>: Hệ thống toàn mạch</w:t>
                            </w:r>
                            <w:bookmarkEnd w:id="247"/>
                            <w:bookmarkEnd w:id="248"/>
                            <w:bookmarkEnd w:id="249"/>
                            <w:bookmarkEnd w:id="250"/>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0DAD7" id="Text Box 59" o:spid="_x0000_s1034" type="#_x0000_t202" style="position:absolute;margin-left:61.5pt;margin-top:398.25pt;width:349.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8jLwIAAGYEAAAOAAAAZHJzL2Uyb0RvYy54bWysVMFu2zAMvQ/YPwi6L06yNO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" stroked="f">
                <v:textbox style="mso-fit-shape-to-text:t" inset="0,0,0,0">
                  <w:txbxContent>
                    <w:p w14:paraId="0B25DA93" w14:textId="5B93ABF4" w:rsidR="004C715D" w:rsidRPr="00EE73B1" w:rsidRDefault="004C715D" w:rsidP="00EE73B1">
                      <w:pPr>
                        <w:jc w:val="center"/>
                        <w:rPr>
                          <w:b/>
                          <w:bCs/>
                          <w:noProof/>
                          <w:sz w:val="24"/>
                          <w:szCs w:val="24"/>
                        </w:rPr>
                      </w:pPr>
                      <w:bookmarkStart w:id="255" w:name="_Toc89898042"/>
                      <w:bookmarkStart w:id="256" w:name="_Toc90502727"/>
                      <w:bookmarkStart w:id="257" w:name="_Toc90544881"/>
                      <w:bookmarkStart w:id="258" w:name="_Toc90547373"/>
                      <w:bookmarkStart w:id="259" w:name="_Toc90547395"/>
                      <w:bookmarkStart w:id="260" w:name="_Toc90549136"/>
                      <w:bookmarkStart w:id="261" w:name="_Toc90639693"/>
                      <w:bookmarkStart w:id="262" w:name="_Toc91601317"/>
                      <w:r w:rsidRPr="00EE73B1">
                        <w:rPr>
                          <w:sz w:val="24"/>
                          <w:szCs w:val="24"/>
                        </w:rPr>
                        <w:t xml:space="preserve">Biểu đồ </w:t>
                      </w:r>
                      <w:r w:rsidRPr="00EE73B1">
                        <w:rPr>
                          <w:sz w:val="24"/>
                          <w:szCs w:val="24"/>
                        </w:rPr>
                        <w:fldChar w:fldCharType="begin"/>
                      </w:r>
                      <w:r w:rsidRPr="00EE73B1">
                        <w:rPr>
                          <w:sz w:val="24"/>
                          <w:szCs w:val="24"/>
                        </w:rPr>
                        <w:instrText xml:space="preserve"> SEQ Biểu_đồ \* ARABIC </w:instrText>
                      </w:r>
                      <w:r w:rsidRPr="00EE73B1">
                        <w:rPr>
                          <w:sz w:val="24"/>
                          <w:szCs w:val="24"/>
                        </w:rPr>
                        <w:fldChar w:fldCharType="separate"/>
                      </w:r>
                      <w:r>
                        <w:rPr>
                          <w:noProof/>
                          <w:sz w:val="24"/>
                          <w:szCs w:val="24"/>
                        </w:rPr>
                        <w:t>2</w:t>
                      </w:r>
                      <w:r w:rsidRPr="00EE73B1">
                        <w:rPr>
                          <w:sz w:val="24"/>
                          <w:szCs w:val="24"/>
                        </w:rPr>
                        <w:fldChar w:fldCharType="end"/>
                      </w:r>
                      <w:r w:rsidRPr="00EE73B1">
                        <w:rPr>
                          <w:sz w:val="24"/>
                          <w:szCs w:val="24"/>
                        </w:rPr>
                        <w:t>: Hệ thống toàn mạch</w:t>
                      </w:r>
                      <w:bookmarkEnd w:id="255"/>
                      <w:bookmarkEnd w:id="256"/>
                      <w:bookmarkEnd w:id="257"/>
                      <w:bookmarkEnd w:id="258"/>
                      <w:bookmarkEnd w:id="259"/>
                      <w:bookmarkEnd w:id="260"/>
                      <w:bookmarkEnd w:id="261"/>
                      <w:bookmarkEnd w:id="262"/>
                    </w:p>
                  </w:txbxContent>
                </v:textbox>
                <w10:wrap type="tight"/>
              </v:shape>
            </w:pict>
          </mc:Fallback>
        </mc:AlternateContent>
      </w:r>
      <w:r w:rsidRPr="007D4F38">
        <w:rPr>
          <w:noProof/>
        </w:rPr>
        <w:drawing>
          <wp:anchor distT="0" distB="0" distL="114300" distR="114300" simplePos="0" relativeHeight="251717632" behindDoc="1" locked="0" layoutInCell="1" allowOverlap="1" wp14:anchorId="2252572E" wp14:editId="1AE18383">
            <wp:simplePos x="0" y="0"/>
            <wp:positionH relativeFrom="column">
              <wp:posOffset>781050</wp:posOffset>
            </wp:positionH>
            <wp:positionV relativeFrom="paragraph">
              <wp:posOffset>304800</wp:posOffset>
            </wp:positionV>
            <wp:extent cx="4442460" cy="4695825"/>
            <wp:effectExtent l="0" t="0" r="0" b="9525"/>
            <wp:wrapTight wrapText="bothSides">
              <wp:wrapPolygon edited="0">
                <wp:start x="0" y="0"/>
                <wp:lineTo x="0" y="21556"/>
                <wp:lineTo x="21489" y="21556"/>
                <wp:lineTo x="2148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42460" cy="4695825"/>
                    </a:xfrm>
                    <a:prstGeom prst="rect">
                      <a:avLst/>
                    </a:prstGeom>
                  </pic:spPr>
                </pic:pic>
              </a:graphicData>
            </a:graphic>
            <wp14:sizeRelV relativeFrom="margin">
              <wp14:pctHeight>0</wp14:pctHeight>
            </wp14:sizeRelV>
          </wp:anchor>
        </w:drawing>
      </w:r>
      <w:r w:rsidR="00E02980" w:rsidRPr="00E02980">
        <w:rPr>
          <w:rFonts w:ascii="Times New Roman" w:hAnsi="Times New Roman"/>
          <w:i/>
          <w:sz w:val="26"/>
        </w:rPr>
        <w:t>4.</w:t>
      </w:r>
      <w:r w:rsidR="00A920E4">
        <w:rPr>
          <w:rFonts w:ascii="Times New Roman" w:hAnsi="Times New Roman"/>
          <w:i/>
          <w:sz w:val="26"/>
        </w:rPr>
        <w:t>4</w:t>
      </w:r>
      <w:r w:rsidR="00E25C82" w:rsidRPr="00E02980">
        <w:rPr>
          <w:rFonts w:ascii="Times New Roman" w:hAnsi="Times New Roman"/>
          <w:i/>
          <w:sz w:val="26"/>
        </w:rPr>
        <w:t xml:space="preserve">. </w:t>
      </w:r>
      <w:r w:rsidR="00737FD1" w:rsidRPr="00E02980">
        <w:rPr>
          <w:rFonts w:ascii="Times New Roman" w:hAnsi="Times New Roman"/>
          <w:i/>
          <w:sz w:val="26"/>
        </w:rPr>
        <w:t>Giải Thuật Hệ Thống Toàn Mạch</w:t>
      </w:r>
      <w:bookmarkEnd w:id="246"/>
    </w:p>
    <w:p w14:paraId="6CE9683D" w14:textId="00253CFF" w:rsidR="0037527E" w:rsidRDefault="0037527E" w:rsidP="0037527E">
      <w:pPr>
        <w:keepNext/>
        <w:spacing w:line="360" w:lineRule="auto"/>
        <w:ind w:firstLine="420"/>
        <w:jc w:val="center"/>
      </w:pPr>
    </w:p>
    <w:p w14:paraId="5150CF84" w14:textId="216530AD" w:rsidR="000B03E5" w:rsidRPr="003E24AA" w:rsidRDefault="000B03E5" w:rsidP="0037527E">
      <w:pPr>
        <w:jc w:val="center"/>
      </w:pPr>
    </w:p>
    <w:p w14:paraId="2435CF66" w14:textId="77777777" w:rsidR="000049FD" w:rsidRPr="00EE73B1" w:rsidRDefault="00E02980" w:rsidP="00AE3F59">
      <w:pPr>
        <w:pStyle w:val="Heading1"/>
        <w:rPr>
          <w:rFonts w:ascii="Times New Roman" w:hAnsi="Times New Roman"/>
          <w:color w:val="1F497D" w:themeColor="text2"/>
          <w:sz w:val="32"/>
          <w:szCs w:val="32"/>
        </w:rPr>
      </w:pPr>
      <w:bookmarkStart w:id="263" w:name="_Toc91855606"/>
      <w:r w:rsidRPr="00EE73B1">
        <w:rPr>
          <w:rFonts w:ascii="Times New Roman" w:hAnsi="Times New Roman"/>
          <w:color w:val="1F497D" w:themeColor="text2"/>
          <w:sz w:val="32"/>
          <w:szCs w:val="32"/>
        </w:rPr>
        <w:lastRenderedPageBreak/>
        <w:t>CHƯƠNG 5: THIẾT BỊ PHẦN CỨNG</w:t>
      </w:r>
      <w:bookmarkEnd w:id="263"/>
    </w:p>
    <w:p w14:paraId="3F624ABB" w14:textId="17B503AB" w:rsidR="00B54A6C" w:rsidRPr="00157DCA" w:rsidRDefault="00E02980" w:rsidP="00157DCA">
      <w:pPr>
        <w:pStyle w:val="Heading2"/>
        <w:jc w:val="left"/>
        <w:rPr>
          <w:rFonts w:ascii="Times New Roman" w:hAnsi="Times New Roman"/>
          <w:bCs w:val="0"/>
          <w:i/>
          <w:sz w:val="26"/>
        </w:rPr>
      </w:pPr>
      <w:bookmarkStart w:id="264" w:name="_Toc91855607"/>
      <w:r w:rsidRPr="00157DCA">
        <w:rPr>
          <w:rFonts w:ascii="Times New Roman" w:hAnsi="Times New Roman"/>
          <w:bCs w:val="0"/>
          <w:i/>
          <w:sz w:val="26"/>
        </w:rPr>
        <w:t>5</w:t>
      </w:r>
      <w:r w:rsidR="00737FD1" w:rsidRPr="00157DCA">
        <w:rPr>
          <w:rFonts w:ascii="Times New Roman" w:hAnsi="Times New Roman"/>
          <w:bCs w:val="0"/>
          <w:i/>
          <w:sz w:val="26"/>
        </w:rPr>
        <w:t>.</w:t>
      </w:r>
      <w:r w:rsidR="009D3A35">
        <w:rPr>
          <w:rFonts w:ascii="Times New Roman" w:hAnsi="Times New Roman"/>
          <w:bCs w:val="0"/>
          <w:i/>
          <w:sz w:val="26"/>
        </w:rPr>
        <w:t>1</w:t>
      </w:r>
      <w:r w:rsidR="005C3693">
        <w:rPr>
          <w:rFonts w:ascii="Times New Roman" w:hAnsi="Times New Roman"/>
          <w:bCs w:val="0"/>
          <w:i/>
          <w:sz w:val="26"/>
        </w:rPr>
        <w:t>.</w:t>
      </w:r>
      <w:r w:rsidR="009D3A35">
        <w:rPr>
          <w:rFonts w:ascii="Times New Roman" w:hAnsi="Times New Roman"/>
          <w:bCs w:val="0"/>
          <w:i/>
          <w:sz w:val="26"/>
        </w:rPr>
        <w:t xml:space="preserve"> K</w:t>
      </w:r>
      <w:r w:rsidR="00670985" w:rsidRPr="00157DCA">
        <w:rPr>
          <w:rFonts w:ascii="Times New Roman" w:hAnsi="Times New Roman"/>
          <w:bCs w:val="0"/>
          <w:i/>
          <w:sz w:val="26"/>
        </w:rPr>
        <w:t>h</w:t>
      </w:r>
      <w:r w:rsidR="00737FD1" w:rsidRPr="00157DCA">
        <w:rPr>
          <w:rFonts w:ascii="Times New Roman" w:hAnsi="Times New Roman"/>
          <w:bCs w:val="0"/>
          <w:i/>
          <w:sz w:val="26"/>
        </w:rPr>
        <w:t>ố</w:t>
      </w:r>
      <w:r w:rsidR="00670985" w:rsidRPr="00157DCA">
        <w:rPr>
          <w:rFonts w:ascii="Times New Roman" w:hAnsi="Times New Roman"/>
          <w:bCs w:val="0"/>
          <w:i/>
          <w:sz w:val="26"/>
        </w:rPr>
        <w:t>i c</w:t>
      </w:r>
      <w:r w:rsidR="00737FD1" w:rsidRPr="00157DCA">
        <w:rPr>
          <w:rFonts w:ascii="Times New Roman" w:hAnsi="Times New Roman"/>
          <w:bCs w:val="0"/>
          <w:i/>
          <w:sz w:val="26"/>
        </w:rPr>
        <w:t>ả</w:t>
      </w:r>
      <w:r w:rsidR="00670985" w:rsidRPr="00157DCA">
        <w:rPr>
          <w:rFonts w:ascii="Times New Roman" w:hAnsi="Times New Roman"/>
          <w:bCs w:val="0"/>
          <w:i/>
          <w:sz w:val="26"/>
        </w:rPr>
        <w:t>m bi</w:t>
      </w:r>
      <w:r w:rsidR="00737FD1" w:rsidRPr="00157DCA">
        <w:rPr>
          <w:rFonts w:ascii="Times New Roman" w:hAnsi="Times New Roman"/>
          <w:bCs w:val="0"/>
          <w:i/>
          <w:sz w:val="26"/>
        </w:rPr>
        <w:t>ến</w:t>
      </w:r>
      <w:bookmarkEnd w:id="264"/>
    </w:p>
    <w:p w14:paraId="38D9B722" w14:textId="138AEC9A" w:rsidR="000B03E5" w:rsidRPr="00B54A6C" w:rsidRDefault="00DB7B41" w:rsidP="00D1427C">
      <w:pPr>
        <w:numPr>
          <w:ilvl w:val="0"/>
          <w:numId w:val="10"/>
        </w:numPr>
        <w:spacing w:line="360" w:lineRule="auto"/>
        <w:outlineLvl w:val="2"/>
        <w:rPr>
          <w:b/>
          <w:bCs/>
        </w:rPr>
      </w:pPr>
      <w:r w:rsidRPr="00686074">
        <w:rPr>
          <w:noProof/>
        </w:rPr>
        <w:drawing>
          <wp:anchor distT="0" distB="0" distL="114300" distR="114300" simplePos="0" relativeHeight="251720704" behindDoc="1" locked="0" layoutInCell="1" allowOverlap="1" wp14:anchorId="7F924AE2" wp14:editId="7A8A45A7">
            <wp:simplePos x="0" y="0"/>
            <wp:positionH relativeFrom="margin">
              <wp:align>right</wp:align>
            </wp:positionH>
            <wp:positionV relativeFrom="paragraph">
              <wp:posOffset>417195</wp:posOffset>
            </wp:positionV>
            <wp:extent cx="5724525" cy="2130425"/>
            <wp:effectExtent l="0" t="0" r="9525" b="3175"/>
            <wp:wrapTight wrapText="bothSides">
              <wp:wrapPolygon edited="0">
                <wp:start x="0" y="0"/>
                <wp:lineTo x="0" y="21439"/>
                <wp:lineTo x="21564" y="21439"/>
                <wp:lineTo x="2156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4525" cy="2130425"/>
                    </a:xfrm>
                    <a:prstGeom prst="rect">
                      <a:avLst/>
                    </a:prstGeom>
                  </pic:spPr>
                </pic:pic>
              </a:graphicData>
            </a:graphic>
            <wp14:sizeRelH relativeFrom="margin">
              <wp14:pctWidth>0</wp14:pctWidth>
            </wp14:sizeRelH>
          </wp:anchor>
        </w:drawing>
      </w:r>
      <w:r w:rsidR="00737FD1" w:rsidRPr="00B54A6C">
        <w:rPr>
          <w:b/>
          <w:bCs/>
        </w:rPr>
        <w:t>Giới Thiệu Chung</w:t>
      </w:r>
    </w:p>
    <w:p w14:paraId="13536CF8" w14:textId="4DF6E3B8" w:rsidR="000B03E5" w:rsidRDefault="000B03E5">
      <w:pPr>
        <w:spacing w:line="360" w:lineRule="auto"/>
        <w:ind w:firstLine="420"/>
      </w:pPr>
    </w:p>
    <w:p w14:paraId="028822DD" w14:textId="77777777" w:rsidR="00B54A6C" w:rsidRDefault="00686074" w:rsidP="00DB7B41">
      <w:pPr>
        <w:ind w:firstLine="720"/>
        <w:jc w:val="both"/>
      </w:pPr>
      <w:bookmarkStart w:id="265" w:name="_Toc60173863"/>
      <w:r w:rsidRPr="00686074">
        <w:t xml:space="preserve">Module </w:t>
      </w:r>
      <w:bookmarkStart w:id="266" w:name="OLE_LINK5"/>
      <w:bookmarkStart w:id="267" w:name="OLE_LINK6"/>
      <w:r w:rsidRPr="00686074">
        <w:t>NRF24L01</w:t>
      </w:r>
      <w:bookmarkEnd w:id="266"/>
      <w:bookmarkEnd w:id="267"/>
      <w:r w:rsidRPr="00686074">
        <w:t xml:space="preserve"> là một module truyền nhận dữ liệu nâng cao với khả năng kết nối point-to-point (2 node mạng), hoặc network (mạng lưới nhiều node mạng), sử dụng sóng radio 2.4GHz</w:t>
      </w:r>
      <w:r w:rsidR="00B40D22">
        <w:t>.</w:t>
      </w:r>
    </w:p>
    <w:p w14:paraId="3BAE37AD" w14:textId="77777777" w:rsidR="000B03E5" w:rsidRPr="00B54A6C" w:rsidRDefault="00737FD1" w:rsidP="00D1427C">
      <w:pPr>
        <w:numPr>
          <w:ilvl w:val="0"/>
          <w:numId w:val="11"/>
        </w:numPr>
        <w:spacing w:line="360" w:lineRule="auto"/>
      </w:pPr>
      <w:r w:rsidRPr="00B03901">
        <w:rPr>
          <w:b/>
          <w:bCs/>
        </w:rPr>
        <w:t>Thông Số Kỹ Thuật</w:t>
      </w:r>
      <w:r w:rsidR="00B40D22" w:rsidRPr="00B03901">
        <w:rPr>
          <w:b/>
          <w:bCs/>
        </w:rPr>
        <w:t xml:space="preserve"> </w:t>
      </w:r>
      <w:r w:rsidRPr="00B03901">
        <w:rPr>
          <w:b/>
          <w:bCs/>
        </w:rPr>
        <w:t xml:space="preserve"> </w:t>
      </w:r>
      <w:bookmarkStart w:id="268" w:name="OLE_LINK3"/>
      <w:r w:rsidR="00B40D22" w:rsidRPr="00B03901">
        <w:rPr>
          <w:b/>
          <w:bCs/>
        </w:rPr>
        <w:t>MODULE THU PHÁT RF NRF24L01</w:t>
      </w:r>
      <w:bookmarkEnd w:id="268"/>
    </w:p>
    <w:p w14:paraId="259AB4F4" w14:textId="259F164C"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Điện thế hoạt động: 1.9V – 3.6V</w:t>
      </w:r>
      <w:r w:rsidR="00884C3D">
        <w:rPr>
          <w:color w:val="000000"/>
          <w:sz w:val="24"/>
          <w:szCs w:val="24"/>
          <w:shd w:val="clear" w:color="auto" w:fill="FFFFFF"/>
        </w:rPr>
        <w:t>.</w:t>
      </w:r>
    </w:p>
    <w:p w14:paraId="3B1CBB99"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Có sẵn anthena sứ 2.4GHz.</w:t>
      </w:r>
    </w:p>
    <w:p w14:paraId="5855B6F2"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Truyền được 100m trong môi trường mở với 250kbps baud.</w:t>
      </w:r>
    </w:p>
    <w:p w14:paraId="6B583E00"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Tốc độ truyền dữ liệu qua sóng: 250kbps to 2Mbps.</w:t>
      </w:r>
    </w:p>
    <w:p w14:paraId="334F68E8"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Tự động bắt tay (Auto Acknowledge).</w:t>
      </w:r>
    </w:p>
    <w:p w14:paraId="08785D22"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Tự động truyền lại khi bị lỗi (auto Re-Transmit).</w:t>
      </w:r>
    </w:p>
    <w:p w14:paraId="0C999475"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Multiceiver – 6 Data Pipes.</w:t>
      </w:r>
    </w:p>
    <w:p w14:paraId="7AE0FB55"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Bộ đệm dữ liệu riêng cho từng kênh truyền nhận: 32 Byte separate TX and RX FIFOs.</w:t>
      </w:r>
    </w:p>
    <w:p w14:paraId="2416D9E0"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Các chân IO đều chịu được điện áp vào 5V.</w:t>
      </w:r>
    </w:p>
    <w:p w14:paraId="1BB132BB" w14:textId="77777777" w:rsidR="001A527C" w:rsidRP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Lập trình được kênh truyền sóng trong khoảng 2400MHz đến 2525MHz (chọn được 125 kênh).</w:t>
      </w:r>
    </w:p>
    <w:p w14:paraId="77F3E6EE" w14:textId="77777777" w:rsidR="001A527C" w:rsidRDefault="001A527C" w:rsidP="00D1427C">
      <w:pPr>
        <w:numPr>
          <w:ilvl w:val="0"/>
          <w:numId w:val="2"/>
        </w:numPr>
        <w:spacing w:line="240" w:lineRule="auto"/>
        <w:ind w:left="1140"/>
        <w:rPr>
          <w:color w:val="000000"/>
          <w:sz w:val="24"/>
          <w:szCs w:val="24"/>
          <w:shd w:val="clear" w:color="auto" w:fill="FFFFFF"/>
        </w:rPr>
      </w:pPr>
      <w:r w:rsidRPr="001A527C">
        <w:rPr>
          <w:color w:val="000000"/>
          <w:sz w:val="24"/>
          <w:szCs w:val="24"/>
          <w:shd w:val="clear" w:color="auto" w:fill="FFFFFF"/>
        </w:rPr>
        <w:t>Thứ tự chân giao tiếp: GND, VCC, CS, CSN, SCK, MOSI, MISO, IQR.</w:t>
      </w:r>
    </w:p>
    <w:p w14:paraId="62EF1EBC" w14:textId="77777777" w:rsidR="001A527C" w:rsidRPr="00B03901" w:rsidRDefault="00D34D39" w:rsidP="00D1427C">
      <w:pPr>
        <w:pStyle w:val="Heading3"/>
        <w:numPr>
          <w:ilvl w:val="0"/>
          <w:numId w:val="12"/>
        </w:numPr>
        <w:ind w:left="709" w:hanging="425"/>
        <w:rPr>
          <w:rFonts w:ascii="Times New Roman" w:hAnsi="Times New Roman"/>
          <w:color w:val="000000"/>
          <w:shd w:val="clear" w:color="auto" w:fill="FFFFFF"/>
        </w:rPr>
      </w:pPr>
      <w:r w:rsidRPr="00B03901">
        <w:rPr>
          <w:rFonts w:ascii="Times New Roman" w:hAnsi="Times New Roman"/>
          <w:color w:val="000000"/>
          <w:shd w:val="clear" w:color="auto" w:fill="FFFFFF"/>
        </w:rPr>
        <w:lastRenderedPageBreak/>
        <w:t>Sơ đồ các chân trên mạch</w:t>
      </w:r>
    </w:p>
    <w:p w14:paraId="0A7B1041" w14:textId="39AB1C6E" w:rsidR="00D34D39" w:rsidRDefault="00D34D39" w:rsidP="00D34D39">
      <w:pPr>
        <w:spacing w:line="240" w:lineRule="auto"/>
        <w:rPr>
          <w:color w:val="000000"/>
          <w:sz w:val="24"/>
          <w:szCs w:val="24"/>
          <w:shd w:val="clear" w:color="auto" w:fill="FFFFFF"/>
        </w:rPr>
      </w:pPr>
      <w:r w:rsidRPr="00D34D39">
        <w:rPr>
          <w:noProof/>
          <w:color w:val="000000"/>
          <w:sz w:val="24"/>
          <w:szCs w:val="24"/>
          <w:shd w:val="clear" w:color="auto" w:fill="FFFFFF"/>
        </w:rPr>
        <w:drawing>
          <wp:inline distT="0" distB="0" distL="0" distR="0" wp14:anchorId="4E74DA65" wp14:editId="4B4902BF">
            <wp:extent cx="5733415" cy="2810510"/>
            <wp:effectExtent l="0" t="0" r="63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2810510"/>
                    </a:xfrm>
                    <a:prstGeom prst="rect">
                      <a:avLst/>
                    </a:prstGeom>
                  </pic:spPr>
                </pic:pic>
              </a:graphicData>
            </a:graphic>
          </wp:inline>
        </w:drawing>
      </w:r>
    </w:p>
    <w:p w14:paraId="304694E1" w14:textId="089A102A" w:rsidR="000B2B0B" w:rsidRPr="005A3295" w:rsidRDefault="000B2B0B" w:rsidP="00D1427C">
      <w:pPr>
        <w:numPr>
          <w:ilvl w:val="0"/>
          <w:numId w:val="12"/>
        </w:numPr>
        <w:spacing w:line="240" w:lineRule="auto"/>
        <w:ind w:left="851" w:hanging="567"/>
        <w:rPr>
          <w:b/>
          <w:color w:val="000000"/>
          <w:sz w:val="24"/>
          <w:szCs w:val="24"/>
          <w:shd w:val="clear" w:color="auto" w:fill="FFFFFF"/>
        </w:rPr>
      </w:pPr>
      <w:r>
        <w:rPr>
          <w:noProof/>
        </w:rPr>
        <mc:AlternateContent>
          <mc:Choice Requires="wps">
            <w:drawing>
              <wp:anchor distT="0" distB="0" distL="114300" distR="114300" simplePos="0" relativeHeight="251724800" behindDoc="1" locked="0" layoutInCell="1" allowOverlap="1" wp14:anchorId="6ECEA02A" wp14:editId="07DB1412">
                <wp:simplePos x="0" y="0"/>
                <wp:positionH relativeFrom="column">
                  <wp:posOffset>-635</wp:posOffset>
                </wp:positionH>
                <wp:positionV relativeFrom="paragraph">
                  <wp:posOffset>5005705</wp:posOffset>
                </wp:positionV>
                <wp:extent cx="573214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41D095F" w14:textId="1B4243D1" w:rsidR="004C715D" w:rsidRPr="000B2B0B" w:rsidRDefault="004C715D" w:rsidP="000B2B0B">
                            <w:pPr>
                              <w:jc w:val="center"/>
                              <w:rPr>
                                <w:noProof/>
                                <w:color w:val="000000"/>
                                <w:sz w:val="24"/>
                                <w:szCs w:val="24"/>
                                <w:shd w:val="clear" w:color="auto" w:fill="FFFFFF"/>
                              </w:rPr>
                            </w:pPr>
                            <w:bookmarkStart w:id="269" w:name="_Toc89898043"/>
                            <w:bookmarkStart w:id="270" w:name="_Toc90502728"/>
                            <w:bookmarkStart w:id="271" w:name="_Toc90544882"/>
                            <w:bookmarkStart w:id="272" w:name="_Toc90547374"/>
                            <w:bookmarkStart w:id="273" w:name="_Toc90547396"/>
                            <w:bookmarkStart w:id="274" w:name="_Toc90549137"/>
                            <w:bookmarkStart w:id="275" w:name="_Toc90639694"/>
                            <w:bookmarkStart w:id="276" w:name="_Toc91601318"/>
                            <w:r w:rsidRPr="000B2B0B">
                              <w:rPr>
                                <w:sz w:val="24"/>
                                <w:szCs w:val="24"/>
                              </w:rPr>
                              <w:t xml:space="preserve">Biểu đồ </w:t>
                            </w:r>
                            <w:r w:rsidRPr="000B2B0B">
                              <w:rPr>
                                <w:sz w:val="24"/>
                                <w:szCs w:val="24"/>
                              </w:rPr>
                              <w:fldChar w:fldCharType="begin"/>
                            </w:r>
                            <w:r w:rsidRPr="000B2B0B">
                              <w:rPr>
                                <w:sz w:val="24"/>
                                <w:szCs w:val="24"/>
                              </w:rPr>
                              <w:instrText xml:space="preserve"> SEQ Biểu_đồ \* ARABIC </w:instrText>
                            </w:r>
                            <w:r w:rsidRPr="000B2B0B">
                              <w:rPr>
                                <w:sz w:val="24"/>
                                <w:szCs w:val="24"/>
                              </w:rPr>
                              <w:fldChar w:fldCharType="separate"/>
                            </w:r>
                            <w:r>
                              <w:rPr>
                                <w:noProof/>
                                <w:sz w:val="24"/>
                                <w:szCs w:val="24"/>
                              </w:rPr>
                              <w:t>3</w:t>
                            </w:r>
                            <w:r w:rsidRPr="000B2B0B">
                              <w:rPr>
                                <w:sz w:val="24"/>
                                <w:szCs w:val="24"/>
                              </w:rPr>
                              <w:fldChar w:fldCharType="end"/>
                            </w:r>
                            <w:r w:rsidRPr="000B2B0B">
                              <w:rPr>
                                <w:sz w:val="24"/>
                                <w:szCs w:val="24"/>
                              </w:rPr>
                              <w:t>: Sơ đồ mạch MODULE THU PHÁT RF NRF24L01</w:t>
                            </w:r>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EA02A" id="Text Box 60" o:spid="_x0000_s1035" type="#_x0000_t202" style="position:absolute;left:0;text-align:left;margin-left:-.05pt;margin-top:394.15pt;width:451.3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ALwIAAGYEAAAOAAAAZHJzL2Uyb0RvYy54bWysVMGO2jAQvVfqP1i+lwBbaIsIK8qKqtJq&#10;dyWo9mwch1hyPO7YkNCv79hJ2HbbU9WLmcxMnvPem2F529aGnRV6DTbnk9GYM2UlFNoec/5tv333&#10;k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" stroked="f">
                <v:textbox style="mso-fit-shape-to-text:t" inset="0,0,0,0">
                  <w:txbxContent>
                    <w:p w14:paraId="341D095F" w14:textId="1B4243D1" w:rsidR="004C715D" w:rsidRPr="000B2B0B" w:rsidRDefault="004C715D" w:rsidP="000B2B0B">
                      <w:pPr>
                        <w:jc w:val="center"/>
                        <w:rPr>
                          <w:noProof/>
                          <w:color w:val="000000"/>
                          <w:sz w:val="24"/>
                          <w:szCs w:val="24"/>
                          <w:shd w:val="clear" w:color="auto" w:fill="FFFFFF"/>
                        </w:rPr>
                      </w:pPr>
                      <w:bookmarkStart w:id="277" w:name="_Toc89898043"/>
                      <w:bookmarkStart w:id="278" w:name="_Toc90502728"/>
                      <w:bookmarkStart w:id="279" w:name="_Toc90544882"/>
                      <w:bookmarkStart w:id="280" w:name="_Toc90547374"/>
                      <w:bookmarkStart w:id="281" w:name="_Toc90547396"/>
                      <w:bookmarkStart w:id="282" w:name="_Toc90549137"/>
                      <w:bookmarkStart w:id="283" w:name="_Toc90639694"/>
                      <w:bookmarkStart w:id="284" w:name="_Toc91601318"/>
                      <w:r w:rsidRPr="000B2B0B">
                        <w:rPr>
                          <w:sz w:val="24"/>
                          <w:szCs w:val="24"/>
                        </w:rPr>
                        <w:t xml:space="preserve">Biểu đồ </w:t>
                      </w:r>
                      <w:r w:rsidRPr="000B2B0B">
                        <w:rPr>
                          <w:sz w:val="24"/>
                          <w:szCs w:val="24"/>
                        </w:rPr>
                        <w:fldChar w:fldCharType="begin"/>
                      </w:r>
                      <w:r w:rsidRPr="000B2B0B">
                        <w:rPr>
                          <w:sz w:val="24"/>
                          <w:szCs w:val="24"/>
                        </w:rPr>
                        <w:instrText xml:space="preserve"> SEQ Biểu_đồ \* ARABIC </w:instrText>
                      </w:r>
                      <w:r w:rsidRPr="000B2B0B">
                        <w:rPr>
                          <w:sz w:val="24"/>
                          <w:szCs w:val="24"/>
                        </w:rPr>
                        <w:fldChar w:fldCharType="separate"/>
                      </w:r>
                      <w:r>
                        <w:rPr>
                          <w:noProof/>
                          <w:sz w:val="24"/>
                          <w:szCs w:val="24"/>
                        </w:rPr>
                        <w:t>3</w:t>
                      </w:r>
                      <w:r w:rsidRPr="000B2B0B">
                        <w:rPr>
                          <w:sz w:val="24"/>
                          <w:szCs w:val="24"/>
                        </w:rPr>
                        <w:fldChar w:fldCharType="end"/>
                      </w:r>
                      <w:r w:rsidRPr="000B2B0B">
                        <w:rPr>
                          <w:sz w:val="24"/>
                          <w:szCs w:val="24"/>
                        </w:rPr>
                        <w:t>: Sơ đồ mạch MODULE THU PHÁT RF NRF24L01</w:t>
                      </w:r>
                      <w:bookmarkEnd w:id="277"/>
                      <w:bookmarkEnd w:id="278"/>
                      <w:bookmarkEnd w:id="279"/>
                      <w:bookmarkEnd w:id="280"/>
                      <w:bookmarkEnd w:id="281"/>
                      <w:bookmarkEnd w:id="282"/>
                      <w:bookmarkEnd w:id="283"/>
                      <w:bookmarkEnd w:id="284"/>
                    </w:p>
                  </w:txbxContent>
                </v:textbox>
                <w10:wrap type="tight"/>
              </v:shape>
            </w:pict>
          </mc:Fallback>
        </mc:AlternateContent>
      </w:r>
      <w:r w:rsidRPr="00D34D39">
        <w:rPr>
          <w:noProof/>
          <w:color w:val="000000"/>
          <w:sz w:val="24"/>
          <w:szCs w:val="24"/>
          <w:shd w:val="clear" w:color="auto" w:fill="FFFFFF"/>
        </w:rPr>
        <w:drawing>
          <wp:anchor distT="0" distB="0" distL="114300" distR="114300" simplePos="0" relativeHeight="251722752" behindDoc="1" locked="0" layoutInCell="1" allowOverlap="1" wp14:anchorId="7FB1A70B" wp14:editId="3A2EE1AE">
            <wp:simplePos x="0" y="0"/>
            <wp:positionH relativeFrom="margin">
              <wp:align>right</wp:align>
            </wp:positionH>
            <wp:positionV relativeFrom="paragraph">
              <wp:posOffset>290830</wp:posOffset>
            </wp:positionV>
            <wp:extent cx="5732145" cy="4657725"/>
            <wp:effectExtent l="0" t="0" r="1905" b="9525"/>
            <wp:wrapTight wrapText="bothSides">
              <wp:wrapPolygon edited="0">
                <wp:start x="0" y="0"/>
                <wp:lineTo x="0" y="21556"/>
                <wp:lineTo x="21535" y="21556"/>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2422" cy="4657950"/>
                    </a:xfrm>
                    <a:prstGeom prst="rect">
                      <a:avLst/>
                    </a:prstGeom>
                  </pic:spPr>
                </pic:pic>
              </a:graphicData>
            </a:graphic>
            <wp14:sizeRelV relativeFrom="margin">
              <wp14:pctHeight>0</wp14:pctHeight>
            </wp14:sizeRelV>
          </wp:anchor>
        </w:drawing>
      </w:r>
      <w:r w:rsidR="00D34D39" w:rsidRPr="00E45366">
        <w:rPr>
          <w:b/>
          <w:color w:val="000000"/>
          <w:sz w:val="24"/>
          <w:szCs w:val="24"/>
          <w:shd w:val="clear" w:color="auto" w:fill="FFFFFF"/>
        </w:rPr>
        <w:t>Sơ đồ mạch:</w:t>
      </w:r>
    </w:p>
    <w:p w14:paraId="4F3B59CE" w14:textId="77777777" w:rsidR="00836930" w:rsidRPr="00896266" w:rsidRDefault="00836930" w:rsidP="00836930">
      <w:pPr>
        <w:pStyle w:val="NormalWeb"/>
        <w:shd w:val="clear" w:color="auto" w:fill="FFFFFF"/>
        <w:spacing w:before="0" w:beforeAutospacing="0" w:after="150" w:afterAutospacing="0"/>
        <w:rPr>
          <w:rFonts w:eastAsia="Times New Roman"/>
          <w:color w:val="000000"/>
          <w:sz w:val="26"/>
          <w:szCs w:val="26"/>
        </w:rPr>
      </w:pPr>
      <w:r w:rsidRPr="00896266">
        <w:rPr>
          <w:rFonts w:eastAsia="Times New Roman"/>
          <w:color w:val="000000"/>
          <w:sz w:val="26"/>
          <w:szCs w:val="26"/>
        </w:rPr>
        <w:lastRenderedPageBreak/>
        <w:t>DHT11 Là cảm biến nhiệt độ, độ ẩm rất thông dụng hiện nay vì </w:t>
      </w:r>
      <w:r w:rsidRPr="00896266">
        <w:rPr>
          <w:rFonts w:eastAsia="Times New Roman"/>
          <w:b/>
          <w:bCs/>
          <w:color w:val="000000"/>
          <w:sz w:val="26"/>
          <w:szCs w:val="26"/>
        </w:rPr>
        <w:t>chi phí rẻ</w:t>
      </w:r>
      <w:r w:rsidRPr="00896266">
        <w:rPr>
          <w:rFonts w:eastAsia="Times New Roman"/>
          <w:color w:val="000000"/>
          <w:sz w:val="26"/>
          <w:szCs w:val="26"/>
        </w:rPr>
        <w:t> và rất dễ lấy dữ liệu thông qua giao tiếp 1-wire ( giao tiếp digital 1-wire truyền dữ liệu duy nhất). Cảm biến được tích hợp bộ tiền xử lý tín hiệu giúp dữ liệu nhận về được chính xác mà không cần phải qua bất kỳ tính toán nào.</w:t>
      </w:r>
    </w:p>
    <w:p w14:paraId="32F10057" w14:textId="77777777" w:rsidR="00836930" w:rsidRPr="00896266" w:rsidRDefault="00836930" w:rsidP="00D1427C">
      <w:pPr>
        <w:numPr>
          <w:ilvl w:val="0"/>
          <w:numId w:val="24"/>
        </w:numPr>
        <w:shd w:val="clear" w:color="auto" w:fill="FFFFFF"/>
        <w:spacing w:before="150" w:after="150" w:line="240" w:lineRule="auto"/>
        <w:rPr>
          <w:rFonts w:eastAsia="Times New Roman"/>
          <w:color w:val="000000"/>
        </w:rPr>
      </w:pPr>
      <w:r w:rsidRPr="00896266">
        <w:rPr>
          <w:rFonts w:eastAsia="Times New Roman"/>
          <w:color w:val="000000"/>
        </w:rPr>
        <w:t>Đặc điểm:</w:t>
      </w:r>
    </w:p>
    <w:p w14:paraId="62A6CE8A" w14:textId="77777777" w:rsidR="00836930" w:rsidRPr="00896266" w:rsidRDefault="00836930" w:rsidP="00D1427C">
      <w:pPr>
        <w:numPr>
          <w:ilvl w:val="1"/>
          <w:numId w:val="24"/>
        </w:numPr>
        <w:shd w:val="clear" w:color="auto" w:fill="FFFFFF"/>
        <w:spacing w:before="150" w:after="150" w:line="240" w:lineRule="auto"/>
        <w:rPr>
          <w:rFonts w:eastAsia="Times New Roman"/>
          <w:color w:val="000000"/>
        </w:rPr>
      </w:pPr>
      <w:r w:rsidRPr="00896266">
        <w:rPr>
          <w:rFonts w:eastAsia="Times New Roman"/>
          <w:color w:val="000000"/>
        </w:rPr>
        <w:t>Điện áp hoạt động : 3V - 5V (DC)</w:t>
      </w:r>
    </w:p>
    <w:p w14:paraId="344E622B" w14:textId="77777777" w:rsidR="00836930" w:rsidRPr="00896266" w:rsidRDefault="00836930" w:rsidP="00D1427C">
      <w:pPr>
        <w:numPr>
          <w:ilvl w:val="1"/>
          <w:numId w:val="24"/>
        </w:numPr>
        <w:shd w:val="clear" w:color="auto" w:fill="FFFFFF"/>
        <w:spacing w:before="150" w:after="150" w:line="240" w:lineRule="auto"/>
        <w:rPr>
          <w:rFonts w:eastAsia="Times New Roman"/>
          <w:color w:val="000000"/>
        </w:rPr>
      </w:pPr>
      <w:r w:rsidRPr="00896266">
        <w:rPr>
          <w:rFonts w:eastAsia="Times New Roman"/>
          <w:color w:val="000000"/>
        </w:rPr>
        <w:t>Dải độ ẩm hoạt động : 20% - 90% RH, sai số ±5%RH</w:t>
      </w:r>
    </w:p>
    <w:p w14:paraId="3E18E3E3" w14:textId="77777777" w:rsidR="00836930" w:rsidRPr="00896266" w:rsidRDefault="00836930" w:rsidP="00D1427C">
      <w:pPr>
        <w:numPr>
          <w:ilvl w:val="1"/>
          <w:numId w:val="24"/>
        </w:numPr>
        <w:shd w:val="clear" w:color="auto" w:fill="FFFFFF"/>
        <w:spacing w:before="150" w:after="150" w:line="240" w:lineRule="auto"/>
        <w:rPr>
          <w:rFonts w:eastAsia="Times New Roman"/>
          <w:color w:val="000000"/>
        </w:rPr>
      </w:pPr>
      <w:r w:rsidRPr="00896266">
        <w:rPr>
          <w:rFonts w:eastAsia="Times New Roman"/>
          <w:color w:val="000000"/>
        </w:rPr>
        <w:t>Dải nhiệt độ hoạt động : 0°C ~ 50°C, sai số ±2°C</w:t>
      </w:r>
    </w:p>
    <w:p w14:paraId="5BEB5441" w14:textId="77777777" w:rsidR="00836930" w:rsidRPr="00896266" w:rsidRDefault="00836930" w:rsidP="00D1427C">
      <w:pPr>
        <w:numPr>
          <w:ilvl w:val="1"/>
          <w:numId w:val="24"/>
        </w:numPr>
        <w:shd w:val="clear" w:color="auto" w:fill="FFFFFF"/>
        <w:spacing w:before="150" w:after="150" w:line="240" w:lineRule="auto"/>
        <w:rPr>
          <w:rFonts w:eastAsia="Times New Roman"/>
          <w:color w:val="000000"/>
        </w:rPr>
      </w:pPr>
      <w:r w:rsidRPr="00896266">
        <w:rPr>
          <w:rFonts w:eastAsia="Times New Roman"/>
          <w:color w:val="000000"/>
        </w:rPr>
        <w:t>Tần số lấy mẫu tối đa: 1 Hz</w:t>
      </w:r>
    </w:p>
    <w:p w14:paraId="6E0C24D1" w14:textId="77777777" w:rsidR="00836930" w:rsidRPr="00896266" w:rsidRDefault="00836930" w:rsidP="00D1427C">
      <w:pPr>
        <w:numPr>
          <w:ilvl w:val="1"/>
          <w:numId w:val="24"/>
        </w:numPr>
        <w:shd w:val="clear" w:color="auto" w:fill="FFFFFF"/>
        <w:spacing w:before="150" w:after="150" w:line="240" w:lineRule="auto"/>
        <w:rPr>
          <w:rFonts w:eastAsia="Times New Roman"/>
          <w:color w:val="000000"/>
        </w:rPr>
      </w:pPr>
      <w:r w:rsidRPr="00896266">
        <w:rPr>
          <w:rFonts w:eastAsia="Times New Roman"/>
          <w:color w:val="000000"/>
        </w:rPr>
        <w:t>Khoảng cách truyển tối đa: 20m</w:t>
      </w:r>
    </w:p>
    <w:p w14:paraId="27C1C1FA" w14:textId="228CCEBF" w:rsidR="00836930" w:rsidRDefault="00836930" w:rsidP="00D1427C">
      <w:pPr>
        <w:numPr>
          <w:ilvl w:val="0"/>
          <w:numId w:val="24"/>
        </w:numPr>
        <w:shd w:val="clear" w:color="auto" w:fill="FFFFFF"/>
        <w:spacing w:before="150" w:after="150" w:line="240" w:lineRule="auto"/>
        <w:rPr>
          <w:rFonts w:eastAsia="Times New Roman"/>
          <w:color w:val="000000"/>
        </w:rPr>
      </w:pPr>
      <w:r w:rsidRPr="00896266">
        <w:rPr>
          <w:rFonts w:eastAsia="Times New Roman"/>
          <w:color w:val="000000"/>
        </w:rPr>
        <w:t>Sơ đồ chân Cảm biến DHT11 gồm 2 chân cấp nguồn, và 1 chân tín hiệu. Hiện nay, thông dụng ngoài thị trường có hai loại đóng gói cho DHT11: 3 chân và 4 chân.</w:t>
      </w:r>
    </w:p>
    <w:p w14:paraId="0EE43AA0" w14:textId="225DCABD" w:rsidR="00836930" w:rsidRPr="00836930" w:rsidRDefault="00262902" w:rsidP="00836930">
      <w:pPr>
        <w:shd w:val="clear" w:color="auto" w:fill="FFFFFF"/>
        <w:spacing w:before="150" w:after="150" w:line="240" w:lineRule="auto"/>
        <w:rPr>
          <w:rFonts w:eastAsia="Times New Roman"/>
          <w:color w:val="000000"/>
        </w:rPr>
      </w:pPr>
      <w:r>
        <w:rPr>
          <w:rFonts w:eastAsia="Times New Roman"/>
          <w:noProof/>
          <w:color w:val="000000"/>
        </w:rPr>
        <w:drawing>
          <wp:anchor distT="0" distB="0" distL="114300" distR="114300" simplePos="0" relativeHeight="251898880" behindDoc="1" locked="0" layoutInCell="1" allowOverlap="1" wp14:anchorId="2C413740" wp14:editId="24DD76ED">
            <wp:simplePos x="0" y="0"/>
            <wp:positionH relativeFrom="margin">
              <wp:align>right</wp:align>
            </wp:positionH>
            <wp:positionV relativeFrom="paragraph">
              <wp:posOffset>62230</wp:posOffset>
            </wp:positionV>
            <wp:extent cx="1576070" cy="1118870"/>
            <wp:effectExtent l="0" t="0" r="5080" b="5080"/>
            <wp:wrapTight wrapText="bothSides">
              <wp:wrapPolygon edited="0">
                <wp:start x="0" y="0"/>
                <wp:lineTo x="0" y="21330"/>
                <wp:lineTo x="21409" y="21330"/>
                <wp:lineTo x="21409"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76070" cy="1118870"/>
                    </a:xfrm>
                    <a:prstGeom prst="rect">
                      <a:avLst/>
                    </a:prstGeom>
                    <a:noFill/>
                    <a:ln>
                      <a:noFill/>
                    </a:ln>
                  </pic:spPr>
                </pic:pic>
              </a:graphicData>
            </a:graphic>
          </wp:anchor>
        </w:drawing>
      </w:r>
      <w:r w:rsidR="00836930">
        <w:rPr>
          <w:rFonts w:eastAsia="Times New Roman"/>
          <w:noProof/>
          <w:color w:val="000000"/>
        </w:rPr>
        <w:drawing>
          <wp:anchor distT="0" distB="0" distL="114300" distR="114300" simplePos="0" relativeHeight="251897856" behindDoc="1" locked="0" layoutInCell="1" allowOverlap="1" wp14:anchorId="44CF8D2B" wp14:editId="2C7C8733">
            <wp:simplePos x="0" y="0"/>
            <wp:positionH relativeFrom="column">
              <wp:posOffset>0</wp:posOffset>
            </wp:positionH>
            <wp:positionV relativeFrom="paragraph">
              <wp:posOffset>-4445</wp:posOffset>
            </wp:positionV>
            <wp:extent cx="1493520" cy="1493520"/>
            <wp:effectExtent l="0" t="0" r="0" b="0"/>
            <wp:wrapTight wrapText="bothSides">
              <wp:wrapPolygon edited="0">
                <wp:start x="0" y="0"/>
                <wp:lineTo x="0" y="21214"/>
                <wp:lineTo x="21214" y="21214"/>
                <wp:lineTo x="2121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flipH="1">
                      <a:off x="0" y="0"/>
                      <a:ext cx="1493520" cy="1493520"/>
                    </a:xfrm>
                    <a:prstGeom prst="rect">
                      <a:avLst/>
                    </a:prstGeom>
                    <a:noFill/>
                    <a:ln>
                      <a:noFill/>
                    </a:ln>
                  </pic:spPr>
                </pic:pic>
              </a:graphicData>
            </a:graphic>
          </wp:anchor>
        </w:drawing>
      </w:r>
    </w:p>
    <w:p w14:paraId="0DD9BC0E" w14:textId="77777777" w:rsidR="00836930" w:rsidRDefault="00836930" w:rsidP="00157DCA">
      <w:pPr>
        <w:pStyle w:val="Heading2"/>
        <w:jc w:val="left"/>
        <w:rPr>
          <w:rFonts w:ascii="Times New Roman" w:hAnsi="Times New Roman"/>
          <w:bCs w:val="0"/>
          <w:i/>
          <w:sz w:val="26"/>
        </w:rPr>
      </w:pPr>
    </w:p>
    <w:p w14:paraId="08066168" w14:textId="11313F9B" w:rsidR="00836930" w:rsidRDefault="00836930" w:rsidP="00157DCA">
      <w:pPr>
        <w:pStyle w:val="Heading2"/>
        <w:jc w:val="left"/>
        <w:rPr>
          <w:rFonts w:ascii="Times New Roman" w:hAnsi="Times New Roman"/>
          <w:bCs w:val="0"/>
          <w:i/>
          <w:sz w:val="26"/>
        </w:rPr>
      </w:pPr>
    </w:p>
    <w:p w14:paraId="0A425319" w14:textId="1A50A1D9" w:rsidR="00836930" w:rsidRDefault="00836930" w:rsidP="00157DCA">
      <w:pPr>
        <w:pStyle w:val="Heading2"/>
        <w:jc w:val="left"/>
        <w:rPr>
          <w:rFonts w:ascii="Times New Roman" w:hAnsi="Times New Roman"/>
          <w:bCs w:val="0"/>
          <w:i/>
          <w:sz w:val="26"/>
        </w:rPr>
      </w:pPr>
    </w:p>
    <w:p w14:paraId="54C64495" w14:textId="77777777" w:rsidR="00836930" w:rsidRDefault="00836930" w:rsidP="00157DCA">
      <w:pPr>
        <w:pStyle w:val="Heading2"/>
        <w:jc w:val="left"/>
        <w:rPr>
          <w:rFonts w:ascii="Times New Roman" w:hAnsi="Times New Roman"/>
          <w:bCs w:val="0"/>
          <w:i/>
          <w:sz w:val="26"/>
        </w:rPr>
      </w:pPr>
    </w:p>
    <w:p w14:paraId="12E84A5E" w14:textId="77777777" w:rsidR="00836930" w:rsidRDefault="00836930" w:rsidP="00157DCA">
      <w:pPr>
        <w:pStyle w:val="Heading2"/>
        <w:jc w:val="left"/>
        <w:rPr>
          <w:rFonts w:ascii="Times New Roman" w:hAnsi="Times New Roman"/>
          <w:bCs w:val="0"/>
          <w:i/>
          <w:sz w:val="26"/>
        </w:rPr>
      </w:pPr>
    </w:p>
    <w:p w14:paraId="7C66AC20" w14:textId="405B8ACA" w:rsidR="000B03E5" w:rsidRPr="00157DCA" w:rsidRDefault="00670985" w:rsidP="00157DCA">
      <w:pPr>
        <w:pStyle w:val="Heading2"/>
        <w:jc w:val="left"/>
        <w:rPr>
          <w:rFonts w:ascii="Times New Roman" w:hAnsi="Times New Roman"/>
          <w:bCs w:val="0"/>
          <w:i/>
          <w:sz w:val="26"/>
        </w:rPr>
      </w:pPr>
      <w:bookmarkStart w:id="285" w:name="_Toc91855608"/>
      <w:r w:rsidRPr="00157DCA">
        <w:rPr>
          <w:rFonts w:ascii="Times New Roman" w:hAnsi="Times New Roman"/>
          <w:bCs w:val="0"/>
          <w:i/>
          <w:sz w:val="26"/>
        </w:rPr>
        <w:t>5</w:t>
      </w:r>
      <w:r w:rsidR="00E45366" w:rsidRPr="00157DCA">
        <w:rPr>
          <w:rFonts w:ascii="Times New Roman" w:hAnsi="Times New Roman"/>
          <w:bCs w:val="0"/>
          <w:i/>
          <w:sz w:val="26"/>
        </w:rPr>
        <w:t>.2</w:t>
      </w:r>
      <w:r w:rsidR="001C2904">
        <w:rPr>
          <w:rFonts w:ascii="Times New Roman" w:hAnsi="Times New Roman"/>
          <w:bCs w:val="0"/>
          <w:i/>
          <w:sz w:val="26"/>
        </w:rPr>
        <w:t>.</w:t>
      </w:r>
      <w:r w:rsidR="00737FD1" w:rsidRPr="00157DCA">
        <w:rPr>
          <w:rFonts w:ascii="Times New Roman" w:hAnsi="Times New Roman"/>
          <w:bCs w:val="0"/>
          <w:i/>
          <w:sz w:val="26"/>
        </w:rPr>
        <w:t xml:space="preserve"> Khối </w:t>
      </w:r>
      <w:r w:rsidR="00A15EA4">
        <w:rPr>
          <w:rFonts w:ascii="Times New Roman" w:hAnsi="Times New Roman"/>
          <w:bCs w:val="0"/>
          <w:i/>
          <w:sz w:val="26"/>
        </w:rPr>
        <w:t>Truyền Phát</w:t>
      </w:r>
      <w:bookmarkEnd w:id="285"/>
    </w:p>
    <w:p w14:paraId="09E63E51" w14:textId="7BC9314D" w:rsidR="000B03E5" w:rsidRPr="00E45366" w:rsidRDefault="00AC26C5" w:rsidP="00D1427C">
      <w:pPr>
        <w:numPr>
          <w:ilvl w:val="0"/>
          <w:numId w:val="12"/>
        </w:numPr>
        <w:ind w:left="851" w:hanging="425"/>
        <w:outlineLvl w:val="3"/>
        <w:rPr>
          <w:b/>
          <w:bCs/>
        </w:rPr>
      </w:pPr>
      <w:r>
        <w:rPr>
          <w:rFonts w:ascii="SimSun" w:hAnsi="SimSun" w:cs="SimSun"/>
          <w:noProof/>
          <w:sz w:val="24"/>
          <w:szCs w:val="24"/>
        </w:rPr>
        <w:drawing>
          <wp:anchor distT="0" distB="0" distL="114300" distR="114300" simplePos="0" relativeHeight="251725824" behindDoc="1" locked="0" layoutInCell="1" allowOverlap="1" wp14:anchorId="78F8DA0B" wp14:editId="13077FD3">
            <wp:simplePos x="0" y="0"/>
            <wp:positionH relativeFrom="margin">
              <wp:align>right</wp:align>
            </wp:positionH>
            <wp:positionV relativeFrom="paragraph">
              <wp:posOffset>313690</wp:posOffset>
            </wp:positionV>
            <wp:extent cx="5734050" cy="1517650"/>
            <wp:effectExtent l="0" t="0" r="0" b="0"/>
            <wp:wrapTight wrapText="bothSides">
              <wp:wrapPolygon edited="0">
                <wp:start x="144" y="0"/>
                <wp:lineTo x="0" y="542"/>
                <wp:lineTo x="0" y="20064"/>
                <wp:lineTo x="215" y="20877"/>
                <wp:lineTo x="20595" y="20877"/>
                <wp:lineTo x="20739" y="20335"/>
                <wp:lineTo x="21098" y="18166"/>
                <wp:lineTo x="21026" y="17352"/>
                <wp:lineTo x="21528" y="13556"/>
                <wp:lineTo x="21528" y="7049"/>
                <wp:lineTo x="21026" y="4338"/>
                <wp:lineTo x="21098" y="3254"/>
                <wp:lineTo x="20882" y="542"/>
                <wp:lineTo x="20667" y="0"/>
                <wp:lineTo x="144" y="0"/>
              </wp:wrapPolygon>
            </wp:wrapTight>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34050" cy="1517650"/>
                    </a:xfrm>
                    <a:prstGeom prst="rect">
                      <a:avLst/>
                    </a:prstGeom>
                    <a:noFill/>
                    <a:ln w="9525">
                      <a:noFill/>
                    </a:ln>
                  </pic:spPr>
                </pic:pic>
              </a:graphicData>
            </a:graphic>
            <wp14:sizeRelH relativeFrom="margin">
              <wp14:pctWidth>0</wp14:pctWidth>
            </wp14:sizeRelH>
          </wp:anchor>
        </w:drawing>
      </w:r>
      <w:r w:rsidR="00737FD1" w:rsidRPr="00E45366">
        <w:rPr>
          <w:b/>
          <w:bCs/>
        </w:rPr>
        <w:t>Giới thiệu Chung</w:t>
      </w:r>
    </w:p>
    <w:p w14:paraId="60F1521C" w14:textId="0E2D52AB" w:rsidR="000B03E5" w:rsidRDefault="000B03E5">
      <w:pPr>
        <w:rPr>
          <w:rFonts w:ascii="SimSun" w:hAnsi="SimSun" w:cs="SimSun"/>
          <w:sz w:val="24"/>
          <w:szCs w:val="24"/>
        </w:rPr>
      </w:pPr>
    </w:p>
    <w:p w14:paraId="24E7EE37" w14:textId="77777777" w:rsidR="000B03E5" w:rsidRPr="00F50F39" w:rsidRDefault="00737FD1" w:rsidP="00AC26C5">
      <w:pPr>
        <w:ind w:firstLine="720"/>
        <w:jc w:val="both"/>
      </w:pPr>
      <w:r w:rsidRPr="00F50F39">
        <w:t xml:space="preserve">Module thu phát Wifi ESP8266 NodeMCU là kit phát triển dựa trên nền chip Wifi SOC ESP8266 với thiết kế dễ sử dụng và đặc biệt là có thể sử dụng trực tiếp trình biên dịch </w:t>
      </w:r>
      <w:r w:rsidRPr="00F50F39">
        <w:lastRenderedPageBreak/>
        <w:t>của Adrudino để lập trình và nạp code, điều này khiến việc sử dụng và lập trình các ứng dụng trên ESP8266 trở nên đơn giản hơn nhiều.</w:t>
      </w:r>
    </w:p>
    <w:p w14:paraId="70AA78FD" w14:textId="424EB060" w:rsidR="000B03E5" w:rsidRPr="00F50F39" w:rsidRDefault="00737FD1" w:rsidP="00AC26C5">
      <w:pPr>
        <w:ind w:firstLine="720"/>
        <w:jc w:val="both"/>
      </w:pPr>
      <w:r w:rsidRPr="00F50F39">
        <w:t xml:space="preserve">Module thu phát Wifi ESP8266 NodeMCU được dùng </w:t>
      </w:r>
      <w:r w:rsidR="005C340B">
        <w:t>c</w:t>
      </w:r>
      <w:r w:rsidRPr="00F50F39">
        <w:t>ho ứng dụng cần kết nối thu thập dữ liệu và điều khiển qua sóng Wifi,</w:t>
      </w:r>
      <w:r w:rsidR="00BA4553">
        <w:t xml:space="preserve"> </w:t>
      </w:r>
      <w:r w:rsidRPr="00F50F39">
        <w:t>đặc biệt nhất là các ứng dụng liên quan đến IOT.</w:t>
      </w:r>
    </w:p>
    <w:p w14:paraId="56F066EA" w14:textId="6A931922" w:rsidR="000B03E5" w:rsidRPr="00F50F39" w:rsidRDefault="00737FD1" w:rsidP="00AC26C5">
      <w:pPr>
        <w:ind w:firstLine="720"/>
        <w:jc w:val="both"/>
      </w:pPr>
      <w:r w:rsidRPr="00F50F39">
        <w:t>Kit RF thu phát Wifi ESP8266 NOde MCU sử dụng chip nạp và giao tiếp UART mới ổn định nhất là CP2102 có khả năng tự nhận Driver trên tất cả các hệ điều hành W</w:t>
      </w:r>
      <w:r w:rsidR="00C81381">
        <w:t>i</w:t>
      </w:r>
      <w:r w:rsidRPr="00F50F39">
        <w:t>ndown và Linux, đây là phiên bản nâng cấp từ các phiên bản sử dụng IC nạp giá rẻ CH340.</w:t>
      </w:r>
    </w:p>
    <w:p w14:paraId="5FA8F327" w14:textId="77777777" w:rsidR="000B03E5" w:rsidRPr="00F50F39" w:rsidRDefault="00737FD1" w:rsidP="00D1427C">
      <w:pPr>
        <w:numPr>
          <w:ilvl w:val="0"/>
          <w:numId w:val="12"/>
        </w:numPr>
        <w:ind w:left="709" w:hanging="283"/>
        <w:rPr>
          <w:b/>
          <w:sz w:val="24"/>
          <w:szCs w:val="24"/>
        </w:rPr>
      </w:pPr>
      <w:r w:rsidRPr="00F50F39">
        <w:rPr>
          <w:b/>
          <w:sz w:val="24"/>
          <w:szCs w:val="24"/>
        </w:rPr>
        <w:t>Đặc tính nổi bật</w:t>
      </w:r>
    </w:p>
    <w:p w14:paraId="6F84F854" w14:textId="77777777" w:rsidR="000B03E5" w:rsidRPr="00833A5D" w:rsidRDefault="00737FD1" w:rsidP="00D1427C">
      <w:pPr>
        <w:numPr>
          <w:ilvl w:val="0"/>
          <w:numId w:val="13"/>
        </w:numPr>
        <w:rPr>
          <w:sz w:val="24"/>
          <w:szCs w:val="24"/>
        </w:rPr>
      </w:pPr>
      <w:r w:rsidRPr="00833A5D">
        <w:rPr>
          <w:sz w:val="24"/>
          <w:szCs w:val="24"/>
        </w:rPr>
        <w:t>Tích hợp 2 nút nhấn</w:t>
      </w:r>
    </w:p>
    <w:p w14:paraId="5B37B490" w14:textId="77777777" w:rsidR="000B03E5" w:rsidRPr="00833A5D" w:rsidRDefault="00737FD1" w:rsidP="00D1427C">
      <w:pPr>
        <w:numPr>
          <w:ilvl w:val="0"/>
          <w:numId w:val="13"/>
        </w:numPr>
        <w:rPr>
          <w:sz w:val="24"/>
          <w:szCs w:val="24"/>
        </w:rPr>
      </w:pPr>
      <w:r w:rsidRPr="00833A5D">
        <w:rPr>
          <w:sz w:val="24"/>
          <w:szCs w:val="24"/>
        </w:rPr>
        <w:t>Tích hợp chip chuyển USB -UART CH340</w:t>
      </w:r>
    </w:p>
    <w:p w14:paraId="0316D082" w14:textId="77777777" w:rsidR="000B03E5" w:rsidRPr="00833A5D" w:rsidRDefault="00737FD1" w:rsidP="00D1427C">
      <w:pPr>
        <w:numPr>
          <w:ilvl w:val="0"/>
          <w:numId w:val="13"/>
        </w:numPr>
        <w:rPr>
          <w:sz w:val="24"/>
          <w:szCs w:val="24"/>
        </w:rPr>
      </w:pPr>
      <w:r w:rsidRPr="00833A5D">
        <w:rPr>
          <w:sz w:val="24"/>
          <w:szCs w:val="24"/>
        </w:rPr>
        <w:t>Full IO :10 GPIO ,1Analog,1SPI,2</w:t>
      </w:r>
      <w:bookmarkStart w:id="286" w:name="OLE_LINK11"/>
      <w:bookmarkStart w:id="287" w:name="OLE_LINK12"/>
      <w:r w:rsidRPr="00833A5D">
        <w:rPr>
          <w:sz w:val="24"/>
          <w:szCs w:val="24"/>
        </w:rPr>
        <w:t>UART</w:t>
      </w:r>
      <w:bookmarkEnd w:id="286"/>
      <w:bookmarkEnd w:id="287"/>
      <w:r w:rsidRPr="00833A5D">
        <w:rPr>
          <w:sz w:val="24"/>
          <w:szCs w:val="24"/>
        </w:rPr>
        <w:t>,1 I2C/I2S,PWM,..</w:t>
      </w:r>
    </w:p>
    <w:p w14:paraId="1D49B6B0" w14:textId="77777777" w:rsidR="000B03E5" w:rsidRPr="00F50F39" w:rsidRDefault="00737FD1" w:rsidP="00D1427C">
      <w:pPr>
        <w:numPr>
          <w:ilvl w:val="0"/>
          <w:numId w:val="14"/>
        </w:numPr>
        <w:ind w:hanging="294"/>
        <w:outlineLvl w:val="3"/>
        <w:rPr>
          <w:b/>
          <w:bCs/>
        </w:rPr>
      </w:pPr>
      <w:r w:rsidRPr="00F50F39">
        <w:rPr>
          <w:b/>
          <w:bCs/>
        </w:rPr>
        <w:t xml:space="preserve">Thông Số Kỹ Thuật </w:t>
      </w:r>
    </w:p>
    <w:p w14:paraId="2FF23EE7"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IC chính :ESP8266 Wifi SOC</w:t>
      </w:r>
    </w:p>
    <w:p w14:paraId="7B6400E7"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Phiên bản Firmware : Node MCU Lua</w:t>
      </w:r>
    </w:p>
    <w:p w14:paraId="468387B7"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 xml:space="preserve">Chip nap và giao tiếp UART :CH340 </w:t>
      </w:r>
    </w:p>
    <w:p w14:paraId="3EFA639A" w14:textId="77777777" w:rsidR="000B03E5" w:rsidRDefault="00737FD1" w:rsidP="00D1427C">
      <w:pPr>
        <w:numPr>
          <w:ilvl w:val="0"/>
          <w:numId w:val="3"/>
        </w:numPr>
        <w:ind w:left="1140"/>
        <w:rPr>
          <w:rFonts w:eastAsia="Segoe UI"/>
          <w:color w:val="111111"/>
          <w:sz w:val="24"/>
          <w:szCs w:val="24"/>
          <w:shd w:val="clear" w:color="auto" w:fill="FFFFFF"/>
        </w:rPr>
      </w:pPr>
      <w:bookmarkStart w:id="288" w:name="OLE_LINK7"/>
      <w:bookmarkStart w:id="289" w:name="OLE_LINK8"/>
      <w:r>
        <w:rPr>
          <w:rFonts w:eastAsia="Segoe UI"/>
          <w:color w:val="111111"/>
          <w:sz w:val="24"/>
          <w:szCs w:val="24"/>
          <w:shd w:val="clear" w:color="auto" w:fill="FFFFFF"/>
        </w:rPr>
        <w:t>GPIO</w:t>
      </w:r>
      <w:bookmarkEnd w:id="288"/>
      <w:bookmarkEnd w:id="289"/>
      <w:r>
        <w:rPr>
          <w:rFonts w:eastAsia="Segoe UI"/>
          <w:color w:val="111111"/>
          <w:sz w:val="24"/>
          <w:szCs w:val="24"/>
          <w:shd w:val="clear" w:color="auto" w:fill="FFFFFF"/>
        </w:rPr>
        <w:t xml:space="preserve"> tương thích hoàn toàn với Firmware Node MCU</w:t>
      </w:r>
    </w:p>
    <w:p w14:paraId="26CBE8E8"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Cấp nguồn :5VDC MicroUSB hoặc Vin</w:t>
      </w:r>
    </w:p>
    <w:p w14:paraId="77B2DD93"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GPIO giao tiếp mức 3.3VDC</w:t>
      </w:r>
    </w:p>
    <w:p w14:paraId="23EB53AE"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Tích hợ led báo trang thái ,nút Reset ,Flash</w:t>
      </w:r>
    </w:p>
    <w:p w14:paraId="15F5F6AE"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Tương thích hoàn toàn với trình biê dịch Arduino</w:t>
      </w:r>
    </w:p>
    <w:p w14:paraId="18053B18" w14:textId="77777777" w:rsidR="000B03E5" w:rsidRDefault="00737FD1" w:rsidP="00D1427C">
      <w:pPr>
        <w:numPr>
          <w:ilvl w:val="0"/>
          <w:numId w:val="3"/>
        </w:numPr>
        <w:ind w:left="1140"/>
        <w:rPr>
          <w:rFonts w:eastAsia="Segoe UI"/>
          <w:color w:val="111111"/>
          <w:sz w:val="24"/>
          <w:szCs w:val="24"/>
          <w:shd w:val="clear" w:color="auto" w:fill="FFFFFF"/>
        </w:rPr>
      </w:pPr>
      <w:r>
        <w:rPr>
          <w:rFonts w:eastAsia="Segoe UI"/>
          <w:color w:val="111111"/>
          <w:sz w:val="24"/>
          <w:szCs w:val="24"/>
          <w:shd w:val="clear" w:color="auto" w:fill="FFFFFF"/>
        </w:rPr>
        <w:t>Kích thước :59x32mm</w:t>
      </w:r>
    </w:p>
    <w:p w14:paraId="1BB8BEF2" w14:textId="77777777" w:rsidR="000B03E5" w:rsidRPr="00E009FA" w:rsidRDefault="00737FD1" w:rsidP="00D1427C">
      <w:pPr>
        <w:numPr>
          <w:ilvl w:val="0"/>
          <w:numId w:val="15"/>
        </w:numPr>
        <w:tabs>
          <w:tab w:val="clear" w:pos="425"/>
          <w:tab w:val="left" w:pos="709"/>
        </w:tabs>
        <w:ind w:left="709" w:hanging="283"/>
        <w:outlineLvl w:val="3"/>
        <w:rPr>
          <w:rFonts w:eastAsia="Segoe UI"/>
          <w:b/>
          <w:bCs/>
          <w:color w:val="111111"/>
          <w:shd w:val="clear" w:color="auto" w:fill="FFFFFF"/>
        </w:rPr>
      </w:pPr>
      <w:r w:rsidRPr="00E009FA">
        <w:rPr>
          <w:rFonts w:eastAsia="Segoe UI"/>
          <w:b/>
          <w:bCs/>
          <w:color w:val="111111"/>
          <w:shd w:val="clear" w:color="auto" w:fill="FFFFFF"/>
        </w:rPr>
        <w:t>Ưu Điểm Và Nhược Điểm</w:t>
      </w:r>
    </w:p>
    <w:p w14:paraId="1981F85F" w14:textId="77777777" w:rsidR="000B03E5" w:rsidRPr="00581546" w:rsidRDefault="00737FD1" w:rsidP="00D1427C">
      <w:pPr>
        <w:numPr>
          <w:ilvl w:val="0"/>
          <w:numId w:val="16"/>
        </w:numPr>
        <w:ind w:left="851" w:hanging="284"/>
        <w:rPr>
          <w:rFonts w:eastAsia="Segoe UI"/>
          <w:b/>
          <w:bCs/>
          <w:color w:val="111111"/>
          <w:shd w:val="clear" w:color="auto" w:fill="FFFFFF"/>
        </w:rPr>
      </w:pPr>
      <w:r w:rsidRPr="00581546">
        <w:rPr>
          <w:rFonts w:eastAsia="Segoe UI"/>
          <w:b/>
          <w:bCs/>
          <w:color w:val="111111"/>
          <w:shd w:val="clear" w:color="auto" w:fill="FFFFFF"/>
        </w:rPr>
        <w:t>Ưu điểm</w:t>
      </w:r>
    </w:p>
    <w:p w14:paraId="2A221FAB" w14:textId="250B65D7" w:rsidR="000B03E5" w:rsidRPr="0033701C" w:rsidRDefault="00737FD1" w:rsidP="00D1427C">
      <w:pPr>
        <w:numPr>
          <w:ilvl w:val="0"/>
          <w:numId w:val="4"/>
        </w:numPr>
        <w:ind w:left="1140"/>
        <w:rPr>
          <w:rFonts w:eastAsia="Segoe UI"/>
          <w:color w:val="111111"/>
          <w:shd w:val="clear" w:color="auto" w:fill="FFFFFF"/>
        </w:rPr>
      </w:pPr>
      <w:r w:rsidRPr="0033701C">
        <w:rPr>
          <w:rFonts w:eastAsia="Segoe UI"/>
          <w:color w:val="111111"/>
          <w:shd w:val="clear" w:color="auto" w:fill="FFFFFF"/>
        </w:rPr>
        <w:t xml:space="preserve">Sử dụng </w:t>
      </w:r>
      <w:bookmarkStart w:id="290" w:name="OLE_LINK9"/>
      <w:bookmarkStart w:id="291" w:name="OLE_LINK10"/>
      <w:r w:rsidRPr="0033701C">
        <w:rPr>
          <w:rFonts w:eastAsia="Segoe UI"/>
          <w:color w:val="111111"/>
          <w:shd w:val="clear" w:color="auto" w:fill="FFFFFF"/>
        </w:rPr>
        <w:t>PCB</w:t>
      </w:r>
      <w:bookmarkEnd w:id="290"/>
      <w:bookmarkEnd w:id="291"/>
      <w:r w:rsidRPr="0033701C">
        <w:rPr>
          <w:rFonts w:eastAsia="Segoe UI"/>
          <w:color w:val="111111"/>
          <w:shd w:val="clear" w:color="auto" w:fill="FFFFFF"/>
        </w:rPr>
        <w:t xml:space="preserve"> anten để khoảng cách truyền đi xa hơn</w:t>
      </w:r>
      <w:r w:rsidR="00EA5355">
        <w:rPr>
          <w:rFonts w:eastAsia="Segoe UI"/>
          <w:color w:val="111111"/>
          <w:shd w:val="clear" w:color="auto" w:fill="FFFFFF"/>
        </w:rPr>
        <w:t>.</w:t>
      </w:r>
      <w:r w:rsidRPr="0033701C">
        <w:rPr>
          <w:rFonts w:eastAsia="Segoe UI"/>
          <w:color w:val="111111"/>
          <w:shd w:val="clear" w:color="auto" w:fill="FFFFFF"/>
        </w:rPr>
        <w:t xml:space="preserve"> </w:t>
      </w:r>
    </w:p>
    <w:p w14:paraId="7A259DB6" w14:textId="414EA3D9" w:rsidR="000B03E5" w:rsidRPr="0033701C" w:rsidRDefault="00737FD1" w:rsidP="00D1427C">
      <w:pPr>
        <w:numPr>
          <w:ilvl w:val="0"/>
          <w:numId w:val="4"/>
        </w:numPr>
        <w:ind w:left="1140"/>
        <w:rPr>
          <w:rFonts w:eastAsia="Segoe UI"/>
          <w:color w:val="111111"/>
          <w:shd w:val="clear" w:color="auto" w:fill="FFFFFF"/>
        </w:rPr>
      </w:pPr>
      <w:r w:rsidRPr="0033701C">
        <w:rPr>
          <w:rFonts w:eastAsia="Segoe UI"/>
          <w:color w:val="111111"/>
          <w:shd w:val="clear" w:color="auto" w:fill="FFFFFF"/>
        </w:rPr>
        <w:t>Giá thành không cao được sử dụng phổ biến</w:t>
      </w:r>
      <w:r w:rsidR="00EA5355">
        <w:rPr>
          <w:rFonts w:eastAsia="Segoe UI"/>
          <w:color w:val="111111"/>
          <w:shd w:val="clear" w:color="auto" w:fill="FFFFFF"/>
        </w:rPr>
        <w:t>.</w:t>
      </w:r>
    </w:p>
    <w:p w14:paraId="102050F9" w14:textId="00F0A543" w:rsidR="000B03E5" w:rsidRDefault="00737FD1" w:rsidP="00D1427C">
      <w:pPr>
        <w:numPr>
          <w:ilvl w:val="0"/>
          <w:numId w:val="4"/>
        </w:numPr>
        <w:ind w:left="1140"/>
        <w:rPr>
          <w:rFonts w:eastAsia="Segoe UI"/>
          <w:color w:val="111111"/>
          <w:sz w:val="28"/>
          <w:szCs w:val="28"/>
          <w:shd w:val="clear" w:color="auto" w:fill="FFFFFF"/>
        </w:rPr>
      </w:pPr>
      <w:r w:rsidRPr="0033701C">
        <w:rPr>
          <w:rFonts w:eastAsia="Segoe UI"/>
          <w:color w:val="111111"/>
          <w:shd w:val="clear" w:color="auto" w:fill="FFFFFF"/>
        </w:rPr>
        <w:t>Kích thước nhỏ gọn</w:t>
      </w:r>
      <w:r w:rsidR="00EA5355">
        <w:rPr>
          <w:rFonts w:eastAsia="Segoe UI"/>
          <w:color w:val="111111"/>
          <w:shd w:val="clear" w:color="auto" w:fill="FFFFFF"/>
        </w:rPr>
        <w:t>.</w:t>
      </w:r>
    </w:p>
    <w:p w14:paraId="42CF0BB1" w14:textId="77777777" w:rsidR="000B03E5" w:rsidRPr="00581546" w:rsidRDefault="00737FD1" w:rsidP="00D1427C">
      <w:pPr>
        <w:numPr>
          <w:ilvl w:val="0"/>
          <w:numId w:val="17"/>
        </w:numPr>
        <w:ind w:left="851" w:hanging="284"/>
        <w:rPr>
          <w:rFonts w:eastAsia="Segoe UI"/>
          <w:b/>
          <w:bCs/>
          <w:color w:val="111111"/>
          <w:shd w:val="clear" w:color="auto" w:fill="FFFFFF"/>
        </w:rPr>
      </w:pPr>
      <w:r w:rsidRPr="00581546">
        <w:rPr>
          <w:rFonts w:eastAsia="Segoe UI"/>
          <w:b/>
          <w:bCs/>
          <w:color w:val="111111"/>
          <w:shd w:val="clear" w:color="auto" w:fill="FFFFFF"/>
        </w:rPr>
        <w:t>Nhược Điểm</w:t>
      </w:r>
    </w:p>
    <w:p w14:paraId="1C0057B9" w14:textId="2B009E42" w:rsidR="000B03E5" w:rsidRPr="0033701C" w:rsidRDefault="00737FD1" w:rsidP="00D1427C">
      <w:pPr>
        <w:numPr>
          <w:ilvl w:val="0"/>
          <w:numId w:val="5"/>
        </w:numPr>
        <w:ind w:left="1140"/>
        <w:rPr>
          <w:rFonts w:eastAsia="Segoe UI"/>
          <w:color w:val="111111"/>
          <w:shd w:val="clear" w:color="auto" w:fill="FFFFFF"/>
        </w:rPr>
      </w:pPr>
      <w:r w:rsidRPr="0033701C">
        <w:rPr>
          <w:rFonts w:eastAsia="Segoe UI"/>
          <w:color w:val="111111"/>
          <w:shd w:val="clear" w:color="auto" w:fill="FFFFFF"/>
        </w:rPr>
        <w:lastRenderedPageBreak/>
        <w:t>Phải sử dụng flash bằng chip ngoài để lưu bộ nhớ</w:t>
      </w:r>
      <w:r w:rsidR="00EA5355">
        <w:rPr>
          <w:rFonts w:eastAsia="Segoe UI"/>
          <w:color w:val="111111"/>
          <w:shd w:val="clear" w:color="auto" w:fill="FFFFFF"/>
        </w:rPr>
        <w:t>.</w:t>
      </w:r>
    </w:p>
    <w:p w14:paraId="5432268D" w14:textId="34804F11" w:rsidR="000B03E5" w:rsidRPr="007D4FFA" w:rsidRDefault="00737FD1" w:rsidP="00D1427C">
      <w:pPr>
        <w:numPr>
          <w:ilvl w:val="0"/>
          <w:numId w:val="5"/>
        </w:numPr>
        <w:ind w:left="1140"/>
        <w:rPr>
          <w:rFonts w:eastAsia="Segoe UI"/>
          <w:color w:val="111111"/>
          <w:sz w:val="28"/>
          <w:szCs w:val="28"/>
          <w:shd w:val="clear" w:color="auto" w:fill="FFFFFF"/>
        </w:rPr>
      </w:pPr>
      <w:r w:rsidRPr="0033701C">
        <w:rPr>
          <w:rFonts w:eastAsia="Segoe UI"/>
          <w:color w:val="111111"/>
          <w:shd w:val="clear" w:color="auto" w:fill="FFFFFF"/>
        </w:rPr>
        <w:t>Không có shield chống nhiễu.</w:t>
      </w:r>
    </w:p>
    <w:p w14:paraId="375C2755" w14:textId="77777777" w:rsidR="007D4FFA" w:rsidRPr="002645F6" w:rsidRDefault="007D4FFA" w:rsidP="007D4FFA">
      <w:pPr>
        <w:pStyle w:val="NormalWeb"/>
        <w:shd w:val="clear" w:color="auto" w:fill="FFFFFF"/>
        <w:spacing w:before="0" w:beforeAutospacing="0" w:after="240" w:afterAutospacing="0"/>
        <w:rPr>
          <w:rFonts w:eastAsia="Times New Roman"/>
          <w:color w:val="111111"/>
          <w:sz w:val="26"/>
          <w:szCs w:val="26"/>
        </w:rPr>
      </w:pPr>
      <w:r w:rsidRPr="002645F6">
        <w:rPr>
          <w:color w:val="111111"/>
          <w:sz w:val="26"/>
          <w:szCs w:val="26"/>
        </w:rPr>
        <w:t>Arduino UNO R3 là dòng Arduino thế hệ thứ 3 cũng giống như các phiên bản trước đây giúp người dùng dễ dàng tiếp cận với lập trình để tạo ra phần cứng có những tính năng mong muốn một cách nhanh chóng với chi phí hợp lý.</w:t>
      </w:r>
    </w:p>
    <w:p w14:paraId="39660E00" w14:textId="7F0CC6CD" w:rsidR="007D4FFA" w:rsidRDefault="007D4FFA" w:rsidP="007D4FFA">
      <w:pPr>
        <w:rPr>
          <w:color w:val="111111"/>
        </w:rPr>
      </w:pPr>
      <w:r>
        <w:rPr>
          <w:noProof/>
          <w:color w:val="111111"/>
        </w:rPr>
        <w:drawing>
          <wp:anchor distT="0" distB="0" distL="114300" distR="114300" simplePos="0" relativeHeight="251895808" behindDoc="1" locked="0" layoutInCell="1" allowOverlap="1" wp14:anchorId="37974264" wp14:editId="687801AC">
            <wp:simplePos x="0" y="0"/>
            <wp:positionH relativeFrom="margin">
              <wp:align>right</wp:align>
            </wp:positionH>
            <wp:positionV relativeFrom="paragraph">
              <wp:posOffset>767080</wp:posOffset>
            </wp:positionV>
            <wp:extent cx="5934075" cy="2286000"/>
            <wp:effectExtent l="0" t="0" r="9525" b="0"/>
            <wp:wrapTight wrapText="bothSides">
              <wp:wrapPolygon edited="0">
                <wp:start x="0" y="0"/>
                <wp:lineTo x="0" y="21420"/>
                <wp:lineTo x="21565" y="21420"/>
                <wp:lineTo x="2156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14:sizeRelH relativeFrom="margin">
              <wp14:pctWidth>0</wp14:pctWidth>
            </wp14:sizeRelH>
          </wp:anchor>
        </w:drawing>
      </w:r>
      <w:r w:rsidRPr="007D4FFA">
        <w:rPr>
          <w:color w:val="111111"/>
        </w:rPr>
        <w:t>Hiện nay nó đã được biết đến một cách quen thuộc tại Việt Nam và sức mạnh của chúng ngày càng được chứng tỏ theo thời gian với vô vàn các ứng dụng mở (open source) độc đáo được chia sẻ rộng rãi.</w:t>
      </w:r>
    </w:p>
    <w:p w14:paraId="6DFF8AEF" w14:textId="474412DD" w:rsidR="007D4FFA" w:rsidRDefault="007D4FFA" w:rsidP="007D4FFA">
      <w:pPr>
        <w:rPr>
          <w:rFonts w:eastAsia="Segoe UI"/>
          <w:color w:val="111111"/>
          <w:sz w:val="28"/>
          <w:szCs w:val="28"/>
          <w:shd w:val="clear" w:color="auto" w:fill="FFFFFF"/>
        </w:rPr>
      </w:pPr>
    </w:p>
    <w:p w14:paraId="19947E28" w14:textId="37A0D458" w:rsidR="007D4FFA" w:rsidRDefault="007D4FFA" w:rsidP="007D4FFA">
      <w:pPr>
        <w:rPr>
          <w:rFonts w:eastAsia="Segoe UI"/>
          <w:color w:val="111111"/>
          <w:sz w:val="28"/>
          <w:szCs w:val="28"/>
          <w:shd w:val="clear" w:color="auto" w:fill="FFFFFF"/>
        </w:rPr>
      </w:pPr>
    </w:p>
    <w:tbl>
      <w:tblPr>
        <w:tblW w:w="75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09"/>
        <w:gridCol w:w="4591"/>
      </w:tblGrid>
      <w:tr w:rsidR="007D4FFA" w:rsidRPr="002645F6" w14:paraId="1AEA9FC6"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6E0D2ED5" w14:textId="77777777" w:rsidR="007D4FFA" w:rsidRPr="002645F6" w:rsidRDefault="007D4FFA" w:rsidP="004B519A">
            <w:pPr>
              <w:spacing w:after="0" w:line="240" w:lineRule="auto"/>
              <w:rPr>
                <w:rFonts w:eastAsia="Times New Roman"/>
              </w:rPr>
            </w:pPr>
            <w:r w:rsidRPr="002645F6">
              <w:rPr>
                <w:rFonts w:eastAsia="Times New Roman"/>
              </w:rPr>
              <w:t> Vi điều khiển</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ACAA362" w14:textId="77777777" w:rsidR="007D4FFA" w:rsidRPr="002645F6" w:rsidRDefault="007D4FFA" w:rsidP="004B519A">
            <w:pPr>
              <w:spacing w:after="0" w:line="240" w:lineRule="auto"/>
              <w:rPr>
                <w:rFonts w:eastAsia="Times New Roman"/>
              </w:rPr>
            </w:pPr>
            <w:r w:rsidRPr="002645F6">
              <w:rPr>
                <w:rFonts w:eastAsia="Times New Roman"/>
              </w:rPr>
              <w:t>  ATmega328 họ 8bit</w:t>
            </w:r>
          </w:p>
        </w:tc>
      </w:tr>
      <w:tr w:rsidR="007D4FFA" w:rsidRPr="002645F6" w14:paraId="0E45AD68"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3600391C" w14:textId="77777777" w:rsidR="007D4FFA" w:rsidRPr="002645F6" w:rsidRDefault="007D4FFA" w:rsidP="004B519A">
            <w:pPr>
              <w:spacing w:after="0" w:line="240" w:lineRule="auto"/>
              <w:rPr>
                <w:rFonts w:eastAsia="Times New Roman"/>
              </w:rPr>
            </w:pPr>
            <w:r w:rsidRPr="002645F6">
              <w:rPr>
                <w:rFonts w:eastAsia="Times New Roman"/>
              </w:rPr>
              <w:t>  Điện áp hoạt động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419BBA45" w14:textId="77777777" w:rsidR="007D4FFA" w:rsidRPr="002645F6" w:rsidRDefault="007D4FFA" w:rsidP="004B519A">
            <w:pPr>
              <w:spacing w:after="0" w:line="240" w:lineRule="auto"/>
              <w:rPr>
                <w:rFonts w:eastAsia="Times New Roman"/>
              </w:rPr>
            </w:pPr>
            <w:r w:rsidRPr="002645F6">
              <w:rPr>
                <w:rFonts w:eastAsia="Times New Roman"/>
              </w:rPr>
              <w:t>  5~12V DC (khuyên dùng)</w:t>
            </w:r>
          </w:p>
        </w:tc>
      </w:tr>
      <w:tr w:rsidR="007D4FFA" w:rsidRPr="002645F6" w14:paraId="70795FEF"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221A1512" w14:textId="77777777" w:rsidR="007D4FFA" w:rsidRPr="002645F6" w:rsidRDefault="007D4FFA" w:rsidP="004B519A">
            <w:pPr>
              <w:spacing w:after="0" w:line="240" w:lineRule="auto"/>
              <w:rPr>
                <w:rFonts w:eastAsia="Times New Roman"/>
              </w:rPr>
            </w:pPr>
            <w:r w:rsidRPr="002645F6">
              <w:rPr>
                <w:rFonts w:eastAsia="Times New Roman"/>
              </w:rPr>
              <w:t>  Tần số hoạt động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5DA72669" w14:textId="77777777" w:rsidR="007D4FFA" w:rsidRPr="002645F6" w:rsidRDefault="007D4FFA" w:rsidP="004B519A">
            <w:pPr>
              <w:spacing w:after="0" w:line="240" w:lineRule="auto"/>
              <w:rPr>
                <w:rFonts w:eastAsia="Times New Roman"/>
              </w:rPr>
            </w:pPr>
            <w:r w:rsidRPr="002645F6">
              <w:rPr>
                <w:rFonts w:eastAsia="Times New Roman"/>
              </w:rPr>
              <w:t>  16 MHz</w:t>
            </w:r>
          </w:p>
        </w:tc>
      </w:tr>
      <w:tr w:rsidR="007D4FFA" w:rsidRPr="002645F6" w14:paraId="654424A5"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7B625333" w14:textId="77777777" w:rsidR="007D4FFA" w:rsidRPr="002645F6" w:rsidRDefault="007D4FFA" w:rsidP="004B519A">
            <w:pPr>
              <w:spacing w:after="0" w:line="240" w:lineRule="auto"/>
              <w:rPr>
                <w:rFonts w:eastAsia="Times New Roman"/>
              </w:rPr>
            </w:pPr>
            <w:r w:rsidRPr="002645F6">
              <w:rPr>
                <w:rFonts w:eastAsia="Times New Roman"/>
              </w:rPr>
              <w:t>  Dòng tiêu thụ</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61EC3A4" w14:textId="77777777" w:rsidR="007D4FFA" w:rsidRPr="002645F6" w:rsidRDefault="007D4FFA" w:rsidP="004B519A">
            <w:pPr>
              <w:spacing w:after="0" w:line="240" w:lineRule="auto"/>
              <w:rPr>
                <w:rFonts w:eastAsia="Times New Roman"/>
              </w:rPr>
            </w:pPr>
            <w:r w:rsidRPr="002645F6">
              <w:rPr>
                <w:rFonts w:eastAsia="Times New Roman"/>
              </w:rPr>
              <w:t>  Khoảng 30mA</w:t>
            </w:r>
          </w:p>
        </w:tc>
      </w:tr>
      <w:tr w:rsidR="007D4FFA" w:rsidRPr="002645F6" w14:paraId="17C253B9"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23EC562" w14:textId="77777777" w:rsidR="007D4FFA" w:rsidRPr="002645F6" w:rsidRDefault="007D4FFA" w:rsidP="004B519A">
            <w:pPr>
              <w:spacing w:after="0" w:line="240" w:lineRule="auto"/>
              <w:rPr>
                <w:rFonts w:eastAsia="Times New Roman"/>
              </w:rPr>
            </w:pPr>
            <w:r w:rsidRPr="002645F6">
              <w:rPr>
                <w:rFonts w:eastAsia="Times New Roman"/>
              </w:rPr>
              <w:t>  Điện áp vào giới hạn</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3D26E23F" w14:textId="77777777" w:rsidR="007D4FFA" w:rsidRPr="002645F6" w:rsidRDefault="007D4FFA" w:rsidP="004B519A">
            <w:pPr>
              <w:spacing w:after="0" w:line="240" w:lineRule="auto"/>
              <w:rPr>
                <w:rFonts w:eastAsia="Times New Roman"/>
              </w:rPr>
            </w:pPr>
            <w:r w:rsidRPr="002645F6">
              <w:rPr>
                <w:rFonts w:eastAsia="Times New Roman"/>
              </w:rPr>
              <w:t>  19V DC</w:t>
            </w:r>
          </w:p>
        </w:tc>
      </w:tr>
      <w:tr w:rsidR="007D4FFA" w:rsidRPr="002645F6" w14:paraId="3ABE61A4"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1512999B" w14:textId="77777777" w:rsidR="007D4FFA" w:rsidRPr="002645F6" w:rsidRDefault="007D4FFA" w:rsidP="004B519A">
            <w:pPr>
              <w:spacing w:after="0" w:line="240" w:lineRule="auto"/>
              <w:rPr>
                <w:rFonts w:eastAsia="Times New Roman"/>
              </w:rPr>
            </w:pPr>
            <w:r w:rsidRPr="002645F6">
              <w:rPr>
                <w:rFonts w:eastAsia="Times New Roman"/>
              </w:rPr>
              <w:t>  Số chân Digital I/O</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59B8809" w14:textId="77777777" w:rsidR="007D4FFA" w:rsidRPr="002645F6" w:rsidRDefault="007D4FFA" w:rsidP="004B519A">
            <w:pPr>
              <w:spacing w:after="0" w:line="240" w:lineRule="auto"/>
              <w:rPr>
                <w:rFonts w:eastAsia="Times New Roman"/>
              </w:rPr>
            </w:pPr>
            <w:r w:rsidRPr="002645F6">
              <w:rPr>
                <w:rFonts w:eastAsia="Times New Roman"/>
              </w:rPr>
              <w:t>  14 (6 chân PWM)</w:t>
            </w:r>
          </w:p>
        </w:tc>
      </w:tr>
      <w:tr w:rsidR="007D4FFA" w:rsidRPr="002645F6" w14:paraId="2B83D7A0"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34B4960A" w14:textId="77777777" w:rsidR="007D4FFA" w:rsidRPr="002645F6" w:rsidRDefault="007D4FFA" w:rsidP="004B519A">
            <w:pPr>
              <w:spacing w:after="0" w:line="240" w:lineRule="auto"/>
              <w:rPr>
                <w:rFonts w:eastAsia="Times New Roman"/>
              </w:rPr>
            </w:pPr>
            <w:r w:rsidRPr="002645F6">
              <w:rPr>
                <w:rFonts w:eastAsia="Times New Roman"/>
              </w:rPr>
              <w:t>  Số chân Analog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EECBFB9" w14:textId="77777777" w:rsidR="007D4FFA" w:rsidRPr="002645F6" w:rsidRDefault="007D4FFA" w:rsidP="004B519A">
            <w:pPr>
              <w:spacing w:after="0" w:line="240" w:lineRule="auto"/>
              <w:rPr>
                <w:rFonts w:eastAsia="Times New Roman"/>
              </w:rPr>
            </w:pPr>
            <w:r w:rsidRPr="002645F6">
              <w:rPr>
                <w:rFonts w:eastAsia="Times New Roman"/>
              </w:rPr>
              <w:t>  6 (độ phân giải 10bit)</w:t>
            </w:r>
          </w:p>
        </w:tc>
      </w:tr>
      <w:tr w:rsidR="007D4FFA" w:rsidRPr="002645F6" w14:paraId="68D73796"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7BF3F089" w14:textId="77777777" w:rsidR="007D4FFA" w:rsidRPr="002645F6" w:rsidRDefault="007D4FFA" w:rsidP="004B519A">
            <w:pPr>
              <w:spacing w:after="0" w:line="240" w:lineRule="auto"/>
              <w:rPr>
                <w:rFonts w:eastAsia="Times New Roman"/>
              </w:rPr>
            </w:pPr>
            <w:r w:rsidRPr="002645F6">
              <w:rPr>
                <w:rFonts w:eastAsia="Times New Roman"/>
              </w:rPr>
              <w:t>  Dòng tối đa trên mỗi chân I/O</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585FA8AF" w14:textId="77777777" w:rsidR="007D4FFA" w:rsidRPr="002645F6" w:rsidRDefault="007D4FFA" w:rsidP="004B519A">
            <w:pPr>
              <w:spacing w:after="0" w:line="240" w:lineRule="auto"/>
              <w:rPr>
                <w:rFonts w:eastAsia="Times New Roman"/>
              </w:rPr>
            </w:pPr>
            <w:r w:rsidRPr="002645F6">
              <w:rPr>
                <w:rFonts w:eastAsia="Times New Roman"/>
              </w:rPr>
              <w:t>  30 mA</w:t>
            </w:r>
          </w:p>
        </w:tc>
      </w:tr>
      <w:tr w:rsidR="007D4FFA" w:rsidRPr="002645F6" w14:paraId="583F60E9"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237C528E" w14:textId="77777777" w:rsidR="007D4FFA" w:rsidRPr="002645F6" w:rsidRDefault="007D4FFA" w:rsidP="004B519A">
            <w:pPr>
              <w:spacing w:after="0" w:line="240" w:lineRule="auto"/>
              <w:rPr>
                <w:rFonts w:eastAsia="Times New Roman"/>
              </w:rPr>
            </w:pPr>
            <w:r w:rsidRPr="002645F6">
              <w:rPr>
                <w:rFonts w:eastAsia="Times New Roman"/>
              </w:rPr>
              <w:lastRenderedPageBreak/>
              <w:t>  Dòng ra tối đa (5V)</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7377DBFD" w14:textId="77777777" w:rsidR="007D4FFA" w:rsidRPr="002645F6" w:rsidRDefault="007D4FFA" w:rsidP="004B519A">
            <w:pPr>
              <w:spacing w:after="0" w:line="240" w:lineRule="auto"/>
              <w:rPr>
                <w:rFonts w:eastAsia="Times New Roman"/>
              </w:rPr>
            </w:pPr>
            <w:r w:rsidRPr="002645F6">
              <w:rPr>
                <w:rFonts w:eastAsia="Times New Roman"/>
              </w:rPr>
              <w:t>  500 mA</w:t>
            </w:r>
          </w:p>
        </w:tc>
      </w:tr>
      <w:tr w:rsidR="007D4FFA" w:rsidRPr="002645F6" w14:paraId="2BA70FAD"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1275A8FB" w14:textId="77777777" w:rsidR="007D4FFA" w:rsidRPr="002645F6" w:rsidRDefault="007D4FFA" w:rsidP="004B519A">
            <w:pPr>
              <w:spacing w:after="0" w:line="240" w:lineRule="auto"/>
              <w:rPr>
                <w:rFonts w:eastAsia="Times New Roman"/>
              </w:rPr>
            </w:pPr>
            <w:r w:rsidRPr="002645F6">
              <w:rPr>
                <w:rFonts w:eastAsia="Times New Roman"/>
              </w:rPr>
              <w:t>  Dòng ra tối đa (3.3V)</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46E072F6" w14:textId="77777777" w:rsidR="007D4FFA" w:rsidRPr="002645F6" w:rsidRDefault="007D4FFA" w:rsidP="004B519A">
            <w:pPr>
              <w:spacing w:after="0" w:line="240" w:lineRule="auto"/>
              <w:rPr>
                <w:rFonts w:eastAsia="Times New Roman"/>
              </w:rPr>
            </w:pPr>
            <w:r w:rsidRPr="002645F6">
              <w:rPr>
                <w:rFonts w:eastAsia="Times New Roman"/>
              </w:rPr>
              <w:t>  50 mA</w:t>
            </w:r>
          </w:p>
        </w:tc>
      </w:tr>
      <w:tr w:rsidR="007D4FFA" w:rsidRPr="002645F6" w14:paraId="194FFA31"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43111E30" w14:textId="77777777" w:rsidR="007D4FFA" w:rsidRPr="002645F6" w:rsidRDefault="007D4FFA" w:rsidP="004B519A">
            <w:pPr>
              <w:spacing w:after="0" w:line="240" w:lineRule="auto"/>
              <w:rPr>
                <w:rFonts w:eastAsia="Times New Roman"/>
              </w:rPr>
            </w:pPr>
            <w:r w:rsidRPr="002645F6">
              <w:rPr>
                <w:rFonts w:eastAsia="Times New Roman"/>
              </w:rPr>
              <w:t>  Bộ nhớ flash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2BFF613" w14:textId="77777777" w:rsidR="007D4FFA" w:rsidRPr="002645F6" w:rsidRDefault="007D4FFA" w:rsidP="004B519A">
            <w:pPr>
              <w:spacing w:after="0" w:line="240" w:lineRule="auto"/>
              <w:rPr>
                <w:rFonts w:eastAsia="Times New Roman"/>
              </w:rPr>
            </w:pPr>
            <w:r w:rsidRPr="002645F6">
              <w:rPr>
                <w:rFonts w:eastAsia="Times New Roman"/>
              </w:rPr>
              <w:t>  32 KB (ATmega328) với 0.5KB dùng bởi bootloader</w:t>
            </w:r>
          </w:p>
        </w:tc>
      </w:tr>
      <w:tr w:rsidR="007D4FFA" w:rsidRPr="002645F6" w14:paraId="39242A93"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2C3DE1A0" w14:textId="77777777" w:rsidR="007D4FFA" w:rsidRPr="002645F6" w:rsidRDefault="007D4FFA" w:rsidP="004B519A">
            <w:pPr>
              <w:spacing w:after="0" w:line="240" w:lineRule="auto"/>
              <w:rPr>
                <w:rFonts w:eastAsia="Times New Roman"/>
              </w:rPr>
            </w:pPr>
            <w:r w:rsidRPr="002645F6">
              <w:rPr>
                <w:rFonts w:eastAsia="Times New Roman"/>
              </w:rPr>
              <w:t>  SRAM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5D058DF7" w14:textId="77777777" w:rsidR="007D4FFA" w:rsidRPr="002645F6" w:rsidRDefault="007D4FFA" w:rsidP="004B519A">
            <w:pPr>
              <w:spacing w:after="0" w:line="240" w:lineRule="auto"/>
              <w:rPr>
                <w:rFonts w:eastAsia="Times New Roman"/>
              </w:rPr>
            </w:pPr>
            <w:r w:rsidRPr="002645F6">
              <w:rPr>
                <w:rFonts w:eastAsia="Times New Roman"/>
              </w:rPr>
              <w:t>  2 KB (ATmega328)</w:t>
            </w:r>
          </w:p>
        </w:tc>
      </w:tr>
      <w:tr w:rsidR="007D4FFA" w:rsidRPr="002645F6" w14:paraId="08716298" w14:textId="77777777" w:rsidTr="004B519A">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3B822E2E" w14:textId="77777777" w:rsidR="007D4FFA" w:rsidRPr="002645F6" w:rsidRDefault="007D4FFA" w:rsidP="004B519A">
            <w:pPr>
              <w:spacing w:after="0" w:line="240" w:lineRule="auto"/>
              <w:rPr>
                <w:rFonts w:eastAsia="Times New Roman"/>
              </w:rPr>
            </w:pPr>
            <w:r w:rsidRPr="002645F6">
              <w:rPr>
                <w:rFonts w:eastAsia="Times New Roman"/>
              </w:rPr>
              <w:t>  EEPROM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14:paraId="0C328051" w14:textId="77777777" w:rsidR="007D4FFA" w:rsidRPr="002645F6" w:rsidRDefault="007D4FFA" w:rsidP="004B519A">
            <w:pPr>
              <w:spacing w:after="0" w:line="240" w:lineRule="auto"/>
              <w:rPr>
                <w:rFonts w:eastAsia="Times New Roman"/>
              </w:rPr>
            </w:pPr>
            <w:r w:rsidRPr="002645F6">
              <w:rPr>
                <w:rFonts w:eastAsia="Times New Roman"/>
              </w:rPr>
              <w:t>  1 KB (ATmega328)</w:t>
            </w:r>
          </w:p>
        </w:tc>
      </w:tr>
      <w:tr w:rsidR="007D4FFA" w:rsidRPr="002645F6" w14:paraId="032E45C0" w14:textId="77777777" w:rsidTr="004B519A">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14:paraId="00E0196B" w14:textId="77777777" w:rsidR="007D4FFA" w:rsidRPr="002645F6" w:rsidRDefault="007D4FFA" w:rsidP="004B519A">
            <w:pPr>
              <w:spacing w:after="0" w:line="240" w:lineRule="auto"/>
              <w:rPr>
                <w:rFonts w:eastAsia="Times New Roman"/>
              </w:rPr>
            </w:pPr>
            <w:r w:rsidRPr="002645F6">
              <w:rPr>
                <w:rFonts w:eastAsia="Times New Roman"/>
              </w:rPr>
              <w:t>  Khối lượng</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14:paraId="303BDA31" w14:textId="77777777" w:rsidR="007D4FFA" w:rsidRPr="002645F6" w:rsidRDefault="007D4FFA" w:rsidP="004B519A">
            <w:pPr>
              <w:spacing w:after="0" w:line="240" w:lineRule="auto"/>
              <w:rPr>
                <w:rFonts w:eastAsia="Times New Roman"/>
              </w:rPr>
            </w:pPr>
            <w:r w:rsidRPr="002645F6">
              <w:rPr>
                <w:rFonts w:eastAsia="Times New Roman"/>
              </w:rPr>
              <w:t>  25 gram</w:t>
            </w:r>
          </w:p>
        </w:tc>
      </w:tr>
    </w:tbl>
    <w:p w14:paraId="1ACBA6A9" w14:textId="77777777" w:rsidR="009A41F1" w:rsidRDefault="009A41F1" w:rsidP="009A41F1">
      <w:pPr>
        <w:shd w:val="clear" w:color="auto" w:fill="FFFFFF"/>
        <w:spacing w:after="240" w:line="240" w:lineRule="auto"/>
        <w:rPr>
          <w:rFonts w:eastAsia="Times New Roman"/>
          <w:color w:val="000000"/>
        </w:rPr>
      </w:pPr>
    </w:p>
    <w:p w14:paraId="2FFEF289" w14:textId="0485839F" w:rsidR="007D4FFA" w:rsidRDefault="009A41F1" w:rsidP="009A41F1">
      <w:pPr>
        <w:shd w:val="clear" w:color="auto" w:fill="FFFFFF"/>
        <w:spacing w:after="240" w:line="240" w:lineRule="auto"/>
        <w:rPr>
          <w:rFonts w:eastAsia="Times New Roman"/>
          <w:color w:val="000000"/>
        </w:rPr>
      </w:pPr>
      <w:r w:rsidRPr="002645F6">
        <w:rPr>
          <w:rFonts w:eastAsia="Times New Roman"/>
          <w:color w:val="000000"/>
        </w:rPr>
        <w:t>Lưu ý : Cấp điệp áp trên 5.5V vào các chân Digital hoặc Analog của Arduino UNO sẽ làm hỏng vi điều khiển.</w:t>
      </w:r>
    </w:p>
    <w:p w14:paraId="11170D15" w14:textId="4B38F756" w:rsidR="009A41F1" w:rsidRDefault="009A41F1" w:rsidP="009A41F1">
      <w:pPr>
        <w:shd w:val="clear" w:color="auto" w:fill="FFFFFF"/>
        <w:spacing w:after="240" w:line="240" w:lineRule="auto"/>
        <w:rPr>
          <w:rFonts w:eastAsia="Times New Roman"/>
          <w:color w:val="000000"/>
        </w:rPr>
      </w:pPr>
      <w:r>
        <w:rPr>
          <w:rFonts w:eastAsia="Times New Roman"/>
          <w:color w:val="000000"/>
        </w:rPr>
        <w:t>Sơ đồ chân:</w:t>
      </w:r>
    </w:p>
    <w:p w14:paraId="63757DD9" w14:textId="0A268D05" w:rsidR="009A41F1" w:rsidRPr="009A41F1" w:rsidRDefault="009A41F1" w:rsidP="009A41F1">
      <w:pPr>
        <w:shd w:val="clear" w:color="auto" w:fill="FFFFFF"/>
        <w:spacing w:after="240" w:line="240" w:lineRule="auto"/>
        <w:rPr>
          <w:rFonts w:eastAsia="Times New Roman"/>
          <w:color w:val="111111"/>
        </w:rPr>
      </w:pPr>
      <w:r>
        <w:rPr>
          <w:noProof/>
        </w:rPr>
        <w:drawing>
          <wp:anchor distT="0" distB="0" distL="114300" distR="114300" simplePos="0" relativeHeight="251896832" behindDoc="1" locked="0" layoutInCell="1" allowOverlap="1" wp14:anchorId="1EED2C87" wp14:editId="3ABC8E9E">
            <wp:simplePos x="0" y="0"/>
            <wp:positionH relativeFrom="margin">
              <wp:align>right</wp:align>
            </wp:positionH>
            <wp:positionV relativeFrom="paragraph">
              <wp:posOffset>0</wp:posOffset>
            </wp:positionV>
            <wp:extent cx="5943600" cy="4094480"/>
            <wp:effectExtent l="0" t="0" r="0" b="1270"/>
            <wp:wrapTight wrapText="bothSides">
              <wp:wrapPolygon edited="0">
                <wp:start x="0" y="0"/>
                <wp:lineTo x="0" y="21506"/>
                <wp:lineTo x="21531" y="21506"/>
                <wp:lineTo x="2153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14:sizeRelH relativeFrom="margin">
              <wp14:pctWidth>0</wp14:pctWidth>
            </wp14:sizeRelH>
          </wp:anchor>
        </w:drawing>
      </w:r>
    </w:p>
    <w:p w14:paraId="22FDE0F7" w14:textId="5F25DC63" w:rsidR="000B03E5" w:rsidRPr="007E4EE7" w:rsidRDefault="00670985" w:rsidP="00157DCA">
      <w:pPr>
        <w:pStyle w:val="Heading2"/>
        <w:jc w:val="left"/>
        <w:rPr>
          <w:rFonts w:ascii="Times New Roman" w:hAnsi="Times New Roman"/>
          <w:i/>
          <w:color w:val="000000" w:themeColor="text1"/>
          <w:sz w:val="26"/>
        </w:rPr>
      </w:pPr>
      <w:bookmarkStart w:id="292" w:name="_Toc1415"/>
      <w:bookmarkStart w:id="293" w:name="_Toc6866"/>
      <w:bookmarkStart w:id="294" w:name="_Toc31025"/>
      <w:bookmarkStart w:id="295" w:name="_Toc26942"/>
      <w:bookmarkStart w:id="296" w:name="_Toc91855609"/>
      <w:r>
        <w:rPr>
          <w:rFonts w:ascii="Times New Roman" w:hAnsi="Times New Roman"/>
          <w:i/>
          <w:color w:val="000000" w:themeColor="text1"/>
          <w:sz w:val="26"/>
        </w:rPr>
        <w:lastRenderedPageBreak/>
        <w:t>5</w:t>
      </w:r>
      <w:r w:rsidR="007E4EE7" w:rsidRPr="007E4EE7">
        <w:rPr>
          <w:rFonts w:ascii="Times New Roman" w:hAnsi="Times New Roman"/>
          <w:i/>
          <w:color w:val="000000" w:themeColor="text1"/>
          <w:sz w:val="26"/>
        </w:rPr>
        <w:t>.3</w:t>
      </w:r>
      <w:r w:rsidR="007E4EE7">
        <w:rPr>
          <w:rFonts w:ascii="Times New Roman" w:hAnsi="Times New Roman"/>
          <w:i/>
          <w:color w:val="000000" w:themeColor="text1"/>
          <w:sz w:val="26"/>
        </w:rPr>
        <w:t>.</w:t>
      </w:r>
      <w:r w:rsidR="0033701C" w:rsidRPr="007E4EE7">
        <w:rPr>
          <w:rFonts w:ascii="Times New Roman" w:hAnsi="Times New Roman"/>
          <w:i/>
          <w:color w:val="000000" w:themeColor="text1"/>
          <w:sz w:val="26"/>
        </w:rPr>
        <w:t xml:space="preserve"> </w:t>
      </w:r>
      <w:r w:rsidR="00737FD1" w:rsidRPr="007E4EE7">
        <w:rPr>
          <w:rFonts w:ascii="Times New Roman" w:hAnsi="Times New Roman"/>
          <w:i/>
          <w:color w:val="000000" w:themeColor="text1"/>
          <w:sz w:val="26"/>
        </w:rPr>
        <w:t>Nhiệm Vụ Từng Khối</w:t>
      </w:r>
      <w:bookmarkEnd w:id="292"/>
      <w:bookmarkEnd w:id="293"/>
      <w:bookmarkEnd w:id="294"/>
      <w:bookmarkEnd w:id="295"/>
      <w:bookmarkEnd w:id="296"/>
    </w:p>
    <w:bookmarkEnd w:id="265"/>
    <w:p w14:paraId="01FAED10" w14:textId="2F77307E" w:rsidR="00262902" w:rsidRPr="00CF5820" w:rsidRDefault="00262902" w:rsidP="00CF5820">
      <w:pPr>
        <w:rPr>
          <w:b/>
          <w:bCs/>
        </w:rPr>
      </w:pPr>
      <w:r w:rsidRPr="00CF5820">
        <w:rPr>
          <w:b/>
          <w:bCs/>
        </w:rPr>
        <w:t xml:space="preserve">Các chân kết nối </w:t>
      </w:r>
    </w:p>
    <w:p w14:paraId="12653BF5" w14:textId="77777777" w:rsidR="00262902" w:rsidRPr="00C807F0" w:rsidRDefault="00262902" w:rsidP="00D1427C">
      <w:pPr>
        <w:pStyle w:val="ListParagraph"/>
        <w:numPr>
          <w:ilvl w:val="0"/>
          <w:numId w:val="25"/>
        </w:numPr>
        <w:rPr>
          <w:b/>
          <w:bCs/>
        </w:rPr>
      </w:pPr>
      <w:r w:rsidRPr="00C807F0">
        <w:rPr>
          <w:b/>
          <w:bCs/>
        </w:rPr>
        <w:t>NRF24L01 và Arduino UNO R3:</w:t>
      </w:r>
    </w:p>
    <w:p w14:paraId="50B9E1E0" w14:textId="77777777" w:rsidR="00262902" w:rsidRPr="00CF5820" w:rsidRDefault="00262902" w:rsidP="00CF5820">
      <w:pPr>
        <w:pStyle w:val="ListParagraph"/>
        <w:ind w:left="1080"/>
      </w:pPr>
      <w:r w:rsidRPr="00CF5820">
        <w:t>MISO kết nối tới pin 12 của Arduino UNO R3</w:t>
      </w:r>
      <w:r w:rsidRPr="00CF5820">
        <w:br/>
        <w:t>MOSI kết nối tới  to pin 11 của Arduino UNO R3</w:t>
      </w:r>
      <w:r w:rsidRPr="00CF5820">
        <w:br/>
        <w:t>SCK kết nối tới  pin 13 của Arduino UNO R3</w:t>
      </w:r>
      <w:r w:rsidRPr="00CF5820">
        <w:br/>
        <w:t>CE kết nối tới  pin 7 của Arduino UNO R3</w:t>
      </w:r>
      <w:r w:rsidRPr="00CF5820">
        <w:br/>
        <w:t>CSN kết nối tới  pin 8 của Arduino UNO R3</w:t>
      </w:r>
      <w:r w:rsidRPr="00CF5820">
        <w:br/>
        <w:t>GND và VCC của NRF24L01 kết nối GND và 5V của Arduino UNO R3</w:t>
      </w:r>
    </w:p>
    <w:p w14:paraId="061B1DE1" w14:textId="77777777" w:rsidR="00262902" w:rsidRPr="00CF5820" w:rsidRDefault="00262902" w:rsidP="00CF5820"/>
    <w:p w14:paraId="5955E980" w14:textId="77777777" w:rsidR="00262902" w:rsidRPr="00C807F0" w:rsidRDefault="00262902" w:rsidP="00D1427C">
      <w:pPr>
        <w:pStyle w:val="ListParagraph"/>
        <w:numPr>
          <w:ilvl w:val="0"/>
          <w:numId w:val="25"/>
        </w:numPr>
        <w:rPr>
          <w:b/>
          <w:bCs/>
        </w:rPr>
      </w:pPr>
      <w:r w:rsidRPr="00C807F0">
        <w:rPr>
          <w:b/>
          <w:bCs/>
        </w:rPr>
        <w:t>NRF24L01 và ESP8266:</w:t>
      </w:r>
    </w:p>
    <w:p w14:paraId="4FEBA625" w14:textId="77777777" w:rsidR="00262902" w:rsidRPr="00CF5820" w:rsidRDefault="00262902" w:rsidP="00CF5820">
      <w:pPr>
        <w:pStyle w:val="ListParagraph"/>
        <w:ind w:left="1080"/>
      </w:pPr>
      <w:r w:rsidRPr="00CF5820">
        <w:t>MISO kết nối tới  pin D6 of the NodeMCU</w:t>
      </w:r>
      <w:r w:rsidRPr="00CF5820">
        <w:br/>
        <w:t>MOSI kết nối tới  pin D7 of the NodeMCU</w:t>
      </w:r>
      <w:r w:rsidRPr="00CF5820">
        <w:br/>
        <w:t>SCK kết nối tới  pin D5 of the NodeMCU</w:t>
      </w:r>
      <w:r w:rsidRPr="00CF5820">
        <w:br/>
        <w:t>CE kết nối tới  pin D4 of the NodeMCU</w:t>
      </w:r>
      <w:r w:rsidRPr="00CF5820">
        <w:br/>
        <w:t>CSN kết nối tới  pin D2 of the NodeMCU</w:t>
      </w:r>
      <w:r w:rsidRPr="00CF5820">
        <w:br/>
        <w:t>GND và VCC của NRF24L01 kết nối  GND và 3.3V của NodeMCU</w:t>
      </w:r>
    </w:p>
    <w:p w14:paraId="1E51C0B2" w14:textId="77777777" w:rsidR="00262902" w:rsidRPr="00CF5820" w:rsidRDefault="00262902" w:rsidP="00CF5820"/>
    <w:p w14:paraId="415A2BAE" w14:textId="77777777" w:rsidR="00262902" w:rsidRPr="00C807F0" w:rsidRDefault="00262902" w:rsidP="00D1427C">
      <w:pPr>
        <w:pStyle w:val="ListParagraph"/>
        <w:numPr>
          <w:ilvl w:val="0"/>
          <w:numId w:val="26"/>
        </w:numPr>
        <w:rPr>
          <w:b/>
          <w:bCs/>
        </w:rPr>
      </w:pPr>
      <w:r w:rsidRPr="00C807F0">
        <w:rPr>
          <w:b/>
          <w:bCs/>
        </w:rPr>
        <w:t>DHT11:</w:t>
      </w:r>
    </w:p>
    <w:p w14:paraId="3B4A82D6" w14:textId="76F4ACC9" w:rsidR="00262902" w:rsidRPr="00CF5820" w:rsidRDefault="00262902" w:rsidP="00C807F0">
      <w:pPr>
        <w:pStyle w:val="ListParagraph"/>
        <w:ind w:left="1440"/>
      </w:pPr>
      <w:r w:rsidRPr="00CF5820">
        <w:t>Cảm biến nhiệt độ, độ ẩm sẽ kết nối tới pin 2 của Arduino UNO R3</w:t>
      </w:r>
    </w:p>
    <w:p w14:paraId="348A104D" w14:textId="17285FC0" w:rsidR="00262902" w:rsidRPr="00CF5820" w:rsidRDefault="00262902" w:rsidP="00C807F0">
      <w:pPr>
        <w:pStyle w:val="ListParagraph"/>
        <w:ind w:left="1440"/>
      </w:pPr>
      <w:r w:rsidRPr="00CF5820">
        <w:t>GND và VCC của DHT11 kết nối GND và 3.3V của Arduino UNO R3</w:t>
      </w:r>
    </w:p>
    <w:p w14:paraId="2FA03B88" w14:textId="77777777" w:rsidR="00262902" w:rsidRPr="00C807F0" w:rsidRDefault="00262902" w:rsidP="00CF5820">
      <w:pPr>
        <w:rPr>
          <w:b/>
          <w:bCs/>
        </w:rPr>
      </w:pPr>
      <w:r w:rsidRPr="00C807F0">
        <w:rPr>
          <w:b/>
          <w:bCs/>
        </w:rPr>
        <w:t>Nhiệm vụ</w:t>
      </w:r>
    </w:p>
    <w:p w14:paraId="311896EA" w14:textId="77777777" w:rsidR="00262902" w:rsidRPr="00CF5820" w:rsidRDefault="00262902" w:rsidP="00CF5820">
      <w:r w:rsidRPr="00C807F0">
        <w:rPr>
          <w:b/>
          <w:bCs/>
        </w:rPr>
        <w:t>NRF24L01:</w:t>
      </w:r>
      <w:r w:rsidRPr="00CF5820">
        <w:t xml:space="preserve"> Truyền phát dữ liệu không dây qua sóng RF</w:t>
      </w:r>
    </w:p>
    <w:p w14:paraId="176265ED" w14:textId="77777777" w:rsidR="00262902" w:rsidRPr="00CF5820" w:rsidRDefault="00262902" w:rsidP="00CF5820">
      <w:r w:rsidRPr="00C807F0">
        <w:rPr>
          <w:b/>
          <w:bCs/>
        </w:rPr>
        <w:t>DHT11:</w:t>
      </w:r>
      <w:r w:rsidRPr="00CF5820">
        <w:t xml:space="preserve"> Cảm biến đo nhiệt độ, độ ẩm trong không khí.</w:t>
      </w:r>
    </w:p>
    <w:p w14:paraId="23EE5B11" w14:textId="26F1BF1D" w:rsidR="00037518" w:rsidRDefault="00037518" w:rsidP="00262902">
      <w:pPr>
        <w:outlineLvl w:val="2"/>
        <w:rPr>
          <w:b/>
          <w:bCs/>
          <w:i/>
          <w:color w:val="000000" w:themeColor="text1"/>
        </w:rPr>
      </w:pPr>
    </w:p>
    <w:p w14:paraId="233D7D66" w14:textId="21CFE598" w:rsidR="005C6E9C" w:rsidRDefault="005C6E9C" w:rsidP="00262902">
      <w:pPr>
        <w:outlineLvl w:val="2"/>
        <w:rPr>
          <w:b/>
          <w:bCs/>
          <w:i/>
          <w:color w:val="000000" w:themeColor="text1"/>
        </w:rPr>
      </w:pPr>
    </w:p>
    <w:p w14:paraId="3FA7ABFF" w14:textId="7B7DE6E2" w:rsidR="005C6E9C" w:rsidRDefault="005C6E9C" w:rsidP="00262902">
      <w:pPr>
        <w:outlineLvl w:val="2"/>
        <w:rPr>
          <w:b/>
          <w:bCs/>
          <w:i/>
          <w:color w:val="000000" w:themeColor="text1"/>
        </w:rPr>
      </w:pPr>
    </w:p>
    <w:p w14:paraId="280F767F" w14:textId="46324EBE" w:rsidR="005C6E9C" w:rsidRDefault="005C6E9C" w:rsidP="00262902">
      <w:pPr>
        <w:outlineLvl w:val="2"/>
        <w:rPr>
          <w:b/>
          <w:bCs/>
          <w:i/>
          <w:color w:val="000000" w:themeColor="text1"/>
        </w:rPr>
      </w:pPr>
    </w:p>
    <w:p w14:paraId="13039682" w14:textId="77777777" w:rsidR="005C6E9C" w:rsidRPr="00262902" w:rsidRDefault="005C6E9C" w:rsidP="00262902">
      <w:pPr>
        <w:outlineLvl w:val="2"/>
        <w:rPr>
          <w:b/>
          <w:bCs/>
          <w:i/>
          <w:color w:val="000000" w:themeColor="text1"/>
        </w:rPr>
      </w:pPr>
    </w:p>
    <w:p w14:paraId="60FE45DA" w14:textId="77777777" w:rsidR="000B03E5" w:rsidRPr="00037518" w:rsidRDefault="00CA17A6" w:rsidP="00157DCA">
      <w:pPr>
        <w:pStyle w:val="Heading1"/>
        <w:rPr>
          <w:rFonts w:ascii="Times New Roman" w:hAnsi="Times New Roman"/>
          <w:color w:val="1F497D" w:themeColor="text2"/>
          <w:sz w:val="32"/>
          <w:szCs w:val="32"/>
        </w:rPr>
      </w:pPr>
      <w:bookmarkStart w:id="297" w:name="_Toc59614383"/>
      <w:bookmarkStart w:id="298" w:name="_Toc27799"/>
      <w:bookmarkStart w:id="299" w:name="_Toc13243"/>
      <w:bookmarkStart w:id="300" w:name="_Toc60170852"/>
      <w:bookmarkStart w:id="301" w:name="_Toc1849"/>
      <w:bookmarkStart w:id="302" w:name="_Toc12457"/>
      <w:bookmarkStart w:id="303" w:name="_Toc91855610"/>
      <w:r w:rsidRPr="00037518">
        <w:rPr>
          <w:rFonts w:ascii="Times New Roman" w:hAnsi="Times New Roman"/>
          <w:color w:val="1F497D" w:themeColor="text2"/>
          <w:sz w:val="32"/>
          <w:szCs w:val="32"/>
        </w:rPr>
        <w:lastRenderedPageBreak/>
        <w:t>CHƯƠNG 6</w:t>
      </w:r>
      <w:r w:rsidR="00EF74EF" w:rsidRPr="00037518">
        <w:rPr>
          <w:rFonts w:ascii="Times New Roman" w:hAnsi="Times New Roman"/>
          <w:color w:val="1F497D" w:themeColor="text2"/>
          <w:sz w:val="32"/>
          <w:szCs w:val="32"/>
        </w:rPr>
        <w:t>: THẾT KẾ DATABASE</w:t>
      </w:r>
      <w:bookmarkEnd w:id="297"/>
      <w:bookmarkEnd w:id="298"/>
      <w:bookmarkEnd w:id="299"/>
      <w:bookmarkEnd w:id="300"/>
      <w:bookmarkEnd w:id="301"/>
      <w:bookmarkEnd w:id="302"/>
      <w:bookmarkEnd w:id="303"/>
    </w:p>
    <w:p w14:paraId="15CA97D6" w14:textId="67CC85B1" w:rsidR="000B03E5" w:rsidRPr="00FB6276" w:rsidRDefault="00157DCA" w:rsidP="00157DCA">
      <w:pPr>
        <w:pStyle w:val="Heading2"/>
        <w:jc w:val="left"/>
        <w:rPr>
          <w:rFonts w:ascii="Times New Roman" w:hAnsi="Times New Roman"/>
          <w:i/>
          <w:color w:val="000000" w:themeColor="text1"/>
          <w:sz w:val="26"/>
        </w:rPr>
      </w:pPr>
      <w:bookmarkStart w:id="304" w:name="_Toc91855611"/>
      <w:r w:rsidRPr="00FB6276">
        <w:rPr>
          <w:rFonts w:ascii="Times New Roman" w:hAnsi="Times New Roman"/>
          <w:i/>
          <w:color w:val="000000" w:themeColor="text1"/>
          <w:sz w:val="26"/>
        </w:rPr>
        <w:t>6</w:t>
      </w:r>
      <w:r w:rsidR="00184C3E" w:rsidRPr="00FB6276">
        <w:rPr>
          <w:rFonts w:ascii="Times New Roman" w:hAnsi="Times New Roman"/>
          <w:i/>
          <w:color w:val="000000" w:themeColor="text1"/>
          <w:sz w:val="26"/>
        </w:rPr>
        <w:t>.</w:t>
      </w:r>
      <w:r w:rsidR="00737FD1" w:rsidRPr="00FB6276">
        <w:rPr>
          <w:rFonts w:ascii="Times New Roman" w:hAnsi="Times New Roman"/>
          <w:i/>
          <w:color w:val="000000" w:themeColor="text1"/>
          <w:sz w:val="26"/>
        </w:rPr>
        <w:t xml:space="preserve">1. Database </w:t>
      </w:r>
      <w:r w:rsidR="007B1A9E">
        <w:rPr>
          <w:rFonts w:ascii="Times New Roman" w:hAnsi="Times New Roman"/>
          <w:i/>
          <w:color w:val="000000" w:themeColor="text1"/>
          <w:sz w:val="26"/>
        </w:rPr>
        <w:t>nhận từ thiết bị phần cứng</w:t>
      </w:r>
      <w:bookmarkEnd w:id="304"/>
      <w:r w:rsidR="00737FD1" w:rsidRPr="00FB6276">
        <w:rPr>
          <w:rFonts w:ascii="Times New Roman" w:hAnsi="Times New Roman"/>
          <w:i/>
          <w:color w:val="000000" w:themeColor="text1"/>
          <w:sz w:val="26"/>
        </w:rPr>
        <w:t xml:space="preserve"> </w:t>
      </w:r>
    </w:p>
    <w:p w14:paraId="182FA5D7" w14:textId="0BE64AED" w:rsidR="000B03E5" w:rsidRPr="00157DCA" w:rsidRDefault="00E54B32" w:rsidP="00D1427C">
      <w:pPr>
        <w:numPr>
          <w:ilvl w:val="0"/>
          <w:numId w:val="18"/>
        </w:numPr>
        <w:outlineLvl w:val="3"/>
        <w:rPr>
          <w:b/>
          <w:bCs/>
          <w:color w:val="000000" w:themeColor="text1"/>
          <w:sz w:val="24"/>
          <w:szCs w:val="24"/>
        </w:rPr>
      </w:pPr>
      <w:r>
        <w:rPr>
          <w:b/>
          <w:bCs/>
          <w:color w:val="000000" w:themeColor="text1"/>
          <w:sz w:val="24"/>
          <w:szCs w:val="24"/>
        </w:rPr>
        <w:t>FirebaseIOT</w:t>
      </w:r>
    </w:p>
    <w:p w14:paraId="76F9EC50" w14:textId="7A14D2C2" w:rsidR="000B03E5" w:rsidRDefault="00C97E1A" w:rsidP="00C97E1A">
      <w:pPr>
        <w:ind w:firstLine="240"/>
        <w:outlineLvl w:val="3"/>
      </w:pPr>
      <w:r w:rsidRPr="00C97E1A">
        <w:rPr>
          <w:b/>
          <w:bCs/>
          <w:noProof/>
          <w:color w:val="000000" w:themeColor="text1"/>
          <w:sz w:val="24"/>
          <w:szCs w:val="24"/>
        </w:rPr>
        <w:drawing>
          <wp:anchor distT="0" distB="0" distL="114300" distR="114300" simplePos="0" relativeHeight="251662336" behindDoc="1" locked="0" layoutInCell="1" allowOverlap="1" wp14:anchorId="72B118B1" wp14:editId="25BEB9CA">
            <wp:simplePos x="0" y="0"/>
            <wp:positionH relativeFrom="margin">
              <wp:align>right</wp:align>
            </wp:positionH>
            <wp:positionV relativeFrom="paragraph">
              <wp:posOffset>1270</wp:posOffset>
            </wp:positionV>
            <wp:extent cx="5734050" cy="2083435"/>
            <wp:effectExtent l="0" t="0" r="0" b="0"/>
            <wp:wrapTight wrapText="bothSides">
              <wp:wrapPolygon edited="0">
                <wp:start x="0" y="0"/>
                <wp:lineTo x="0" y="21330"/>
                <wp:lineTo x="21528" y="21330"/>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4050" cy="2083435"/>
                    </a:xfrm>
                    <a:prstGeom prst="rect">
                      <a:avLst/>
                    </a:prstGeom>
                  </pic:spPr>
                </pic:pic>
              </a:graphicData>
            </a:graphic>
            <wp14:sizeRelH relativeFrom="margin">
              <wp14:pctWidth>0</wp14:pctWidth>
            </wp14:sizeRelH>
          </wp:anchor>
        </w:drawing>
      </w:r>
      <w:r w:rsidR="00737FD1">
        <w:t xml:space="preserve">   </w:t>
      </w:r>
    </w:p>
    <w:p w14:paraId="6CEBB6A4" w14:textId="1C22F1EB" w:rsidR="00C97E1A" w:rsidRPr="00157DCA" w:rsidRDefault="00C97E1A" w:rsidP="00D1427C">
      <w:pPr>
        <w:numPr>
          <w:ilvl w:val="0"/>
          <w:numId w:val="18"/>
        </w:numPr>
        <w:ind w:left="778"/>
        <w:outlineLvl w:val="3"/>
        <w:rPr>
          <w:b/>
        </w:rPr>
      </w:pPr>
      <w:r w:rsidRPr="00157DCA">
        <w:rPr>
          <w:b/>
        </w:rPr>
        <w:t>Realtime Data</w:t>
      </w:r>
    </w:p>
    <w:p w14:paraId="29CA9BE7" w14:textId="03A77DB2" w:rsidR="00C97E1A" w:rsidRDefault="00AD10D2" w:rsidP="00C97E1A">
      <w:pPr>
        <w:ind w:firstLine="240"/>
        <w:outlineLvl w:val="3"/>
        <w:rPr>
          <w:b/>
          <w:bCs/>
          <w:color w:val="000000" w:themeColor="text1"/>
          <w:sz w:val="24"/>
          <w:szCs w:val="24"/>
        </w:rPr>
      </w:pPr>
      <w:r w:rsidRPr="00DD3837">
        <w:rPr>
          <w:b/>
          <w:bCs/>
          <w:noProof/>
          <w:color w:val="000000" w:themeColor="text1"/>
          <w:sz w:val="24"/>
          <w:szCs w:val="24"/>
        </w:rPr>
        <w:drawing>
          <wp:anchor distT="0" distB="0" distL="114300" distR="114300" simplePos="0" relativeHeight="251663360" behindDoc="1" locked="0" layoutInCell="1" allowOverlap="1" wp14:anchorId="06B9D3EE" wp14:editId="4B8DC76B">
            <wp:simplePos x="0" y="0"/>
            <wp:positionH relativeFrom="margin">
              <wp:align>right</wp:align>
            </wp:positionH>
            <wp:positionV relativeFrom="paragraph">
              <wp:posOffset>231775</wp:posOffset>
            </wp:positionV>
            <wp:extent cx="5724525" cy="1190625"/>
            <wp:effectExtent l="0" t="0" r="9525" b="9525"/>
            <wp:wrapTight wrapText="bothSides">
              <wp:wrapPolygon edited="0">
                <wp:start x="0" y="0"/>
                <wp:lineTo x="0" y="21427"/>
                <wp:lineTo x="21564" y="21427"/>
                <wp:lineTo x="2156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4525" cy="1190625"/>
                    </a:xfrm>
                    <a:prstGeom prst="rect">
                      <a:avLst/>
                    </a:prstGeom>
                  </pic:spPr>
                </pic:pic>
              </a:graphicData>
            </a:graphic>
            <wp14:sizeRelH relativeFrom="margin">
              <wp14:pctWidth>0</wp14:pctWidth>
            </wp14:sizeRelH>
          </wp:anchor>
        </w:drawing>
      </w:r>
    </w:p>
    <w:p w14:paraId="00C6CE0D" w14:textId="77777777" w:rsidR="00AD10D2" w:rsidRDefault="00AD10D2" w:rsidP="00C97E1A">
      <w:pPr>
        <w:ind w:firstLine="240"/>
        <w:outlineLvl w:val="3"/>
        <w:rPr>
          <w:b/>
          <w:bCs/>
          <w:color w:val="000000" w:themeColor="text1"/>
          <w:sz w:val="24"/>
          <w:szCs w:val="24"/>
        </w:rPr>
      </w:pPr>
    </w:p>
    <w:p w14:paraId="5CCBBD2A" w14:textId="3937784E" w:rsidR="00020EAF" w:rsidRPr="00020EAF" w:rsidRDefault="00CE12FB" w:rsidP="00D1427C">
      <w:pPr>
        <w:numPr>
          <w:ilvl w:val="0"/>
          <w:numId w:val="18"/>
        </w:numPr>
        <w:outlineLvl w:val="3"/>
        <w:rPr>
          <w:b/>
          <w:bCs/>
          <w:color w:val="000000" w:themeColor="text1"/>
        </w:rPr>
      </w:pPr>
      <w:r>
        <w:rPr>
          <w:b/>
          <w:bCs/>
          <w:noProof/>
          <w:color w:val="000000" w:themeColor="text1"/>
          <w:sz w:val="24"/>
          <w:szCs w:val="24"/>
        </w:rPr>
        <w:drawing>
          <wp:anchor distT="0" distB="0" distL="114300" distR="114300" simplePos="0" relativeHeight="251664384" behindDoc="1" locked="0" layoutInCell="1" allowOverlap="1" wp14:anchorId="0120F33F" wp14:editId="7AA50DAF">
            <wp:simplePos x="0" y="0"/>
            <wp:positionH relativeFrom="margin">
              <wp:align>right</wp:align>
            </wp:positionH>
            <wp:positionV relativeFrom="paragraph">
              <wp:posOffset>400050</wp:posOffset>
            </wp:positionV>
            <wp:extent cx="5572125" cy="1057275"/>
            <wp:effectExtent l="0" t="0" r="9525" b="9525"/>
            <wp:wrapTight wrapText="bothSides">
              <wp:wrapPolygon edited="0">
                <wp:start x="0" y="0"/>
                <wp:lineTo x="0" y="21405"/>
                <wp:lineTo x="21563" y="21405"/>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125" cy="1057275"/>
                    </a:xfrm>
                    <a:prstGeom prst="rect">
                      <a:avLst/>
                    </a:prstGeom>
                    <a:noFill/>
                    <a:ln>
                      <a:noFill/>
                    </a:ln>
                  </pic:spPr>
                </pic:pic>
              </a:graphicData>
            </a:graphic>
            <wp14:sizeRelH relativeFrom="margin">
              <wp14:pctWidth>0</wp14:pctWidth>
            </wp14:sizeRelH>
          </wp:anchor>
        </w:drawing>
      </w:r>
      <w:r w:rsidR="00020EAF" w:rsidRPr="00020EAF">
        <w:rPr>
          <w:b/>
          <w:bCs/>
          <w:color w:val="000000" w:themeColor="text1"/>
        </w:rPr>
        <w:t>Devices</w:t>
      </w:r>
    </w:p>
    <w:p w14:paraId="0F24E2B5" w14:textId="19D75DBD" w:rsidR="00020EAF" w:rsidRPr="00C97E1A" w:rsidRDefault="00020EAF" w:rsidP="00C97E1A">
      <w:pPr>
        <w:ind w:firstLine="240"/>
        <w:outlineLvl w:val="3"/>
        <w:rPr>
          <w:b/>
          <w:bCs/>
          <w:color w:val="000000" w:themeColor="text1"/>
          <w:sz w:val="24"/>
          <w:szCs w:val="24"/>
        </w:rPr>
      </w:pPr>
    </w:p>
    <w:p w14:paraId="2B9AE123" w14:textId="77777777" w:rsidR="00690587" w:rsidRDefault="00690587" w:rsidP="00157DCA">
      <w:pPr>
        <w:pStyle w:val="Heading2"/>
        <w:jc w:val="left"/>
        <w:rPr>
          <w:rFonts w:ascii="Times New Roman" w:hAnsi="Times New Roman"/>
          <w:i/>
          <w:color w:val="000000" w:themeColor="text1"/>
          <w:sz w:val="26"/>
        </w:rPr>
      </w:pPr>
    </w:p>
    <w:p w14:paraId="1059242A" w14:textId="77777777" w:rsidR="00690587" w:rsidRDefault="00690587" w:rsidP="00157DCA">
      <w:pPr>
        <w:pStyle w:val="Heading2"/>
        <w:jc w:val="left"/>
        <w:rPr>
          <w:rFonts w:ascii="Times New Roman" w:hAnsi="Times New Roman"/>
          <w:i/>
          <w:color w:val="000000" w:themeColor="text1"/>
          <w:sz w:val="26"/>
        </w:rPr>
      </w:pPr>
    </w:p>
    <w:p w14:paraId="4329956B" w14:textId="77777777" w:rsidR="00690587" w:rsidRDefault="00690587" w:rsidP="00157DCA">
      <w:pPr>
        <w:pStyle w:val="Heading2"/>
        <w:jc w:val="left"/>
        <w:rPr>
          <w:rFonts w:ascii="Times New Roman" w:hAnsi="Times New Roman"/>
          <w:i/>
          <w:color w:val="000000" w:themeColor="text1"/>
          <w:sz w:val="26"/>
        </w:rPr>
      </w:pPr>
    </w:p>
    <w:p w14:paraId="58C4E42F" w14:textId="77777777" w:rsidR="00690587" w:rsidRDefault="00690587" w:rsidP="00157DCA">
      <w:pPr>
        <w:pStyle w:val="Heading2"/>
        <w:jc w:val="left"/>
        <w:rPr>
          <w:rFonts w:ascii="Times New Roman" w:hAnsi="Times New Roman"/>
          <w:i/>
          <w:color w:val="000000" w:themeColor="text1"/>
          <w:sz w:val="26"/>
        </w:rPr>
      </w:pPr>
    </w:p>
    <w:p w14:paraId="1519E331" w14:textId="2D5609DB" w:rsidR="000B03E5" w:rsidRPr="00FB6276" w:rsidRDefault="00157DCA" w:rsidP="00157DCA">
      <w:pPr>
        <w:pStyle w:val="Heading2"/>
        <w:jc w:val="left"/>
        <w:rPr>
          <w:rFonts w:ascii="Times New Roman" w:hAnsi="Times New Roman"/>
          <w:i/>
          <w:color w:val="000000" w:themeColor="text1"/>
          <w:sz w:val="26"/>
        </w:rPr>
      </w:pPr>
      <w:bookmarkStart w:id="305" w:name="_Toc91855612"/>
      <w:r w:rsidRPr="00FB6276">
        <w:rPr>
          <w:rFonts w:ascii="Times New Roman" w:hAnsi="Times New Roman"/>
          <w:i/>
          <w:color w:val="000000" w:themeColor="text1"/>
          <w:sz w:val="26"/>
        </w:rPr>
        <w:t>6.</w:t>
      </w:r>
      <w:r w:rsidR="001740D8" w:rsidRPr="00FB6276">
        <w:rPr>
          <w:rFonts w:ascii="Times New Roman" w:hAnsi="Times New Roman"/>
          <w:i/>
          <w:color w:val="000000" w:themeColor="text1"/>
          <w:sz w:val="26"/>
        </w:rPr>
        <w:t xml:space="preserve">2. Database </w:t>
      </w:r>
      <w:r w:rsidR="006750B0">
        <w:rPr>
          <w:rFonts w:ascii="Times New Roman" w:hAnsi="Times New Roman"/>
          <w:i/>
          <w:color w:val="000000" w:themeColor="text1"/>
          <w:sz w:val="26"/>
        </w:rPr>
        <w:t>User</w:t>
      </w:r>
      <w:bookmarkEnd w:id="305"/>
    </w:p>
    <w:p w14:paraId="1D2D9370" w14:textId="583E41BC" w:rsidR="00FB1DA1" w:rsidRDefault="00C97E1A" w:rsidP="00D1427C">
      <w:pPr>
        <w:numPr>
          <w:ilvl w:val="0"/>
          <w:numId w:val="18"/>
        </w:numPr>
        <w:outlineLvl w:val="3"/>
        <w:rPr>
          <w:b/>
          <w:bCs/>
          <w:noProof/>
        </w:rPr>
      </w:pPr>
      <w:r w:rsidRPr="00157DCA">
        <w:rPr>
          <w:b/>
          <w:bCs/>
        </w:rPr>
        <w:t>User</w:t>
      </w:r>
      <w:r w:rsidR="00EC3FE9">
        <w:rPr>
          <w:b/>
          <w:bCs/>
        </w:rPr>
        <w:t xml:space="preserve"> Win</w:t>
      </w:r>
      <w:r w:rsidR="00FC5181">
        <w:rPr>
          <w:b/>
          <w:bCs/>
        </w:rPr>
        <w:t>form</w:t>
      </w:r>
    </w:p>
    <w:p w14:paraId="1D761567" w14:textId="5509153D" w:rsidR="00BA6CC8" w:rsidRDefault="00BA6CC8">
      <w:pPr>
        <w:rPr>
          <w:b/>
          <w:bCs/>
          <w:noProof/>
        </w:rPr>
      </w:pPr>
    </w:p>
    <w:p w14:paraId="787DF1D9" w14:textId="0193BFB4" w:rsidR="000B03E5" w:rsidRPr="001A1AAE" w:rsidRDefault="00BA6CC8" w:rsidP="001A1AAE">
      <w:pPr>
        <w:ind w:left="780"/>
        <w:outlineLvl w:val="3"/>
        <w:rPr>
          <w:b/>
          <w:bCs/>
          <w:noProof/>
        </w:rPr>
      </w:pPr>
      <w:r>
        <w:rPr>
          <w:b/>
          <w:bCs/>
          <w:noProof/>
        </w:rPr>
        <w:lastRenderedPageBreak/>
        <w:drawing>
          <wp:anchor distT="0" distB="0" distL="114300" distR="114300" simplePos="0" relativeHeight="251666432" behindDoc="1" locked="0" layoutInCell="1" allowOverlap="1" wp14:anchorId="2FC0AC37" wp14:editId="452B672E">
            <wp:simplePos x="0" y="0"/>
            <wp:positionH relativeFrom="margin">
              <wp:align>right</wp:align>
            </wp:positionH>
            <wp:positionV relativeFrom="paragraph">
              <wp:posOffset>0</wp:posOffset>
            </wp:positionV>
            <wp:extent cx="5734050" cy="2548255"/>
            <wp:effectExtent l="0" t="0" r="0" b="4445"/>
            <wp:wrapTight wrapText="bothSides">
              <wp:wrapPolygon edited="0">
                <wp:start x="0" y="0"/>
                <wp:lineTo x="0" y="21476"/>
                <wp:lineTo x="21528" y="21476"/>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2548255"/>
                    </a:xfrm>
                    <a:prstGeom prst="rect">
                      <a:avLst/>
                    </a:prstGeom>
                    <a:noFill/>
                    <a:ln>
                      <a:noFill/>
                    </a:ln>
                  </pic:spPr>
                </pic:pic>
              </a:graphicData>
            </a:graphic>
            <wp14:sizeRelH relativeFrom="margin">
              <wp14:pctWidth>0</wp14:pctWidth>
            </wp14:sizeRelH>
          </wp:anchor>
        </w:drawing>
      </w:r>
    </w:p>
    <w:p w14:paraId="12B3FA96" w14:textId="4BC90EE7" w:rsidR="000B03E5" w:rsidRPr="00157DCA" w:rsidRDefault="00B5187B" w:rsidP="00D1427C">
      <w:pPr>
        <w:numPr>
          <w:ilvl w:val="0"/>
          <w:numId w:val="18"/>
        </w:numPr>
        <w:outlineLvl w:val="3"/>
        <w:rPr>
          <w:b/>
          <w:bCs/>
        </w:rPr>
      </w:pPr>
      <w:r w:rsidRPr="00B96383">
        <w:rPr>
          <w:b/>
          <w:bCs/>
          <w:noProof/>
        </w:rPr>
        <w:drawing>
          <wp:anchor distT="0" distB="0" distL="114300" distR="114300" simplePos="0" relativeHeight="251667456" behindDoc="1" locked="0" layoutInCell="1" allowOverlap="1" wp14:anchorId="6E478484" wp14:editId="25BD0876">
            <wp:simplePos x="0" y="0"/>
            <wp:positionH relativeFrom="margin">
              <wp:align>right</wp:align>
            </wp:positionH>
            <wp:positionV relativeFrom="paragraph">
              <wp:posOffset>481965</wp:posOffset>
            </wp:positionV>
            <wp:extent cx="5734050" cy="3539490"/>
            <wp:effectExtent l="0" t="0" r="0" b="3810"/>
            <wp:wrapTight wrapText="bothSides">
              <wp:wrapPolygon edited="0">
                <wp:start x="0" y="0"/>
                <wp:lineTo x="0" y="21507"/>
                <wp:lineTo x="21528" y="21507"/>
                <wp:lineTo x="2152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4050" cy="3539490"/>
                    </a:xfrm>
                    <a:prstGeom prst="rect">
                      <a:avLst/>
                    </a:prstGeom>
                  </pic:spPr>
                </pic:pic>
              </a:graphicData>
            </a:graphic>
            <wp14:sizeRelH relativeFrom="margin">
              <wp14:pctWidth>0</wp14:pctWidth>
            </wp14:sizeRelH>
          </wp:anchor>
        </w:drawing>
      </w:r>
      <w:r w:rsidR="00DD3837" w:rsidRPr="00157DCA">
        <w:rPr>
          <w:b/>
          <w:bCs/>
        </w:rPr>
        <w:t>User Mobile App</w:t>
      </w:r>
    </w:p>
    <w:p w14:paraId="1DA0FD93" w14:textId="69AA77F6" w:rsidR="00B96383" w:rsidRDefault="00B96383">
      <w:pPr>
        <w:ind w:firstLineChars="150" w:firstLine="392"/>
        <w:outlineLvl w:val="3"/>
        <w:rPr>
          <w:b/>
          <w:bCs/>
        </w:rPr>
      </w:pPr>
    </w:p>
    <w:p w14:paraId="442CA2E7" w14:textId="77777777" w:rsidR="00B96383" w:rsidRDefault="00B96383">
      <w:pPr>
        <w:ind w:firstLineChars="150" w:firstLine="392"/>
        <w:outlineLvl w:val="3"/>
        <w:rPr>
          <w:b/>
          <w:bCs/>
        </w:rPr>
      </w:pPr>
    </w:p>
    <w:p w14:paraId="7F726216" w14:textId="77777777" w:rsidR="000B03E5" w:rsidRDefault="000B03E5" w:rsidP="00B96383">
      <w:pPr>
        <w:rPr>
          <w:noProof/>
        </w:rPr>
      </w:pPr>
    </w:p>
    <w:p w14:paraId="6229F4F4" w14:textId="3F584B0E" w:rsidR="00B96383" w:rsidRDefault="00B96383" w:rsidP="00B96383"/>
    <w:p w14:paraId="7EA7245B" w14:textId="3A542EDC" w:rsidR="00B96383" w:rsidRDefault="006E0514" w:rsidP="00B96383">
      <w:r w:rsidRPr="00B96383">
        <w:rPr>
          <w:noProof/>
        </w:rPr>
        <w:lastRenderedPageBreak/>
        <w:drawing>
          <wp:anchor distT="0" distB="0" distL="114300" distR="114300" simplePos="0" relativeHeight="251669504" behindDoc="0" locked="0" layoutInCell="1" allowOverlap="1" wp14:anchorId="06D1F312" wp14:editId="6F1F971D">
            <wp:simplePos x="0" y="0"/>
            <wp:positionH relativeFrom="margin">
              <wp:align>right</wp:align>
            </wp:positionH>
            <wp:positionV relativeFrom="paragraph">
              <wp:posOffset>306070</wp:posOffset>
            </wp:positionV>
            <wp:extent cx="5734050" cy="3199765"/>
            <wp:effectExtent l="0" t="0" r="0" b="63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34050" cy="3199765"/>
                    </a:xfrm>
                    <a:prstGeom prst="rect">
                      <a:avLst/>
                    </a:prstGeom>
                  </pic:spPr>
                </pic:pic>
              </a:graphicData>
            </a:graphic>
            <wp14:sizeRelH relativeFrom="margin">
              <wp14:pctWidth>0</wp14:pctWidth>
            </wp14:sizeRelH>
          </wp:anchor>
        </w:drawing>
      </w:r>
    </w:p>
    <w:p w14:paraId="6D2AB097" w14:textId="7FFB1765" w:rsidR="00B96383" w:rsidRDefault="00B96383" w:rsidP="00B96383"/>
    <w:p w14:paraId="19C582AD" w14:textId="19421E27" w:rsidR="00B96383" w:rsidRDefault="006E0514" w:rsidP="00B96383">
      <w:r>
        <w:rPr>
          <w:noProof/>
        </w:rPr>
        <w:drawing>
          <wp:anchor distT="0" distB="0" distL="114300" distR="114300" simplePos="0" relativeHeight="251670528" behindDoc="0" locked="0" layoutInCell="1" allowOverlap="1" wp14:anchorId="0FE9278E" wp14:editId="1DA33557">
            <wp:simplePos x="0" y="0"/>
            <wp:positionH relativeFrom="margin">
              <wp:align>right</wp:align>
            </wp:positionH>
            <wp:positionV relativeFrom="paragraph">
              <wp:posOffset>209550</wp:posOffset>
            </wp:positionV>
            <wp:extent cx="5734050" cy="3352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pic:spPr>
                </pic:pic>
              </a:graphicData>
            </a:graphic>
            <wp14:sizeRelH relativeFrom="margin">
              <wp14:pctWidth>0</wp14:pctWidth>
            </wp14:sizeRelH>
            <wp14:sizeRelV relativeFrom="margin">
              <wp14:pctHeight>0</wp14:pctHeight>
            </wp14:sizeRelV>
          </wp:anchor>
        </w:drawing>
      </w:r>
    </w:p>
    <w:p w14:paraId="188B85F4" w14:textId="00D610AC" w:rsidR="004901D2" w:rsidRDefault="004901D2" w:rsidP="004901D2"/>
    <w:p w14:paraId="2F4A4BFC" w14:textId="24F08EFE" w:rsidR="00872A66" w:rsidRDefault="00872A66" w:rsidP="004901D2"/>
    <w:p w14:paraId="3BAA6FEE" w14:textId="1494C625" w:rsidR="00872A66" w:rsidRDefault="00872A66" w:rsidP="004901D2"/>
    <w:p w14:paraId="2A823443" w14:textId="601BB85E" w:rsidR="00872A66" w:rsidRDefault="00872A66" w:rsidP="004901D2"/>
    <w:p w14:paraId="227CD9AC" w14:textId="77777777" w:rsidR="00872A66" w:rsidRPr="004901D2" w:rsidRDefault="00872A66" w:rsidP="004901D2"/>
    <w:p w14:paraId="642C08F0" w14:textId="7D403245" w:rsidR="004901D2" w:rsidRPr="00157DCA" w:rsidRDefault="004901D2" w:rsidP="00D1427C">
      <w:pPr>
        <w:numPr>
          <w:ilvl w:val="0"/>
          <w:numId w:val="18"/>
        </w:numPr>
        <w:outlineLvl w:val="3"/>
        <w:rPr>
          <w:b/>
          <w:bCs/>
        </w:rPr>
      </w:pPr>
      <w:r w:rsidRPr="00157DCA">
        <w:rPr>
          <w:b/>
          <w:bCs/>
        </w:rPr>
        <w:t xml:space="preserve">User </w:t>
      </w:r>
      <w:r>
        <w:rPr>
          <w:b/>
          <w:bCs/>
        </w:rPr>
        <w:t>Web</w:t>
      </w:r>
    </w:p>
    <w:p w14:paraId="4DDCB0CB" w14:textId="6333E5B3" w:rsidR="004901D2" w:rsidRPr="004901D2" w:rsidRDefault="00872A66" w:rsidP="004901D2">
      <w:pPr>
        <w:tabs>
          <w:tab w:val="left" w:pos="1875"/>
        </w:tabs>
      </w:pPr>
      <w:r w:rsidRPr="00B96383">
        <w:rPr>
          <w:b/>
          <w:bCs/>
          <w:noProof/>
        </w:rPr>
        <w:drawing>
          <wp:anchor distT="0" distB="0" distL="114300" distR="114300" simplePos="0" relativeHeight="251672576" behindDoc="1" locked="0" layoutInCell="1" allowOverlap="1" wp14:anchorId="591FF9B7" wp14:editId="2E7C986A">
            <wp:simplePos x="0" y="0"/>
            <wp:positionH relativeFrom="margin">
              <wp:align>right</wp:align>
            </wp:positionH>
            <wp:positionV relativeFrom="paragraph">
              <wp:posOffset>226060</wp:posOffset>
            </wp:positionV>
            <wp:extent cx="5724525" cy="2372995"/>
            <wp:effectExtent l="0" t="0" r="952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9">
                      <a:extLst>
                        <a:ext uri="{28A0092B-C50C-407E-A947-70E740481C1C}">
                          <a14:useLocalDpi xmlns:a14="http://schemas.microsoft.com/office/drawing/2010/main" val="0"/>
                        </a:ext>
                      </a:extLst>
                    </a:blip>
                    <a:stretch>
                      <a:fillRect/>
                    </a:stretch>
                  </pic:blipFill>
                  <pic:spPr>
                    <a:xfrm>
                      <a:off x="0" y="0"/>
                      <a:ext cx="5724525" cy="2372995"/>
                    </a:xfrm>
                    <a:prstGeom prst="rect">
                      <a:avLst/>
                    </a:prstGeom>
                  </pic:spPr>
                </pic:pic>
              </a:graphicData>
            </a:graphic>
            <wp14:sizeRelH relativeFrom="margin">
              <wp14:pctWidth>0</wp14:pctWidth>
            </wp14:sizeRelH>
            <wp14:sizeRelV relativeFrom="margin">
              <wp14:pctHeight>0</wp14:pctHeight>
            </wp14:sizeRelV>
          </wp:anchor>
        </w:drawing>
      </w:r>
    </w:p>
    <w:p w14:paraId="48497667" w14:textId="058160A3" w:rsidR="004901D2" w:rsidRPr="004901D2" w:rsidRDefault="004901D2" w:rsidP="004901D2"/>
    <w:p w14:paraId="2F779B38" w14:textId="1A8A791B" w:rsidR="004901D2" w:rsidRPr="004901D2" w:rsidRDefault="004901D2" w:rsidP="004901D2"/>
    <w:p w14:paraId="4D54B868" w14:textId="46333F14" w:rsidR="004901D2" w:rsidRPr="004901D2" w:rsidRDefault="004901D2" w:rsidP="004901D2"/>
    <w:p w14:paraId="3707BF2D" w14:textId="3F3E042E" w:rsidR="004901D2" w:rsidRPr="004901D2" w:rsidRDefault="004901D2" w:rsidP="004901D2"/>
    <w:p w14:paraId="49332297" w14:textId="49C2D871" w:rsidR="004901D2" w:rsidRPr="004901D2" w:rsidRDefault="004901D2" w:rsidP="004901D2"/>
    <w:p w14:paraId="52F63BDE" w14:textId="4B63A52A" w:rsidR="004901D2" w:rsidRPr="004901D2" w:rsidRDefault="004901D2" w:rsidP="004901D2"/>
    <w:p w14:paraId="48C41D37" w14:textId="26A1A278" w:rsidR="004901D2" w:rsidRPr="004901D2" w:rsidRDefault="004901D2" w:rsidP="004901D2"/>
    <w:p w14:paraId="21E2A71E" w14:textId="0F31F55B" w:rsidR="004901D2" w:rsidRPr="004901D2" w:rsidRDefault="004901D2" w:rsidP="004901D2"/>
    <w:p w14:paraId="0A9E542B" w14:textId="770F9A42" w:rsidR="004901D2" w:rsidRPr="004901D2" w:rsidRDefault="004901D2" w:rsidP="004901D2"/>
    <w:p w14:paraId="2C9DCF5D" w14:textId="4482E950" w:rsidR="004901D2" w:rsidRDefault="004901D2" w:rsidP="004901D2"/>
    <w:p w14:paraId="6D3D820B" w14:textId="77777777" w:rsidR="009842B4" w:rsidRPr="004901D2" w:rsidRDefault="009842B4" w:rsidP="004901D2"/>
    <w:p w14:paraId="4932D707" w14:textId="61031443" w:rsidR="000B03E5" w:rsidRPr="002835D9" w:rsidRDefault="000B03E5" w:rsidP="002835D9">
      <w:pPr>
        <w:pStyle w:val="Heading1"/>
        <w:rPr>
          <w:rFonts w:ascii="Times New Roman" w:hAnsi="Times New Roman"/>
          <w:sz w:val="26"/>
        </w:rPr>
      </w:pPr>
    </w:p>
    <w:p w14:paraId="3E6FF984" w14:textId="42BCFB43" w:rsidR="00157DCA" w:rsidRPr="007A02A8" w:rsidRDefault="00CA17A6" w:rsidP="002835D9">
      <w:pPr>
        <w:pStyle w:val="Heading1"/>
        <w:rPr>
          <w:rFonts w:ascii="Times New Roman" w:hAnsi="Times New Roman"/>
          <w:bCs/>
          <w:color w:val="1F497D" w:themeColor="text2"/>
          <w:sz w:val="32"/>
          <w:szCs w:val="32"/>
        </w:rPr>
      </w:pPr>
      <w:bookmarkStart w:id="306" w:name="_Toc31459"/>
      <w:bookmarkStart w:id="307" w:name="_Toc26804"/>
      <w:bookmarkStart w:id="308" w:name="_Toc59614384"/>
      <w:bookmarkStart w:id="309" w:name="_Toc2580"/>
      <w:bookmarkStart w:id="310" w:name="_Toc16132"/>
      <w:bookmarkStart w:id="311" w:name="_Toc91855613"/>
      <w:r w:rsidRPr="007A02A8">
        <w:rPr>
          <w:rFonts w:ascii="Times New Roman" w:hAnsi="Times New Roman"/>
          <w:bCs/>
          <w:color w:val="1F497D" w:themeColor="text2"/>
          <w:sz w:val="32"/>
          <w:szCs w:val="32"/>
        </w:rPr>
        <w:t>CHƯƠNG 7</w:t>
      </w:r>
      <w:r w:rsidR="00157DCA" w:rsidRPr="007A02A8">
        <w:rPr>
          <w:rFonts w:ascii="Times New Roman" w:hAnsi="Times New Roman"/>
          <w:bCs/>
          <w:color w:val="1F497D" w:themeColor="text2"/>
          <w:sz w:val="32"/>
          <w:szCs w:val="32"/>
        </w:rPr>
        <w:t>: THIẾT KẾ GIAO DIỆN</w:t>
      </w:r>
      <w:bookmarkEnd w:id="306"/>
      <w:bookmarkEnd w:id="307"/>
      <w:bookmarkEnd w:id="308"/>
      <w:bookmarkEnd w:id="309"/>
      <w:bookmarkEnd w:id="310"/>
      <w:r w:rsidR="00221055" w:rsidRPr="007A02A8">
        <w:rPr>
          <w:rFonts w:ascii="Times New Roman" w:hAnsi="Times New Roman"/>
          <w:bCs/>
          <w:color w:val="1F497D" w:themeColor="text2"/>
          <w:sz w:val="32"/>
          <w:szCs w:val="32"/>
        </w:rPr>
        <w:t xml:space="preserve"> ỨNG DỤNG</w:t>
      </w:r>
      <w:bookmarkEnd w:id="311"/>
    </w:p>
    <w:p w14:paraId="68C40BDA" w14:textId="78174ABD" w:rsidR="00157DCA" w:rsidRDefault="00157DCA" w:rsidP="00A933A5">
      <w:pPr>
        <w:pStyle w:val="Heading2"/>
        <w:jc w:val="left"/>
        <w:rPr>
          <w:rFonts w:ascii="Times New Roman" w:hAnsi="Times New Roman"/>
          <w:i/>
          <w:sz w:val="26"/>
        </w:rPr>
      </w:pPr>
      <w:bookmarkStart w:id="312" w:name="_Toc91855614"/>
      <w:r w:rsidRPr="00A933A5">
        <w:rPr>
          <w:rFonts w:ascii="Times New Roman" w:hAnsi="Times New Roman"/>
          <w:i/>
          <w:sz w:val="26"/>
        </w:rPr>
        <w:t>7.1. Mobile App</w:t>
      </w:r>
      <w:bookmarkEnd w:id="312"/>
    </w:p>
    <w:p w14:paraId="2A8ED040" w14:textId="309B1C4A" w:rsidR="009842B4" w:rsidRPr="009842B4" w:rsidRDefault="009842B4" w:rsidP="009842B4">
      <w:r>
        <w:rPr>
          <w:noProof/>
        </w:rPr>
        <w:drawing>
          <wp:anchor distT="0" distB="0" distL="114300" distR="114300" simplePos="0" relativeHeight="251872256" behindDoc="1" locked="0" layoutInCell="1" allowOverlap="1" wp14:anchorId="4C02D6D4" wp14:editId="23FAC2BE">
            <wp:simplePos x="0" y="0"/>
            <wp:positionH relativeFrom="margin">
              <wp:align>center</wp:align>
            </wp:positionH>
            <wp:positionV relativeFrom="paragraph">
              <wp:posOffset>100330</wp:posOffset>
            </wp:positionV>
            <wp:extent cx="3428365" cy="6610350"/>
            <wp:effectExtent l="0" t="0" r="635" b="0"/>
            <wp:wrapTight wrapText="bothSides">
              <wp:wrapPolygon edited="0">
                <wp:start x="0" y="0"/>
                <wp:lineTo x="0" y="21538"/>
                <wp:lineTo x="21484" y="21538"/>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SplashScreen.jpg"/>
                    <pic:cNvPicPr/>
                  </pic:nvPicPr>
                  <pic:blipFill>
                    <a:blip r:embed="rId80">
                      <a:extLst>
                        <a:ext uri="{28A0092B-C50C-407E-A947-70E740481C1C}">
                          <a14:useLocalDpi xmlns:a14="http://schemas.microsoft.com/office/drawing/2010/main" val="0"/>
                        </a:ext>
                      </a:extLst>
                    </a:blip>
                    <a:stretch>
                      <a:fillRect/>
                    </a:stretch>
                  </pic:blipFill>
                  <pic:spPr>
                    <a:xfrm>
                      <a:off x="0" y="0"/>
                      <a:ext cx="3428365" cy="6610350"/>
                    </a:xfrm>
                    <a:prstGeom prst="rect">
                      <a:avLst/>
                    </a:prstGeom>
                  </pic:spPr>
                </pic:pic>
              </a:graphicData>
            </a:graphic>
            <wp14:sizeRelV relativeFrom="margin">
              <wp14:pctHeight>0</wp14:pctHeight>
            </wp14:sizeRelV>
          </wp:anchor>
        </w:drawing>
      </w:r>
    </w:p>
    <w:p w14:paraId="790CA0B7" w14:textId="6C3B4FED" w:rsidR="001C42EA" w:rsidRDefault="001C42EA" w:rsidP="001C42EA">
      <w:pPr>
        <w:keepNext/>
        <w:jc w:val="center"/>
      </w:pPr>
      <w:bookmarkStart w:id="313" w:name="_Toc89280558"/>
      <w:bookmarkStart w:id="314" w:name="_Toc89630966"/>
    </w:p>
    <w:p w14:paraId="34D8ECC0" w14:textId="77777777" w:rsidR="009842B4" w:rsidRDefault="009842B4" w:rsidP="001C42EA">
      <w:pPr>
        <w:jc w:val="center"/>
        <w:rPr>
          <w:sz w:val="24"/>
          <w:szCs w:val="24"/>
        </w:rPr>
      </w:pPr>
      <w:bookmarkStart w:id="315" w:name="_Toc89897951"/>
      <w:bookmarkStart w:id="316" w:name="_Toc90502396"/>
      <w:bookmarkStart w:id="317" w:name="_Toc90543245"/>
      <w:bookmarkStart w:id="318" w:name="_Toc90544769"/>
    </w:p>
    <w:p w14:paraId="5E4CEE54" w14:textId="77777777" w:rsidR="009842B4" w:rsidRDefault="009842B4" w:rsidP="001C42EA">
      <w:pPr>
        <w:jc w:val="center"/>
        <w:rPr>
          <w:sz w:val="24"/>
          <w:szCs w:val="24"/>
        </w:rPr>
      </w:pPr>
    </w:p>
    <w:p w14:paraId="25AA04F1" w14:textId="77777777" w:rsidR="009842B4" w:rsidRDefault="009842B4" w:rsidP="001C42EA">
      <w:pPr>
        <w:jc w:val="center"/>
        <w:rPr>
          <w:sz w:val="24"/>
          <w:szCs w:val="24"/>
        </w:rPr>
      </w:pPr>
    </w:p>
    <w:p w14:paraId="51320D55" w14:textId="77777777" w:rsidR="009842B4" w:rsidRDefault="009842B4" w:rsidP="001C42EA">
      <w:pPr>
        <w:jc w:val="center"/>
        <w:rPr>
          <w:sz w:val="24"/>
          <w:szCs w:val="24"/>
        </w:rPr>
      </w:pPr>
    </w:p>
    <w:p w14:paraId="25B721DD" w14:textId="77777777" w:rsidR="009842B4" w:rsidRDefault="009842B4" w:rsidP="001C42EA">
      <w:pPr>
        <w:jc w:val="center"/>
        <w:rPr>
          <w:sz w:val="24"/>
          <w:szCs w:val="24"/>
        </w:rPr>
      </w:pPr>
    </w:p>
    <w:p w14:paraId="3A5379F9" w14:textId="77777777" w:rsidR="009842B4" w:rsidRDefault="009842B4" w:rsidP="001C42EA">
      <w:pPr>
        <w:jc w:val="center"/>
        <w:rPr>
          <w:sz w:val="24"/>
          <w:szCs w:val="24"/>
        </w:rPr>
      </w:pPr>
    </w:p>
    <w:p w14:paraId="2149F9D6" w14:textId="77777777" w:rsidR="009842B4" w:rsidRDefault="009842B4" w:rsidP="001C42EA">
      <w:pPr>
        <w:jc w:val="center"/>
        <w:rPr>
          <w:sz w:val="24"/>
          <w:szCs w:val="24"/>
        </w:rPr>
      </w:pPr>
    </w:p>
    <w:p w14:paraId="281875A7" w14:textId="77777777" w:rsidR="009842B4" w:rsidRDefault="009842B4" w:rsidP="001C42EA">
      <w:pPr>
        <w:jc w:val="center"/>
        <w:rPr>
          <w:sz w:val="24"/>
          <w:szCs w:val="24"/>
        </w:rPr>
      </w:pPr>
    </w:p>
    <w:p w14:paraId="6A309B7C" w14:textId="77777777" w:rsidR="009842B4" w:rsidRDefault="009842B4" w:rsidP="001C42EA">
      <w:pPr>
        <w:jc w:val="center"/>
        <w:rPr>
          <w:sz w:val="24"/>
          <w:szCs w:val="24"/>
        </w:rPr>
      </w:pPr>
    </w:p>
    <w:p w14:paraId="0AF61791" w14:textId="77777777" w:rsidR="009842B4" w:rsidRDefault="009842B4" w:rsidP="001C42EA">
      <w:pPr>
        <w:jc w:val="center"/>
        <w:rPr>
          <w:sz w:val="24"/>
          <w:szCs w:val="24"/>
        </w:rPr>
      </w:pPr>
    </w:p>
    <w:p w14:paraId="06C82716" w14:textId="77777777" w:rsidR="009842B4" w:rsidRDefault="009842B4" w:rsidP="001C42EA">
      <w:pPr>
        <w:jc w:val="center"/>
        <w:rPr>
          <w:sz w:val="24"/>
          <w:szCs w:val="24"/>
        </w:rPr>
      </w:pPr>
    </w:p>
    <w:p w14:paraId="7E196D86" w14:textId="77777777" w:rsidR="009842B4" w:rsidRDefault="009842B4" w:rsidP="001C42EA">
      <w:pPr>
        <w:jc w:val="center"/>
        <w:rPr>
          <w:sz w:val="24"/>
          <w:szCs w:val="24"/>
        </w:rPr>
      </w:pPr>
    </w:p>
    <w:p w14:paraId="7A528091" w14:textId="77777777" w:rsidR="009842B4" w:rsidRDefault="009842B4" w:rsidP="001C42EA">
      <w:pPr>
        <w:jc w:val="center"/>
        <w:rPr>
          <w:sz w:val="24"/>
          <w:szCs w:val="24"/>
        </w:rPr>
      </w:pPr>
    </w:p>
    <w:p w14:paraId="1360A809" w14:textId="77777777" w:rsidR="009842B4" w:rsidRDefault="009842B4" w:rsidP="001C42EA">
      <w:pPr>
        <w:jc w:val="center"/>
        <w:rPr>
          <w:sz w:val="24"/>
          <w:szCs w:val="24"/>
        </w:rPr>
      </w:pPr>
    </w:p>
    <w:p w14:paraId="70B84C64" w14:textId="77777777" w:rsidR="009842B4" w:rsidRDefault="009842B4" w:rsidP="001C42EA">
      <w:pPr>
        <w:jc w:val="center"/>
        <w:rPr>
          <w:sz w:val="24"/>
          <w:szCs w:val="24"/>
        </w:rPr>
      </w:pPr>
    </w:p>
    <w:p w14:paraId="5F52B8DC" w14:textId="77777777" w:rsidR="009842B4" w:rsidRDefault="009842B4" w:rsidP="001C42EA">
      <w:pPr>
        <w:jc w:val="center"/>
        <w:rPr>
          <w:sz w:val="24"/>
          <w:szCs w:val="24"/>
        </w:rPr>
      </w:pPr>
    </w:p>
    <w:p w14:paraId="7CD2AAA7" w14:textId="77777777" w:rsidR="009842B4" w:rsidRDefault="009842B4" w:rsidP="001C42EA">
      <w:pPr>
        <w:jc w:val="center"/>
        <w:rPr>
          <w:sz w:val="24"/>
          <w:szCs w:val="24"/>
        </w:rPr>
      </w:pPr>
    </w:p>
    <w:p w14:paraId="78312E58" w14:textId="77777777" w:rsidR="009842B4" w:rsidRDefault="009842B4" w:rsidP="001C42EA">
      <w:pPr>
        <w:jc w:val="center"/>
        <w:rPr>
          <w:sz w:val="24"/>
          <w:szCs w:val="24"/>
        </w:rPr>
      </w:pPr>
    </w:p>
    <w:p w14:paraId="5555A2CC" w14:textId="77777777" w:rsidR="009842B4" w:rsidRDefault="009842B4" w:rsidP="001C42EA">
      <w:pPr>
        <w:jc w:val="center"/>
        <w:rPr>
          <w:sz w:val="24"/>
          <w:szCs w:val="24"/>
        </w:rPr>
      </w:pPr>
    </w:p>
    <w:p w14:paraId="05754D02" w14:textId="77777777" w:rsidR="009842B4" w:rsidRDefault="009842B4" w:rsidP="001C42EA">
      <w:pPr>
        <w:jc w:val="center"/>
        <w:rPr>
          <w:sz w:val="24"/>
          <w:szCs w:val="24"/>
        </w:rPr>
      </w:pPr>
    </w:p>
    <w:p w14:paraId="355DD36E" w14:textId="77777777" w:rsidR="009842B4" w:rsidRDefault="009842B4" w:rsidP="001C42EA">
      <w:pPr>
        <w:jc w:val="center"/>
        <w:rPr>
          <w:sz w:val="24"/>
          <w:szCs w:val="24"/>
        </w:rPr>
      </w:pPr>
    </w:p>
    <w:p w14:paraId="67A6C67F" w14:textId="77777777" w:rsidR="009842B4" w:rsidRDefault="009842B4" w:rsidP="001C42EA">
      <w:pPr>
        <w:jc w:val="center"/>
        <w:rPr>
          <w:sz w:val="24"/>
          <w:szCs w:val="24"/>
        </w:rPr>
      </w:pPr>
    </w:p>
    <w:p w14:paraId="20057EC2" w14:textId="6B84FB3A" w:rsidR="003E0935" w:rsidRPr="001C42EA" w:rsidRDefault="001C42EA" w:rsidP="001C42EA">
      <w:pPr>
        <w:jc w:val="center"/>
        <w:rPr>
          <w:sz w:val="24"/>
          <w:szCs w:val="24"/>
        </w:rPr>
      </w:pPr>
      <w:bookmarkStart w:id="319" w:name="_Toc90547255"/>
      <w:bookmarkStart w:id="320" w:name="_Toc90548932"/>
      <w:bookmarkStart w:id="321" w:name="_Toc90639325"/>
      <w:bookmarkStart w:id="322" w:name="_Toc91601244"/>
      <w:r w:rsidRPr="001C42EA">
        <w:rPr>
          <w:sz w:val="24"/>
          <w:szCs w:val="24"/>
        </w:rPr>
        <w:t xml:space="preserve">Mobile Figure  </w:t>
      </w:r>
      <w:r w:rsidRPr="001C42EA">
        <w:rPr>
          <w:sz w:val="24"/>
          <w:szCs w:val="24"/>
        </w:rPr>
        <w:fldChar w:fldCharType="begin"/>
      </w:r>
      <w:r w:rsidRPr="001C42EA">
        <w:rPr>
          <w:sz w:val="24"/>
          <w:szCs w:val="24"/>
        </w:rPr>
        <w:instrText xml:space="preserve"> SEQ Mobile_Figure_ \* ARABIC </w:instrText>
      </w:r>
      <w:r w:rsidRPr="001C42EA">
        <w:rPr>
          <w:sz w:val="24"/>
          <w:szCs w:val="24"/>
        </w:rPr>
        <w:fldChar w:fldCharType="separate"/>
      </w:r>
      <w:r w:rsidR="00F43951">
        <w:rPr>
          <w:noProof/>
          <w:sz w:val="24"/>
          <w:szCs w:val="24"/>
        </w:rPr>
        <w:t>1</w:t>
      </w:r>
      <w:bookmarkEnd w:id="315"/>
      <w:bookmarkEnd w:id="316"/>
      <w:bookmarkEnd w:id="317"/>
      <w:bookmarkEnd w:id="318"/>
      <w:bookmarkEnd w:id="319"/>
      <w:bookmarkEnd w:id="320"/>
      <w:bookmarkEnd w:id="321"/>
      <w:bookmarkEnd w:id="322"/>
      <w:r w:rsidRPr="001C42EA">
        <w:rPr>
          <w:sz w:val="24"/>
          <w:szCs w:val="24"/>
        </w:rPr>
        <w:fldChar w:fldCharType="end"/>
      </w:r>
    </w:p>
    <w:bookmarkEnd w:id="313"/>
    <w:bookmarkEnd w:id="314"/>
    <w:p w14:paraId="3CB439D0" w14:textId="3D60C430" w:rsidR="00FF17F6" w:rsidRPr="00FF17F6" w:rsidRDefault="004809C6" w:rsidP="00FF17F6">
      <w:r>
        <w:rPr>
          <w:noProof/>
        </w:rPr>
        <w:lastRenderedPageBreak/>
        <mc:AlternateContent>
          <mc:Choice Requires="wps">
            <w:drawing>
              <wp:anchor distT="0" distB="0" distL="114300" distR="114300" simplePos="0" relativeHeight="251727872" behindDoc="1" locked="0" layoutInCell="1" allowOverlap="1" wp14:anchorId="445335B0" wp14:editId="3F3907AE">
                <wp:simplePos x="0" y="0"/>
                <wp:positionH relativeFrom="column">
                  <wp:posOffset>875665</wp:posOffset>
                </wp:positionH>
                <wp:positionV relativeFrom="paragraph">
                  <wp:posOffset>8255000</wp:posOffset>
                </wp:positionV>
                <wp:extent cx="398145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4E3D049" w14:textId="7AF7F4FB" w:rsidR="004C715D" w:rsidRPr="004809C6" w:rsidRDefault="004C715D" w:rsidP="004809C6">
                            <w:pPr>
                              <w:jc w:val="center"/>
                              <w:rPr>
                                <w:noProof/>
                                <w:sz w:val="24"/>
                                <w:szCs w:val="24"/>
                              </w:rPr>
                            </w:pPr>
                            <w:bookmarkStart w:id="323" w:name="_Toc89897952"/>
                            <w:bookmarkStart w:id="324" w:name="_Toc90502397"/>
                            <w:bookmarkStart w:id="325" w:name="_Toc90543246"/>
                            <w:bookmarkStart w:id="326" w:name="_Toc90544770"/>
                            <w:bookmarkStart w:id="327" w:name="_Toc90547256"/>
                            <w:bookmarkStart w:id="328" w:name="_Toc90548933"/>
                            <w:bookmarkStart w:id="329" w:name="_Toc90639326"/>
                            <w:bookmarkStart w:id="330" w:name="_Toc91601245"/>
                            <w:r w:rsidRPr="004809C6">
                              <w:rPr>
                                <w:sz w:val="24"/>
                                <w:szCs w:val="24"/>
                              </w:rPr>
                              <w:t xml:space="preserve">Mobile Figure  </w:t>
                            </w:r>
                            <w:r w:rsidRPr="004809C6">
                              <w:rPr>
                                <w:sz w:val="24"/>
                                <w:szCs w:val="24"/>
                              </w:rPr>
                              <w:fldChar w:fldCharType="begin"/>
                            </w:r>
                            <w:r w:rsidRPr="004809C6">
                              <w:rPr>
                                <w:sz w:val="24"/>
                                <w:szCs w:val="24"/>
                              </w:rPr>
                              <w:instrText xml:space="preserve"> SEQ Mobile_Figure_ \* ARABIC </w:instrText>
                            </w:r>
                            <w:r w:rsidRPr="004809C6">
                              <w:rPr>
                                <w:sz w:val="24"/>
                                <w:szCs w:val="24"/>
                              </w:rPr>
                              <w:fldChar w:fldCharType="separate"/>
                            </w:r>
                            <w:r>
                              <w:rPr>
                                <w:noProof/>
                                <w:sz w:val="24"/>
                                <w:szCs w:val="24"/>
                              </w:rPr>
                              <w:t>2</w:t>
                            </w:r>
                            <w:bookmarkEnd w:id="323"/>
                            <w:bookmarkEnd w:id="324"/>
                            <w:bookmarkEnd w:id="325"/>
                            <w:bookmarkEnd w:id="326"/>
                            <w:bookmarkEnd w:id="327"/>
                            <w:bookmarkEnd w:id="328"/>
                            <w:bookmarkEnd w:id="329"/>
                            <w:bookmarkEnd w:id="330"/>
                            <w:r w:rsidRPr="004809C6">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335B0" id="Text Box 61" o:spid="_x0000_s1036" type="#_x0000_t202" style="position:absolute;margin-left:68.95pt;margin-top:650pt;width:31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4vLwIAAGcEAAAOAAAAZHJzL2Uyb0RvYy54bWysVMFu2zAMvQ/YPwi6L07aNei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" stroked="f">
                <v:textbox style="mso-fit-shape-to-text:t" inset="0,0,0,0">
                  <w:txbxContent>
                    <w:p w14:paraId="14E3D049" w14:textId="7AF7F4FB" w:rsidR="004C715D" w:rsidRPr="004809C6" w:rsidRDefault="004C715D" w:rsidP="004809C6">
                      <w:pPr>
                        <w:jc w:val="center"/>
                        <w:rPr>
                          <w:noProof/>
                          <w:sz w:val="24"/>
                          <w:szCs w:val="24"/>
                        </w:rPr>
                      </w:pPr>
                      <w:bookmarkStart w:id="331" w:name="_Toc89897952"/>
                      <w:bookmarkStart w:id="332" w:name="_Toc90502397"/>
                      <w:bookmarkStart w:id="333" w:name="_Toc90543246"/>
                      <w:bookmarkStart w:id="334" w:name="_Toc90544770"/>
                      <w:bookmarkStart w:id="335" w:name="_Toc90547256"/>
                      <w:bookmarkStart w:id="336" w:name="_Toc90548933"/>
                      <w:bookmarkStart w:id="337" w:name="_Toc90639326"/>
                      <w:bookmarkStart w:id="338" w:name="_Toc91601245"/>
                      <w:r w:rsidRPr="004809C6">
                        <w:rPr>
                          <w:sz w:val="24"/>
                          <w:szCs w:val="24"/>
                        </w:rPr>
                        <w:t xml:space="preserve">Mobile Figure  </w:t>
                      </w:r>
                      <w:r w:rsidRPr="004809C6">
                        <w:rPr>
                          <w:sz w:val="24"/>
                          <w:szCs w:val="24"/>
                        </w:rPr>
                        <w:fldChar w:fldCharType="begin"/>
                      </w:r>
                      <w:r w:rsidRPr="004809C6">
                        <w:rPr>
                          <w:sz w:val="24"/>
                          <w:szCs w:val="24"/>
                        </w:rPr>
                        <w:instrText xml:space="preserve"> SEQ Mobile_Figure_ \* ARABIC </w:instrText>
                      </w:r>
                      <w:r w:rsidRPr="004809C6">
                        <w:rPr>
                          <w:sz w:val="24"/>
                          <w:szCs w:val="24"/>
                        </w:rPr>
                        <w:fldChar w:fldCharType="separate"/>
                      </w:r>
                      <w:r>
                        <w:rPr>
                          <w:noProof/>
                          <w:sz w:val="24"/>
                          <w:szCs w:val="24"/>
                        </w:rPr>
                        <w:t>2</w:t>
                      </w:r>
                      <w:bookmarkEnd w:id="331"/>
                      <w:bookmarkEnd w:id="332"/>
                      <w:bookmarkEnd w:id="333"/>
                      <w:bookmarkEnd w:id="334"/>
                      <w:bookmarkEnd w:id="335"/>
                      <w:bookmarkEnd w:id="336"/>
                      <w:bookmarkEnd w:id="337"/>
                      <w:bookmarkEnd w:id="338"/>
                      <w:r w:rsidRPr="004809C6">
                        <w:rPr>
                          <w:sz w:val="24"/>
                          <w:szCs w:val="24"/>
                        </w:rPr>
                        <w:fldChar w:fldCharType="end"/>
                      </w:r>
                    </w:p>
                  </w:txbxContent>
                </v:textbox>
                <w10:wrap type="tight"/>
              </v:shape>
            </w:pict>
          </mc:Fallback>
        </mc:AlternateContent>
      </w:r>
      <w:r w:rsidR="002165D5">
        <w:rPr>
          <w:noProof/>
        </w:rPr>
        <w:drawing>
          <wp:anchor distT="0" distB="0" distL="114300" distR="114300" simplePos="0" relativeHeight="251673600" behindDoc="1" locked="0" layoutInCell="1" allowOverlap="1" wp14:anchorId="1F63C68B" wp14:editId="0323FD01">
            <wp:simplePos x="0" y="0"/>
            <wp:positionH relativeFrom="margin">
              <wp:align>center</wp:align>
            </wp:positionH>
            <wp:positionV relativeFrom="paragraph">
              <wp:posOffset>0</wp:posOffset>
            </wp:positionV>
            <wp:extent cx="3981450" cy="8198069"/>
            <wp:effectExtent l="0" t="0" r="0" b="0"/>
            <wp:wrapTight wrapText="bothSides">
              <wp:wrapPolygon edited="0">
                <wp:start x="0" y="0"/>
                <wp:lineTo x="0" y="21533"/>
                <wp:lineTo x="21497" y="21533"/>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ashScreen1.jpg"/>
                    <pic:cNvPicPr/>
                  </pic:nvPicPr>
                  <pic:blipFill>
                    <a:blip r:embed="rId81">
                      <a:extLst>
                        <a:ext uri="{28A0092B-C50C-407E-A947-70E740481C1C}">
                          <a14:useLocalDpi xmlns:a14="http://schemas.microsoft.com/office/drawing/2010/main" val="0"/>
                        </a:ext>
                      </a:extLst>
                    </a:blip>
                    <a:stretch>
                      <a:fillRect/>
                    </a:stretch>
                  </pic:blipFill>
                  <pic:spPr>
                    <a:xfrm>
                      <a:off x="0" y="0"/>
                      <a:ext cx="3981450" cy="8198069"/>
                    </a:xfrm>
                    <a:prstGeom prst="rect">
                      <a:avLst/>
                    </a:prstGeom>
                  </pic:spPr>
                </pic:pic>
              </a:graphicData>
            </a:graphic>
          </wp:anchor>
        </w:drawing>
      </w:r>
    </w:p>
    <w:p w14:paraId="413175CE" w14:textId="5C8D35A5" w:rsidR="00FF17F6" w:rsidRPr="00FF17F6" w:rsidRDefault="00FF17F6" w:rsidP="00FF17F6"/>
    <w:p w14:paraId="76F5C35A" w14:textId="77777777" w:rsidR="00FF17F6" w:rsidRPr="00FF17F6" w:rsidRDefault="00FF17F6" w:rsidP="00FF17F6"/>
    <w:p w14:paraId="349CAD7A" w14:textId="77777777" w:rsidR="00FF17F6" w:rsidRPr="00FF17F6" w:rsidRDefault="00FF17F6" w:rsidP="00FF17F6"/>
    <w:p w14:paraId="1F6AE541" w14:textId="77777777" w:rsidR="00FF17F6" w:rsidRPr="00FF17F6" w:rsidRDefault="00FF17F6" w:rsidP="00FF17F6"/>
    <w:p w14:paraId="39C24998" w14:textId="77777777" w:rsidR="00FF17F6" w:rsidRPr="00FF17F6" w:rsidRDefault="00FF17F6" w:rsidP="00FF17F6"/>
    <w:p w14:paraId="016DDE17" w14:textId="77777777" w:rsidR="00FF17F6" w:rsidRPr="00FF17F6" w:rsidRDefault="00FF17F6" w:rsidP="00FF17F6"/>
    <w:p w14:paraId="3474F342" w14:textId="77777777" w:rsidR="00FF17F6" w:rsidRPr="00FF17F6" w:rsidRDefault="00FF17F6" w:rsidP="00FF17F6"/>
    <w:p w14:paraId="269F98A2" w14:textId="77777777" w:rsidR="00FF17F6" w:rsidRPr="00FF17F6" w:rsidRDefault="00FF17F6" w:rsidP="00FF17F6"/>
    <w:p w14:paraId="080A1A10" w14:textId="77777777" w:rsidR="00FF17F6" w:rsidRPr="00FF17F6" w:rsidRDefault="00FF17F6" w:rsidP="00FF17F6"/>
    <w:p w14:paraId="5A86CF3D" w14:textId="77777777" w:rsidR="00FF17F6" w:rsidRPr="00FF17F6" w:rsidRDefault="00FF17F6" w:rsidP="00FF17F6"/>
    <w:p w14:paraId="45F8AA2A" w14:textId="77777777" w:rsidR="00FF17F6" w:rsidRPr="00FF17F6" w:rsidRDefault="00FF17F6" w:rsidP="00FF17F6"/>
    <w:p w14:paraId="266A6E64" w14:textId="77777777" w:rsidR="00FF17F6" w:rsidRPr="00FF17F6" w:rsidRDefault="00FF17F6" w:rsidP="00FF17F6"/>
    <w:p w14:paraId="5FE09729" w14:textId="77777777" w:rsidR="00FF17F6" w:rsidRPr="00FF17F6" w:rsidRDefault="00FF17F6" w:rsidP="00FF17F6"/>
    <w:p w14:paraId="04D978D9" w14:textId="77777777" w:rsidR="00FF17F6" w:rsidRPr="00FF17F6" w:rsidRDefault="00FF17F6" w:rsidP="00FF17F6"/>
    <w:p w14:paraId="16D6A53C" w14:textId="77777777" w:rsidR="00FF17F6" w:rsidRPr="00FF17F6" w:rsidRDefault="00FF17F6" w:rsidP="00FF17F6"/>
    <w:p w14:paraId="651593E1" w14:textId="46FB3CCC" w:rsidR="002165D5" w:rsidRDefault="00965224" w:rsidP="00965224">
      <w:r>
        <w:br w:type="page"/>
      </w:r>
      <w:bookmarkStart w:id="339" w:name="_Toc89280559"/>
      <w:bookmarkStart w:id="340" w:name="_Toc89630967"/>
    </w:p>
    <w:p w14:paraId="600A94E8" w14:textId="4AE2E4C2" w:rsidR="002165D5" w:rsidRDefault="00965224" w:rsidP="002165D5">
      <w:pPr>
        <w:keepNext/>
      </w:pPr>
      <w:r>
        <w:rPr>
          <w:noProof/>
        </w:rPr>
        <w:lastRenderedPageBreak/>
        <w:drawing>
          <wp:anchor distT="0" distB="0" distL="114300" distR="114300" simplePos="0" relativeHeight="251874304" behindDoc="1" locked="0" layoutInCell="1" allowOverlap="1" wp14:anchorId="6743F048" wp14:editId="462EB3E8">
            <wp:simplePos x="0" y="0"/>
            <wp:positionH relativeFrom="margin">
              <wp:align>center</wp:align>
            </wp:positionH>
            <wp:positionV relativeFrom="paragraph">
              <wp:posOffset>0</wp:posOffset>
            </wp:positionV>
            <wp:extent cx="3427730" cy="7639050"/>
            <wp:effectExtent l="0" t="0" r="1270" b="0"/>
            <wp:wrapTight wrapText="bothSides">
              <wp:wrapPolygon edited="0">
                <wp:start x="0" y="0"/>
                <wp:lineTo x="0" y="21546"/>
                <wp:lineTo x="21488" y="21546"/>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h.jpg"/>
                    <pic:cNvPicPr/>
                  </pic:nvPicPr>
                  <pic:blipFill>
                    <a:blip r:embed="rId82">
                      <a:extLst>
                        <a:ext uri="{28A0092B-C50C-407E-A947-70E740481C1C}">
                          <a14:useLocalDpi xmlns:a14="http://schemas.microsoft.com/office/drawing/2010/main" val="0"/>
                        </a:ext>
                      </a:extLst>
                    </a:blip>
                    <a:stretch>
                      <a:fillRect/>
                    </a:stretch>
                  </pic:blipFill>
                  <pic:spPr>
                    <a:xfrm>
                      <a:off x="0" y="0"/>
                      <a:ext cx="3428216" cy="7640133"/>
                    </a:xfrm>
                    <a:prstGeom prst="rect">
                      <a:avLst/>
                    </a:prstGeom>
                  </pic:spPr>
                </pic:pic>
              </a:graphicData>
            </a:graphic>
            <wp14:sizeRelV relativeFrom="margin">
              <wp14:pctHeight>0</wp14:pctHeight>
            </wp14:sizeRelV>
          </wp:anchor>
        </w:drawing>
      </w:r>
    </w:p>
    <w:p w14:paraId="32275CA1" w14:textId="288871EA" w:rsidR="002165D5" w:rsidRDefault="002165D5" w:rsidP="002165D5">
      <w:pPr>
        <w:keepNext/>
      </w:pPr>
    </w:p>
    <w:p w14:paraId="092C8E0B" w14:textId="77777777" w:rsidR="002165D5" w:rsidRDefault="002165D5" w:rsidP="002165D5">
      <w:pPr>
        <w:keepNext/>
      </w:pPr>
    </w:p>
    <w:p w14:paraId="1CA19804" w14:textId="77777777" w:rsidR="002165D5" w:rsidRDefault="002165D5" w:rsidP="002165D5">
      <w:pPr>
        <w:keepNext/>
      </w:pPr>
    </w:p>
    <w:bookmarkEnd w:id="339"/>
    <w:bookmarkEnd w:id="340"/>
    <w:p w14:paraId="2D749D71" w14:textId="522745D7" w:rsidR="00C11AEE" w:rsidRDefault="00C11AEE" w:rsidP="00965224">
      <w:pPr>
        <w:keepNext/>
      </w:pPr>
    </w:p>
    <w:p w14:paraId="7682AEF7" w14:textId="77777777" w:rsidR="002165D5" w:rsidRDefault="002165D5" w:rsidP="00C11AEE">
      <w:pPr>
        <w:jc w:val="center"/>
      </w:pPr>
      <w:bookmarkStart w:id="341" w:name="_Toc89280560"/>
      <w:bookmarkStart w:id="342" w:name="_Toc89630968"/>
    </w:p>
    <w:p w14:paraId="413A7F05" w14:textId="77777777" w:rsidR="002165D5" w:rsidRDefault="002165D5" w:rsidP="00C11AEE">
      <w:pPr>
        <w:jc w:val="center"/>
      </w:pPr>
    </w:p>
    <w:p w14:paraId="18780D7F" w14:textId="77777777" w:rsidR="002165D5" w:rsidRDefault="002165D5" w:rsidP="00C11AEE">
      <w:pPr>
        <w:jc w:val="center"/>
      </w:pPr>
    </w:p>
    <w:p w14:paraId="35A1C435" w14:textId="77777777" w:rsidR="002165D5" w:rsidRDefault="002165D5" w:rsidP="00C11AEE">
      <w:pPr>
        <w:jc w:val="center"/>
      </w:pPr>
    </w:p>
    <w:p w14:paraId="4EB8FEE8" w14:textId="77777777" w:rsidR="002165D5" w:rsidRDefault="002165D5" w:rsidP="00C11AEE">
      <w:pPr>
        <w:jc w:val="center"/>
      </w:pPr>
    </w:p>
    <w:p w14:paraId="71580DC7" w14:textId="77777777" w:rsidR="002165D5" w:rsidRDefault="002165D5" w:rsidP="00C11AEE">
      <w:pPr>
        <w:jc w:val="center"/>
      </w:pPr>
    </w:p>
    <w:p w14:paraId="03DB03D3" w14:textId="77777777" w:rsidR="002165D5" w:rsidRDefault="002165D5" w:rsidP="00C11AEE">
      <w:pPr>
        <w:jc w:val="center"/>
      </w:pPr>
    </w:p>
    <w:p w14:paraId="028F93A8" w14:textId="77777777" w:rsidR="002165D5" w:rsidRDefault="002165D5" w:rsidP="00C11AEE">
      <w:pPr>
        <w:jc w:val="center"/>
      </w:pPr>
    </w:p>
    <w:p w14:paraId="47137003" w14:textId="77777777" w:rsidR="002165D5" w:rsidRDefault="002165D5" w:rsidP="00C11AEE">
      <w:pPr>
        <w:jc w:val="center"/>
      </w:pPr>
    </w:p>
    <w:p w14:paraId="2073C5CF" w14:textId="77777777" w:rsidR="002165D5" w:rsidRDefault="002165D5" w:rsidP="00C11AEE">
      <w:pPr>
        <w:jc w:val="center"/>
      </w:pPr>
    </w:p>
    <w:p w14:paraId="65FFBFE5" w14:textId="77777777" w:rsidR="002165D5" w:rsidRDefault="002165D5" w:rsidP="00C11AEE">
      <w:pPr>
        <w:jc w:val="center"/>
      </w:pPr>
    </w:p>
    <w:p w14:paraId="680599A8" w14:textId="77777777" w:rsidR="002165D5" w:rsidRDefault="002165D5" w:rsidP="00C11AEE">
      <w:pPr>
        <w:jc w:val="center"/>
      </w:pPr>
    </w:p>
    <w:p w14:paraId="1298878C" w14:textId="77777777" w:rsidR="002165D5" w:rsidRDefault="002165D5" w:rsidP="00C11AEE">
      <w:pPr>
        <w:jc w:val="center"/>
      </w:pPr>
    </w:p>
    <w:p w14:paraId="67C18571" w14:textId="77777777" w:rsidR="002165D5" w:rsidRDefault="002165D5" w:rsidP="00C11AEE">
      <w:pPr>
        <w:jc w:val="center"/>
      </w:pPr>
    </w:p>
    <w:p w14:paraId="75D26EEC" w14:textId="77777777" w:rsidR="002165D5" w:rsidRDefault="002165D5" w:rsidP="00C11AEE">
      <w:pPr>
        <w:jc w:val="center"/>
      </w:pPr>
    </w:p>
    <w:p w14:paraId="1655AEAA" w14:textId="77777777" w:rsidR="002165D5" w:rsidRDefault="002165D5" w:rsidP="00C11AEE">
      <w:pPr>
        <w:jc w:val="center"/>
      </w:pPr>
    </w:p>
    <w:p w14:paraId="3E46F304" w14:textId="77777777" w:rsidR="002165D5" w:rsidRDefault="002165D5" w:rsidP="00C11AEE">
      <w:pPr>
        <w:jc w:val="center"/>
      </w:pPr>
    </w:p>
    <w:p w14:paraId="7EC487F9" w14:textId="77777777" w:rsidR="002165D5" w:rsidRDefault="002165D5" w:rsidP="00C11AEE">
      <w:pPr>
        <w:jc w:val="center"/>
      </w:pPr>
    </w:p>
    <w:p w14:paraId="49FED9E7" w14:textId="77777777" w:rsidR="002165D5" w:rsidRDefault="002165D5" w:rsidP="00C11AEE">
      <w:pPr>
        <w:jc w:val="center"/>
      </w:pPr>
    </w:p>
    <w:p w14:paraId="3075FC96" w14:textId="2DC86883" w:rsidR="002165D5" w:rsidRDefault="002165D5" w:rsidP="00C11AEE">
      <w:pPr>
        <w:jc w:val="center"/>
      </w:pPr>
    </w:p>
    <w:p w14:paraId="5DE87326" w14:textId="47AF359A" w:rsidR="002165D5" w:rsidRDefault="00FC32E8" w:rsidP="00C11AEE">
      <w:pPr>
        <w:jc w:val="center"/>
      </w:pPr>
      <w:r>
        <w:rPr>
          <w:noProof/>
        </w:rPr>
        <mc:AlternateContent>
          <mc:Choice Requires="wps">
            <w:drawing>
              <wp:anchor distT="0" distB="0" distL="114300" distR="114300" simplePos="0" relativeHeight="251729920" behindDoc="1" locked="0" layoutInCell="1" allowOverlap="1" wp14:anchorId="5C7E0906" wp14:editId="1291F18A">
                <wp:simplePos x="0" y="0"/>
                <wp:positionH relativeFrom="column">
                  <wp:posOffset>1238250</wp:posOffset>
                </wp:positionH>
                <wp:positionV relativeFrom="paragraph">
                  <wp:posOffset>95885</wp:posOffset>
                </wp:positionV>
                <wp:extent cx="342773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wps:spPr>
                      <wps:txbx>
                        <w:txbxContent>
                          <w:p w14:paraId="4869175F" w14:textId="19CE3909" w:rsidR="004C715D" w:rsidRPr="00B73EA1" w:rsidRDefault="004C715D" w:rsidP="00B73EA1">
                            <w:pPr>
                              <w:jc w:val="center"/>
                              <w:rPr>
                                <w:noProof/>
                                <w:sz w:val="24"/>
                                <w:szCs w:val="24"/>
                              </w:rPr>
                            </w:pPr>
                            <w:bookmarkStart w:id="343" w:name="_Toc89897953"/>
                            <w:bookmarkStart w:id="344" w:name="_Toc90502398"/>
                            <w:bookmarkStart w:id="345" w:name="_Toc90543247"/>
                            <w:bookmarkStart w:id="346" w:name="_Toc90544771"/>
                            <w:bookmarkStart w:id="347" w:name="_Toc90547257"/>
                            <w:bookmarkStart w:id="348" w:name="_Toc90548934"/>
                            <w:bookmarkStart w:id="349" w:name="_Toc90639327"/>
                            <w:bookmarkStart w:id="350" w:name="_Toc91601246"/>
                            <w:r w:rsidRPr="00B73EA1">
                              <w:rPr>
                                <w:sz w:val="24"/>
                                <w:szCs w:val="24"/>
                              </w:rPr>
                              <w:t xml:space="preserve">Mobile Figure  </w:t>
                            </w:r>
                            <w:r w:rsidRPr="00B73EA1">
                              <w:rPr>
                                <w:sz w:val="24"/>
                                <w:szCs w:val="24"/>
                              </w:rPr>
                              <w:fldChar w:fldCharType="begin"/>
                            </w:r>
                            <w:r w:rsidRPr="00B73EA1">
                              <w:rPr>
                                <w:sz w:val="24"/>
                                <w:szCs w:val="24"/>
                              </w:rPr>
                              <w:instrText xml:space="preserve"> SEQ Mobile_Figure_ \* ARABIC </w:instrText>
                            </w:r>
                            <w:r w:rsidRPr="00B73EA1">
                              <w:rPr>
                                <w:sz w:val="24"/>
                                <w:szCs w:val="24"/>
                              </w:rPr>
                              <w:fldChar w:fldCharType="separate"/>
                            </w:r>
                            <w:r>
                              <w:rPr>
                                <w:noProof/>
                                <w:sz w:val="24"/>
                                <w:szCs w:val="24"/>
                              </w:rPr>
                              <w:t>3</w:t>
                            </w:r>
                            <w:bookmarkEnd w:id="343"/>
                            <w:bookmarkEnd w:id="344"/>
                            <w:bookmarkEnd w:id="345"/>
                            <w:bookmarkEnd w:id="346"/>
                            <w:bookmarkEnd w:id="347"/>
                            <w:bookmarkEnd w:id="348"/>
                            <w:bookmarkEnd w:id="349"/>
                            <w:bookmarkEnd w:id="350"/>
                            <w:r w:rsidRPr="00B73EA1">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0906" id="Text Box 62" o:spid="_x0000_s1037" type="#_x0000_t202" style="position:absolute;left:0;text-align:left;margin-left:97.5pt;margin-top:7.55pt;width:269.9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YgLwIAAGc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" stroked="f">
                <v:textbox style="mso-fit-shape-to-text:t" inset="0,0,0,0">
                  <w:txbxContent>
                    <w:p w14:paraId="4869175F" w14:textId="19CE3909" w:rsidR="004C715D" w:rsidRPr="00B73EA1" w:rsidRDefault="004C715D" w:rsidP="00B73EA1">
                      <w:pPr>
                        <w:jc w:val="center"/>
                        <w:rPr>
                          <w:noProof/>
                          <w:sz w:val="24"/>
                          <w:szCs w:val="24"/>
                        </w:rPr>
                      </w:pPr>
                      <w:bookmarkStart w:id="351" w:name="_Toc89897953"/>
                      <w:bookmarkStart w:id="352" w:name="_Toc90502398"/>
                      <w:bookmarkStart w:id="353" w:name="_Toc90543247"/>
                      <w:bookmarkStart w:id="354" w:name="_Toc90544771"/>
                      <w:bookmarkStart w:id="355" w:name="_Toc90547257"/>
                      <w:bookmarkStart w:id="356" w:name="_Toc90548934"/>
                      <w:bookmarkStart w:id="357" w:name="_Toc90639327"/>
                      <w:bookmarkStart w:id="358" w:name="_Toc91601246"/>
                      <w:r w:rsidRPr="00B73EA1">
                        <w:rPr>
                          <w:sz w:val="24"/>
                          <w:szCs w:val="24"/>
                        </w:rPr>
                        <w:t xml:space="preserve">Mobile Figure  </w:t>
                      </w:r>
                      <w:r w:rsidRPr="00B73EA1">
                        <w:rPr>
                          <w:sz w:val="24"/>
                          <w:szCs w:val="24"/>
                        </w:rPr>
                        <w:fldChar w:fldCharType="begin"/>
                      </w:r>
                      <w:r w:rsidRPr="00B73EA1">
                        <w:rPr>
                          <w:sz w:val="24"/>
                          <w:szCs w:val="24"/>
                        </w:rPr>
                        <w:instrText xml:space="preserve"> SEQ Mobile_Figure_ \* ARABIC </w:instrText>
                      </w:r>
                      <w:r w:rsidRPr="00B73EA1">
                        <w:rPr>
                          <w:sz w:val="24"/>
                          <w:szCs w:val="24"/>
                        </w:rPr>
                        <w:fldChar w:fldCharType="separate"/>
                      </w:r>
                      <w:r>
                        <w:rPr>
                          <w:noProof/>
                          <w:sz w:val="24"/>
                          <w:szCs w:val="24"/>
                        </w:rPr>
                        <w:t>3</w:t>
                      </w:r>
                      <w:bookmarkEnd w:id="351"/>
                      <w:bookmarkEnd w:id="352"/>
                      <w:bookmarkEnd w:id="353"/>
                      <w:bookmarkEnd w:id="354"/>
                      <w:bookmarkEnd w:id="355"/>
                      <w:bookmarkEnd w:id="356"/>
                      <w:bookmarkEnd w:id="357"/>
                      <w:bookmarkEnd w:id="358"/>
                      <w:r w:rsidRPr="00B73EA1">
                        <w:rPr>
                          <w:sz w:val="24"/>
                          <w:szCs w:val="24"/>
                        </w:rPr>
                        <w:fldChar w:fldCharType="end"/>
                      </w:r>
                    </w:p>
                  </w:txbxContent>
                </v:textbox>
                <w10:wrap type="tight"/>
              </v:shape>
            </w:pict>
          </mc:Fallback>
        </mc:AlternateContent>
      </w:r>
    </w:p>
    <w:p w14:paraId="6ADBA623" w14:textId="77777777" w:rsidR="002165D5" w:rsidRDefault="002165D5" w:rsidP="00C11AEE">
      <w:pPr>
        <w:jc w:val="center"/>
      </w:pPr>
    </w:p>
    <w:p w14:paraId="0F754BA4" w14:textId="3456200D" w:rsidR="002165D5" w:rsidRDefault="002165D5" w:rsidP="00C11AEE">
      <w:pPr>
        <w:jc w:val="center"/>
      </w:pPr>
    </w:p>
    <w:p w14:paraId="334999DA" w14:textId="19C5D7EA" w:rsidR="002165D5" w:rsidRDefault="00FC32E8" w:rsidP="00C11AEE">
      <w:pPr>
        <w:jc w:val="center"/>
      </w:pPr>
      <w:r>
        <w:rPr>
          <w:noProof/>
        </w:rPr>
        <w:drawing>
          <wp:anchor distT="0" distB="0" distL="114300" distR="114300" simplePos="0" relativeHeight="251876352" behindDoc="1" locked="0" layoutInCell="1" allowOverlap="1" wp14:anchorId="023B21E4" wp14:editId="21E6C7EE">
            <wp:simplePos x="0" y="0"/>
            <wp:positionH relativeFrom="margin">
              <wp:align>center</wp:align>
            </wp:positionH>
            <wp:positionV relativeFrom="paragraph">
              <wp:posOffset>8365</wp:posOffset>
            </wp:positionV>
            <wp:extent cx="3753852" cy="7620000"/>
            <wp:effectExtent l="0" t="0" r="0" b="0"/>
            <wp:wrapTight wrapText="bothSides">
              <wp:wrapPolygon edited="0">
                <wp:start x="0" y="0"/>
                <wp:lineTo x="0" y="21546"/>
                <wp:lineTo x="21487" y="21546"/>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jpg"/>
                    <pic:cNvPicPr/>
                  </pic:nvPicPr>
                  <pic:blipFill>
                    <a:blip r:embed="rId83">
                      <a:extLst>
                        <a:ext uri="{28A0092B-C50C-407E-A947-70E740481C1C}">
                          <a14:useLocalDpi xmlns:a14="http://schemas.microsoft.com/office/drawing/2010/main" val="0"/>
                        </a:ext>
                      </a:extLst>
                    </a:blip>
                    <a:stretch>
                      <a:fillRect/>
                    </a:stretch>
                  </pic:blipFill>
                  <pic:spPr>
                    <a:xfrm>
                      <a:off x="0" y="0"/>
                      <a:ext cx="3753852" cy="7620000"/>
                    </a:xfrm>
                    <a:prstGeom prst="rect">
                      <a:avLst/>
                    </a:prstGeom>
                  </pic:spPr>
                </pic:pic>
              </a:graphicData>
            </a:graphic>
          </wp:anchor>
        </w:drawing>
      </w:r>
    </w:p>
    <w:p w14:paraId="7A22AA55" w14:textId="77777777" w:rsidR="002165D5" w:rsidRDefault="002165D5" w:rsidP="00C11AEE">
      <w:pPr>
        <w:jc w:val="center"/>
      </w:pPr>
    </w:p>
    <w:p w14:paraId="166DCEC2" w14:textId="77777777" w:rsidR="002165D5" w:rsidRDefault="002165D5" w:rsidP="00C11AEE">
      <w:pPr>
        <w:jc w:val="center"/>
      </w:pPr>
    </w:p>
    <w:p w14:paraId="0D27C2F6" w14:textId="77777777" w:rsidR="002165D5" w:rsidRDefault="002165D5" w:rsidP="00C11AEE">
      <w:pPr>
        <w:jc w:val="center"/>
      </w:pPr>
    </w:p>
    <w:p w14:paraId="445EADDF" w14:textId="77777777" w:rsidR="002165D5" w:rsidRDefault="002165D5" w:rsidP="00C11AEE">
      <w:pPr>
        <w:jc w:val="center"/>
      </w:pPr>
    </w:p>
    <w:bookmarkEnd w:id="341"/>
    <w:bookmarkEnd w:id="342"/>
    <w:p w14:paraId="49600993" w14:textId="55F8DCDC" w:rsidR="00AD69CB" w:rsidRDefault="00FC32E8">
      <w:r>
        <w:rPr>
          <w:noProof/>
        </w:rPr>
        <mc:AlternateContent>
          <mc:Choice Requires="wps">
            <w:drawing>
              <wp:anchor distT="0" distB="0" distL="114300" distR="114300" simplePos="0" relativeHeight="251877376" behindDoc="1" locked="0" layoutInCell="1" allowOverlap="1" wp14:anchorId="78D9DA1E" wp14:editId="78EE8967">
                <wp:simplePos x="0" y="0"/>
                <wp:positionH relativeFrom="column">
                  <wp:posOffset>1095375</wp:posOffset>
                </wp:positionH>
                <wp:positionV relativeFrom="paragraph">
                  <wp:posOffset>6096745</wp:posOffset>
                </wp:positionV>
                <wp:extent cx="375348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753485" cy="635"/>
                        </a:xfrm>
                        <a:prstGeom prst="rect">
                          <a:avLst/>
                        </a:prstGeom>
                        <a:solidFill>
                          <a:prstClr val="white"/>
                        </a:solidFill>
                        <a:ln>
                          <a:noFill/>
                        </a:ln>
                      </wps:spPr>
                      <wps:txbx>
                        <w:txbxContent>
                          <w:p w14:paraId="7F09B7FE" w14:textId="77777777" w:rsidR="004C715D" w:rsidRPr="00011C9E" w:rsidRDefault="004C715D" w:rsidP="00FC32E8">
                            <w:pPr>
                              <w:jc w:val="center"/>
                              <w:rPr>
                                <w:noProof/>
                                <w:sz w:val="24"/>
                                <w:szCs w:val="24"/>
                              </w:rPr>
                            </w:pPr>
                            <w:bookmarkStart w:id="359" w:name="_Toc89897954"/>
                            <w:bookmarkStart w:id="360" w:name="_Toc90502399"/>
                            <w:bookmarkStart w:id="361" w:name="_Toc90543248"/>
                            <w:bookmarkStart w:id="362" w:name="_Toc90544772"/>
                            <w:bookmarkStart w:id="363" w:name="_Toc90547258"/>
                            <w:bookmarkStart w:id="364" w:name="_Toc90548935"/>
                            <w:bookmarkStart w:id="365" w:name="_Toc90639328"/>
                            <w:bookmarkStart w:id="366" w:name="_Toc91601247"/>
                            <w:r w:rsidRPr="00011C9E">
                              <w:rPr>
                                <w:sz w:val="24"/>
                                <w:szCs w:val="24"/>
                              </w:rPr>
                              <w:t xml:space="preserve">Mobile Figure  </w:t>
                            </w:r>
                            <w:r w:rsidRPr="00011C9E">
                              <w:rPr>
                                <w:sz w:val="24"/>
                                <w:szCs w:val="24"/>
                              </w:rPr>
                              <w:fldChar w:fldCharType="begin"/>
                            </w:r>
                            <w:r w:rsidRPr="00011C9E">
                              <w:rPr>
                                <w:sz w:val="24"/>
                                <w:szCs w:val="24"/>
                              </w:rPr>
                              <w:instrText xml:space="preserve"> SEQ Mobile_Figure_ \* ARABIC </w:instrText>
                            </w:r>
                            <w:r w:rsidRPr="00011C9E">
                              <w:rPr>
                                <w:sz w:val="24"/>
                                <w:szCs w:val="24"/>
                              </w:rPr>
                              <w:fldChar w:fldCharType="separate"/>
                            </w:r>
                            <w:r>
                              <w:rPr>
                                <w:noProof/>
                                <w:sz w:val="24"/>
                                <w:szCs w:val="24"/>
                              </w:rPr>
                              <w:t>4</w:t>
                            </w:r>
                            <w:bookmarkEnd w:id="359"/>
                            <w:bookmarkEnd w:id="360"/>
                            <w:bookmarkEnd w:id="361"/>
                            <w:bookmarkEnd w:id="362"/>
                            <w:bookmarkEnd w:id="363"/>
                            <w:bookmarkEnd w:id="364"/>
                            <w:bookmarkEnd w:id="365"/>
                            <w:bookmarkEnd w:id="366"/>
                            <w:r w:rsidRPr="00011C9E">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9DA1E" id="Text Box 63" o:spid="_x0000_s1038" type="#_x0000_t202" style="position:absolute;margin-left:86.25pt;margin-top:480.05pt;width:295.55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cS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" stroked="f">
                <v:textbox style="mso-fit-shape-to-text:t" inset="0,0,0,0">
                  <w:txbxContent>
                    <w:p w14:paraId="7F09B7FE" w14:textId="77777777" w:rsidR="004C715D" w:rsidRPr="00011C9E" w:rsidRDefault="004C715D" w:rsidP="00FC32E8">
                      <w:pPr>
                        <w:jc w:val="center"/>
                        <w:rPr>
                          <w:noProof/>
                          <w:sz w:val="24"/>
                          <w:szCs w:val="24"/>
                        </w:rPr>
                      </w:pPr>
                      <w:bookmarkStart w:id="367" w:name="_Toc89897954"/>
                      <w:bookmarkStart w:id="368" w:name="_Toc90502399"/>
                      <w:bookmarkStart w:id="369" w:name="_Toc90543248"/>
                      <w:bookmarkStart w:id="370" w:name="_Toc90544772"/>
                      <w:bookmarkStart w:id="371" w:name="_Toc90547258"/>
                      <w:bookmarkStart w:id="372" w:name="_Toc90548935"/>
                      <w:bookmarkStart w:id="373" w:name="_Toc90639328"/>
                      <w:bookmarkStart w:id="374" w:name="_Toc91601247"/>
                      <w:r w:rsidRPr="00011C9E">
                        <w:rPr>
                          <w:sz w:val="24"/>
                          <w:szCs w:val="24"/>
                        </w:rPr>
                        <w:t xml:space="preserve">Mobile Figure  </w:t>
                      </w:r>
                      <w:r w:rsidRPr="00011C9E">
                        <w:rPr>
                          <w:sz w:val="24"/>
                          <w:szCs w:val="24"/>
                        </w:rPr>
                        <w:fldChar w:fldCharType="begin"/>
                      </w:r>
                      <w:r w:rsidRPr="00011C9E">
                        <w:rPr>
                          <w:sz w:val="24"/>
                          <w:szCs w:val="24"/>
                        </w:rPr>
                        <w:instrText xml:space="preserve"> SEQ Mobile_Figure_ \* ARABIC </w:instrText>
                      </w:r>
                      <w:r w:rsidRPr="00011C9E">
                        <w:rPr>
                          <w:sz w:val="24"/>
                          <w:szCs w:val="24"/>
                        </w:rPr>
                        <w:fldChar w:fldCharType="separate"/>
                      </w:r>
                      <w:r>
                        <w:rPr>
                          <w:noProof/>
                          <w:sz w:val="24"/>
                          <w:szCs w:val="24"/>
                        </w:rPr>
                        <w:t>4</w:t>
                      </w:r>
                      <w:bookmarkEnd w:id="367"/>
                      <w:bookmarkEnd w:id="368"/>
                      <w:bookmarkEnd w:id="369"/>
                      <w:bookmarkEnd w:id="370"/>
                      <w:bookmarkEnd w:id="371"/>
                      <w:bookmarkEnd w:id="372"/>
                      <w:bookmarkEnd w:id="373"/>
                      <w:bookmarkEnd w:id="374"/>
                      <w:r w:rsidRPr="00011C9E">
                        <w:rPr>
                          <w:sz w:val="24"/>
                          <w:szCs w:val="24"/>
                        </w:rPr>
                        <w:fldChar w:fldCharType="end"/>
                      </w:r>
                    </w:p>
                  </w:txbxContent>
                </v:textbox>
                <w10:wrap type="tight"/>
              </v:shape>
            </w:pict>
          </mc:Fallback>
        </mc:AlternateContent>
      </w:r>
      <w:r w:rsidR="00AD69CB">
        <w:br w:type="page"/>
      </w:r>
    </w:p>
    <w:p w14:paraId="045C1829" w14:textId="63DAEDBA" w:rsidR="00C11AEE" w:rsidRDefault="00FC32E8" w:rsidP="00C11AEE">
      <w:pPr>
        <w:keepNext/>
        <w:jc w:val="center"/>
      </w:pPr>
      <w:r>
        <w:rPr>
          <w:noProof/>
        </w:rPr>
        <w:lastRenderedPageBreak/>
        <w:drawing>
          <wp:anchor distT="0" distB="0" distL="114300" distR="114300" simplePos="0" relativeHeight="251879424" behindDoc="1" locked="0" layoutInCell="1" allowOverlap="1" wp14:anchorId="77AFB1BC" wp14:editId="4E58BC7E">
            <wp:simplePos x="0" y="0"/>
            <wp:positionH relativeFrom="column">
              <wp:posOffset>1123950</wp:posOffset>
            </wp:positionH>
            <wp:positionV relativeFrom="paragraph">
              <wp:posOffset>0</wp:posOffset>
            </wp:positionV>
            <wp:extent cx="3705225" cy="7486650"/>
            <wp:effectExtent l="0" t="0" r="9525" b="0"/>
            <wp:wrapTight wrapText="bothSides">
              <wp:wrapPolygon edited="0">
                <wp:start x="0" y="0"/>
                <wp:lineTo x="0" y="21545"/>
                <wp:lineTo x="21544" y="21545"/>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84">
                      <a:extLst>
                        <a:ext uri="{28A0092B-C50C-407E-A947-70E740481C1C}">
                          <a14:useLocalDpi xmlns:a14="http://schemas.microsoft.com/office/drawing/2010/main" val="0"/>
                        </a:ext>
                      </a:extLst>
                    </a:blip>
                    <a:stretch>
                      <a:fillRect/>
                    </a:stretch>
                  </pic:blipFill>
                  <pic:spPr>
                    <a:xfrm>
                      <a:off x="0" y="0"/>
                      <a:ext cx="3705225" cy="7486650"/>
                    </a:xfrm>
                    <a:prstGeom prst="rect">
                      <a:avLst/>
                    </a:prstGeom>
                  </pic:spPr>
                </pic:pic>
              </a:graphicData>
            </a:graphic>
            <wp14:sizeRelV relativeFrom="margin">
              <wp14:pctHeight>0</wp14:pctHeight>
            </wp14:sizeRelV>
          </wp:anchor>
        </w:drawing>
      </w:r>
    </w:p>
    <w:p w14:paraId="24300924" w14:textId="7FF13714" w:rsidR="002165D5" w:rsidRDefault="002165D5" w:rsidP="00C11AEE">
      <w:pPr>
        <w:jc w:val="center"/>
      </w:pPr>
      <w:bookmarkStart w:id="375" w:name="_Toc89280561"/>
      <w:bookmarkStart w:id="376" w:name="_Toc89630969"/>
    </w:p>
    <w:p w14:paraId="3CE7E57A" w14:textId="77777777" w:rsidR="002165D5" w:rsidRDefault="002165D5" w:rsidP="00C11AEE">
      <w:pPr>
        <w:jc w:val="center"/>
      </w:pPr>
    </w:p>
    <w:p w14:paraId="72B23EAC" w14:textId="77777777" w:rsidR="002165D5" w:rsidRDefault="002165D5" w:rsidP="00C11AEE">
      <w:pPr>
        <w:jc w:val="center"/>
      </w:pPr>
    </w:p>
    <w:p w14:paraId="1E68AF92" w14:textId="77777777" w:rsidR="002165D5" w:rsidRDefault="002165D5" w:rsidP="00C11AEE">
      <w:pPr>
        <w:jc w:val="center"/>
      </w:pPr>
    </w:p>
    <w:p w14:paraId="54DB8FCD" w14:textId="77777777" w:rsidR="002165D5" w:rsidRDefault="002165D5" w:rsidP="00C11AEE">
      <w:pPr>
        <w:jc w:val="center"/>
      </w:pPr>
    </w:p>
    <w:p w14:paraId="5F8B91D2" w14:textId="77777777" w:rsidR="002165D5" w:rsidRDefault="002165D5" w:rsidP="00C11AEE">
      <w:pPr>
        <w:jc w:val="center"/>
      </w:pPr>
    </w:p>
    <w:p w14:paraId="50E18E25" w14:textId="77777777" w:rsidR="002165D5" w:rsidRDefault="002165D5" w:rsidP="00C11AEE">
      <w:pPr>
        <w:jc w:val="center"/>
      </w:pPr>
    </w:p>
    <w:p w14:paraId="24F4E7DB" w14:textId="77777777" w:rsidR="002165D5" w:rsidRDefault="002165D5" w:rsidP="00C11AEE">
      <w:pPr>
        <w:jc w:val="center"/>
      </w:pPr>
    </w:p>
    <w:p w14:paraId="6B26788A" w14:textId="77777777" w:rsidR="002165D5" w:rsidRDefault="002165D5" w:rsidP="00C11AEE">
      <w:pPr>
        <w:jc w:val="center"/>
      </w:pPr>
    </w:p>
    <w:p w14:paraId="0297C9CA" w14:textId="77777777" w:rsidR="002165D5" w:rsidRDefault="002165D5" w:rsidP="00C11AEE">
      <w:pPr>
        <w:jc w:val="center"/>
      </w:pPr>
    </w:p>
    <w:p w14:paraId="6C733857" w14:textId="77777777" w:rsidR="002165D5" w:rsidRDefault="002165D5" w:rsidP="00C11AEE">
      <w:pPr>
        <w:jc w:val="center"/>
      </w:pPr>
    </w:p>
    <w:p w14:paraId="4E84226E" w14:textId="77777777" w:rsidR="002165D5" w:rsidRDefault="002165D5" w:rsidP="00C11AEE">
      <w:pPr>
        <w:jc w:val="center"/>
      </w:pPr>
    </w:p>
    <w:p w14:paraId="61722FD2" w14:textId="77777777" w:rsidR="002165D5" w:rsidRDefault="002165D5" w:rsidP="00C11AEE">
      <w:pPr>
        <w:jc w:val="center"/>
      </w:pPr>
    </w:p>
    <w:p w14:paraId="7401177C" w14:textId="77777777" w:rsidR="002165D5" w:rsidRDefault="002165D5" w:rsidP="00C11AEE">
      <w:pPr>
        <w:jc w:val="center"/>
      </w:pPr>
    </w:p>
    <w:p w14:paraId="328C0D1A" w14:textId="77777777" w:rsidR="002165D5" w:rsidRDefault="002165D5" w:rsidP="00C11AEE">
      <w:pPr>
        <w:jc w:val="center"/>
      </w:pPr>
    </w:p>
    <w:p w14:paraId="30FD2966" w14:textId="77777777" w:rsidR="002165D5" w:rsidRDefault="002165D5" w:rsidP="00C11AEE">
      <w:pPr>
        <w:jc w:val="center"/>
      </w:pPr>
    </w:p>
    <w:p w14:paraId="11E04305" w14:textId="77777777" w:rsidR="002165D5" w:rsidRDefault="002165D5" w:rsidP="00C11AEE">
      <w:pPr>
        <w:jc w:val="center"/>
      </w:pPr>
    </w:p>
    <w:p w14:paraId="0667679C" w14:textId="77777777" w:rsidR="002165D5" w:rsidRDefault="002165D5" w:rsidP="00C11AEE">
      <w:pPr>
        <w:jc w:val="center"/>
      </w:pPr>
    </w:p>
    <w:p w14:paraId="0AD655AB" w14:textId="77777777" w:rsidR="002165D5" w:rsidRDefault="002165D5" w:rsidP="00C11AEE">
      <w:pPr>
        <w:jc w:val="center"/>
      </w:pPr>
    </w:p>
    <w:p w14:paraId="528E21B3" w14:textId="77777777" w:rsidR="002165D5" w:rsidRDefault="002165D5" w:rsidP="00C11AEE">
      <w:pPr>
        <w:jc w:val="center"/>
      </w:pPr>
    </w:p>
    <w:p w14:paraId="3F198D06" w14:textId="77777777" w:rsidR="002165D5" w:rsidRDefault="002165D5" w:rsidP="00C11AEE">
      <w:pPr>
        <w:jc w:val="center"/>
      </w:pPr>
    </w:p>
    <w:p w14:paraId="12032588" w14:textId="77777777" w:rsidR="002165D5" w:rsidRDefault="002165D5" w:rsidP="00C11AEE">
      <w:pPr>
        <w:jc w:val="center"/>
      </w:pPr>
    </w:p>
    <w:p w14:paraId="6FA0D008" w14:textId="77777777" w:rsidR="002165D5" w:rsidRDefault="002165D5" w:rsidP="00C11AEE">
      <w:pPr>
        <w:jc w:val="center"/>
      </w:pPr>
    </w:p>
    <w:p w14:paraId="17B0712A" w14:textId="215D7B15" w:rsidR="002165D5" w:rsidRDefault="00056EC3" w:rsidP="00C11AEE">
      <w:pPr>
        <w:jc w:val="center"/>
      </w:pPr>
      <w:r>
        <w:rPr>
          <w:noProof/>
        </w:rPr>
        <mc:AlternateContent>
          <mc:Choice Requires="wps">
            <w:drawing>
              <wp:anchor distT="0" distB="0" distL="114300" distR="114300" simplePos="0" relativeHeight="251880448" behindDoc="1" locked="0" layoutInCell="1" allowOverlap="1" wp14:anchorId="4FCC6A75" wp14:editId="0D30BB3C">
                <wp:simplePos x="0" y="0"/>
                <wp:positionH relativeFrom="column">
                  <wp:posOffset>1123950</wp:posOffset>
                </wp:positionH>
                <wp:positionV relativeFrom="paragraph">
                  <wp:posOffset>170815</wp:posOffset>
                </wp:positionV>
                <wp:extent cx="370522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2D49B7B7" w14:textId="77777777" w:rsidR="004C715D" w:rsidRPr="00154925" w:rsidRDefault="004C715D" w:rsidP="00FC32E8">
                            <w:pPr>
                              <w:jc w:val="center"/>
                              <w:rPr>
                                <w:noProof/>
                                <w:sz w:val="24"/>
                                <w:szCs w:val="24"/>
                              </w:rPr>
                            </w:pPr>
                            <w:bookmarkStart w:id="377" w:name="_Toc89897955"/>
                            <w:bookmarkStart w:id="378" w:name="_Toc90502400"/>
                            <w:bookmarkStart w:id="379" w:name="_Toc90543249"/>
                            <w:bookmarkStart w:id="380" w:name="_Toc90544773"/>
                            <w:bookmarkStart w:id="381" w:name="_Toc90547259"/>
                            <w:bookmarkStart w:id="382" w:name="_Toc90548936"/>
                            <w:bookmarkStart w:id="383" w:name="_Toc90639329"/>
                            <w:bookmarkStart w:id="384" w:name="_Toc91601248"/>
                            <w:r w:rsidRPr="00154925">
                              <w:rPr>
                                <w:sz w:val="24"/>
                                <w:szCs w:val="24"/>
                              </w:rPr>
                              <w:t xml:space="preserve">Mobile Figure  </w:t>
                            </w:r>
                            <w:r w:rsidRPr="00154925">
                              <w:rPr>
                                <w:sz w:val="24"/>
                                <w:szCs w:val="24"/>
                              </w:rPr>
                              <w:fldChar w:fldCharType="begin"/>
                            </w:r>
                            <w:r w:rsidRPr="00154925">
                              <w:rPr>
                                <w:sz w:val="24"/>
                                <w:szCs w:val="24"/>
                              </w:rPr>
                              <w:instrText xml:space="preserve"> SEQ Mobile_Figure_ \* ARABIC </w:instrText>
                            </w:r>
                            <w:r w:rsidRPr="00154925">
                              <w:rPr>
                                <w:sz w:val="24"/>
                                <w:szCs w:val="24"/>
                              </w:rPr>
                              <w:fldChar w:fldCharType="separate"/>
                            </w:r>
                            <w:r>
                              <w:rPr>
                                <w:noProof/>
                                <w:sz w:val="24"/>
                                <w:szCs w:val="24"/>
                              </w:rPr>
                              <w:t>5</w:t>
                            </w:r>
                            <w:bookmarkEnd w:id="377"/>
                            <w:bookmarkEnd w:id="378"/>
                            <w:bookmarkEnd w:id="379"/>
                            <w:bookmarkEnd w:id="380"/>
                            <w:bookmarkEnd w:id="381"/>
                            <w:bookmarkEnd w:id="382"/>
                            <w:bookmarkEnd w:id="383"/>
                            <w:bookmarkEnd w:id="384"/>
                            <w:r w:rsidRPr="00154925">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C6A75" id="Text Box 64" o:spid="_x0000_s1039" type="#_x0000_t202" style="position:absolute;left:0;text-align:left;margin-left:88.5pt;margin-top:13.45pt;width:291.75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x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" stroked="f">
                <v:textbox style="mso-fit-shape-to-text:t" inset="0,0,0,0">
                  <w:txbxContent>
                    <w:p w14:paraId="2D49B7B7" w14:textId="77777777" w:rsidR="004C715D" w:rsidRPr="00154925" w:rsidRDefault="004C715D" w:rsidP="00FC32E8">
                      <w:pPr>
                        <w:jc w:val="center"/>
                        <w:rPr>
                          <w:noProof/>
                          <w:sz w:val="24"/>
                          <w:szCs w:val="24"/>
                        </w:rPr>
                      </w:pPr>
                      <w:bookmarkStart w:id="385" w:name="_Toc89897955"/>
                      <w:bookmarkStart w:id="386" w:name="_Toc90502400"/>
                      <w:bookmarkStart w:id="387" w:name="_Toc90543249"/>
                      <w:bookmarkStart w:id="388" w:name="_Toc90544773"/>
                      <w:bookmarkStart w:id="389" w:name="_Toc90547259"/>
                      <w:bookmarkStart w:id="390" w:name="_Toc90548936"/>
                      <w:bookmarkStart w:id="391" w:name="_Toc90639329"/>
                      <w:bookmarkStart w:id="392" w:name="_Toc91601248"/>
                      <w:r w:rsidRPr="00154925">
                        <w:rPr>
                          <w:sz w:val="24"/>
                          <w:szCs w:val="24"/>
                        </w:rPr>
                        <w:t xml:space="preserve">Mobile Figure  </w:t>
                      </w:r>
                      <w:r w:rsidRPr="00154925">
                        <w:rPr>
                          <w:sz w:val="24"/>
                          <w:szCs w:val="24"/>
                        </w:rPr>
                        <w:fldChar w:fldCharType="begin"/>
                      </w:r>
                      <w:r w:rsidRPr="00154925">
                        <w:rPr>
                          <w:sz w:val="24"/>
                          <w:szCs w:val="24"/>
                        </w:rPr>
                        <w:instrText xml:space="preserve"> SEQ Mobile_Figure_ \* ARABIC </w:instrText>
                      </w:r>
                      <w:r w:rsidRPr="00154925">
                        <w:rPr>
                          <w:sz w:val="24"/>
                          <w:szCs w:val="24"/>
                        </w:rPr>
                        <w:fldChar w:fldCharType="separate"/>
                      </w:r>
                      <w:r>
                        <w:rPr>
                          <w:noProof/>
                          <w:sz w:val="24"/>
                          <w:szCs w:val="24"/>
                        </w:rPr>
                        <w:t>5</w:t>
                      </w:r>
                      <w:bookmarkEnd w:id="385"/>
                      <w:bookmarkEnd w:id="386"/>
                      <w:bookmarkEnd w:id="387"/>
                      <w:bookmarkEnd w:id="388"/>
                      <w:bookmarkEnd w:id="389"/>
                      <w:bookmarkEnd w:id="390"/>
                      <w:bookmarkEnd w:id="391"/>
                      <w:bookmarkEnd w:id="392"/>
                      <w:r w:rsidRPr="00154925">
                        <w:rPr>
                          <w:sz w:val="24"/>
                          <w:szCs w:val="24"/>
                        </w:rPr>
                        <w:fldChar w:fldCharType="end"/>
                      </w:r>
                    </w:p>
                  </w:txbxContent>
                </v:textbox>
                <w10:wrap type="tight"/>
              </v:shape>
            </w:pict>
          </mc:Fallback>
        </mc:AlternateContent>
      </w:r>
    </w:p>
    <w:p w14:paraId="72707229" w14:textId="73C9D782" w:rsidR="002165D5" w:rsidRDefault="002165D5" w:rsidP="00C11AEE">
      <w:pPr>
        <w:jc w:val="center"/>
      </w:pPr>
    </w:p>
    <w:bookmarkEnd w:id="375"/>
    <w:bookmarkEnd w:id="376"/>
    <w:p w14:paraId="23CBC212" w14:textId="1A479AFD" w:rsidR="00AD69CB" w:rsidRDefault="00AD69CB"/>
    <w:p w14:paraId="5AE0E722" w14:textId="6259AB6A" w:rsidR="00C11AEE" w:rsidRDefault="00A74397" w:rsidP="00C11AEE">
      <w:pPr>
        <w:keepNext/>
        <w:jc w:val="center"/>
      </w:pPr>
      <w:r>
        <w:rPr>
          <w:noProof/>
        </w:rPr>
        <w:lastRenderedPageBreak/>
        <mc:AlternateContent>
          <mc:Choice Requires="wps">
            <w:drawing>
              <wp:anchor distT="0" distB="0" distL="114300" distR="114300" simplePos="0" relativeHeight="251736064" behindDoc="1" locked="0" layoutInCell="1" allowOverlap="1" wp14:anchorId="2511F400" wp14:editId="077DF9C3">
                <wp:simplePos x="0" y="0"/>
                <wp:positionH relativeFrom="column">
                  <wp:posOffset>1152525</wp:posOffset>
                </wp:positionH>
                <wp:positionV relativeFrom="paragraph">
                  <wp:posOffset>7678420</wp:posOffset>
                </wp:positionV>
                <wp:extent cx="34290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F4E1AC5" w14:textId="39953B7C" w:rsidR="004C715D" w:rsidRPr="00A74397" w:rsidRDefault="004C715D" w:rsidP="00A74397">
                            <w:pPr>
                              <w:jc w:val="center"/>
                              <w:rPr>
                                <w:noProof/>
                                <w:sz w:val="24"/>
                                <w:szCs w:val="24"/>
                              </w:rPr>
                            </w:pPr>
                            <w:bookmarkStart w:id="393" w:name="_Toc89897956"/>
                            <w:bookmarkStart w:id="394" w:name="_Toc90502401"/>
                            <w:bookmarkStart w:id="395" w:name="_Toc90543250"/>
                            <w:bookmarkStart w:id="396" w:name="_Toc90544774"/>
                            <w:bookmarkStart w:id="397" w:name="_Toc90547260"/>
                            <w:bookmarkStart w:id="398" w:name="_Toc90548937"/>
                            <w:bookmarkStart w:id="399" w:name="_Toc90639330"/>
                            <w:bookmarkStart w:id="400" w:name="_Toc91601249"/>
                            <w:r w:rsidRPr="00A74397">
                              <w:rPr>
                                <w:sz w:val="24"/>
                                <w:szCs w:val="24"/>
                              </w:rPr>
                              <w:t xml:space="preserve">Mobile Figure  </w:t>
                            </w:r>
                            <w:r w:rsidRPr="00A74397">
                              <w:rPr>
                                <w:sz w:val="24"/>
                                <w:szCs w:val="24"/>
                              </w:rPr>
                              <w:fldChar w:fldCharType="begin"/>
                            </w:r>
                            <w:r w:rsidRPr="00A74397">
                              <w:rPr>
                                <w:sz w:val="24"/>
                                <w:szCs w:val="24"/>
                              </w:rPr>
                              <w:instrText xml:space="preserve"> SEQ Mobile_Figure_ \* ARABIC </w:instrText>
                            </w:r>
                            <w:r w:rsidRPr="00A74397">
                              <w:rPr>
                                <w:sz w:val="24"/>
                                <w:szCs w:val="24"/>
                              </w:rPr>
                              <w:fldChar w:fldCharType="separate"/>
                            </w:r>
                            <w:r>
                              <w:rPr>
                                <w:noProof/>
                                <w:sz w:val="24"/>
                                <w:szCs w:val="24"/>
                              </w:rPr>
                              <w:t>6</w:t>
                            </w:r>
                            <w:bookmarkEnd w:id="393"/>
                            <w:bookmarkEnd w:id="394"/>
                            <w:bookmarkEnd w:id="395"/>
                            <w:bookmarkEnd w:id="396"/>
                            <w:bookmarkEnd w:id="397"/>
                            <w:bookmarkEnd w:id="398"/>
                            <w:bookmarkEnd w:id="399"/>
                            <w:bookmarkEnd w:id="400"/>
                            <w:r w:rsidRPr="00A74397">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1F400" id="Text Box 66" o:spid="_x0000_s1040" type="#_x0000_t202" style="position:absolute;left:0;text-align:left;margin-left:90.75pt;margin-top:604.6pt;width:270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VQMAIAAGcEAAAOAAAAZHJzL2Uyb0RvYy54bWysVFFv2yAQfp+0/4B4X+ykX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" stroked="f">
                <v:textbox style="mso-fit-shape-to-text:t" inset="0,0,0,0">
                  <w:txbxContent>
                    <w:p w14:paraId="1F4E1AC5" w14:textId="39953B7C" w:rsidR="004C715D" w:rsidRPr="00A74397" w:rsidRDefault="004C715D" w:rsidP="00A74397">
                      <w:pPr>
                        <w:jc w:val="center"/>
                        <w:rPr>
                          <w:noProof/>
                          <w:sz w:val="24"/>
                          <w:szCs w:val="24"/>
                        </w:rPr>
                      </w:pPr>
                      <w:bookmarkStart w:id="401" w:name="_Toc89897956"/>
                      <w:bookmarkStart w:id="402" w:name="_Toc90502401"/>
                      <w:bookmarkStart w:id="403" w:name="_Toc90543250"/>
                      <w:bookmarkStart w:id="404" w:name="_Toc90544774"/>
                      <w:bookmarkStart w:id="405" w:name="_Toc90547260"/>
                      <w:bookmarkStart w:id="406" w:name="_Toc90548937"/>
                      <w:bookmarkStart w:id="407" w:name="_Toc90639330"/>
                      <w:bookmarkStart w:id="408" w:name="_Toc91601249"/>
                      <w:r w:rsidRPr="00A74397">
                        <w:rPr>
                          <w:sz w:val="24"/>
                          <w:szCs w:val="24"/>
                        </w:rPr>
                        <w:t xml:space="preserve">Mobile Figure  </w:t>
                      </w:r>
                      <w:r w:rsidRPr="00A74397">
                        <w:rPr>
                          <w:sz w:val="24"/>
                          <w:szCs w:val="24"/>
                        </w:rPr>
                        <w:fldChar w:fldCharType="begin"/>
                      </w:r>
                      <w:r w:rsidRPr="00A74397">
                        <w:rPr>
                          <w:sz w:val="24"/>
                          <w:szCs w:val="24"/>
                        </w:rPr>
                        <w:instrText xml:space="preserve"> SEQ Mobile_Figure_ \* ARABIC </w:instrText>
                      </w:r>
                      <w:r w:rsidRPr="00A74397">
                        <w:rPr>
                          <w:sz w:val="24"/>
                          <w:szCs w:val="24"/>
                        </w:rPr>
                        <w:fldChar w:fldCharType="separate"/>
                      </w:r>
                      <w:r>
                        <w:rPr>
                          <w:noProof/>
                          <w:sz w:val="24"/>
                          <w:szCs w:val="24"/>
                        </w:rPr>
                        <w:t>6</w:t>
                      </w:r>
                      <w:bookmarkEnd w:id="401"/>
                      <w:bookmarkEnd w:id="402"/>
                      <w:bookmarkEnd w:id="403"/>
                      <w:bookmarkEnd w:id="404"/>
                      <w:bookmarkEnd w:id="405"/>
                      <w:bookmarkEnd w:id="406"/>
                      <w:bookmarkEnd w:id="407"/>
                      <w:bookmarkEnd w:id="408"/>
                      <w:r w:rsidRPr="00A74397">
                        <w:rPr>
                          <w:sz w:val="24"/>
                          <w:szCs w:val="24"/>
                        </w:rPr>
                        <w:fldChar w:fldCharType="end"/>
                      </w:r>
                    </w:p>
                  </w:txbxContent>
                </v:textbox>
                <w10:wrap type="tight"/>
              </v:shape>
            </w:pict>
          </mc:Fallback>
        </mc:AlternateContent>
      </w:r>
      <w:r w:rsidR="003A011F">
        <w:rPr>
          <w:noProof/>
        </w:rPr>
        <w:drawing>
          <wp:anchor distT="0" distB="0" distL="114300" distR="114300" simplePos="0" relativeHeight="251677696" behindDoc="1" locked="0" layoutInCell="1" allowOverlap="1" wp14:anchorId="48311E00" wp14:editId="3BB207C6">
            <wp:simplePos x="0" y="0"/>
            <wp:positionH relativeFrom="column">
              <wp:posOffset>1152525</wp:posOffset>
            </wp:positionH>
            <wp:positionV relativeFrom="paragraph">
              <wp:posOffset>1270</wp:posOffset>
            </wp:positionV>
            <wp:extent cx="3429000" cy="7620000"/>
            <wp:effectExtent l="0" t="0" r="0" b="0"/>
            <wp:wrapTight wrapText="bothSides">
              <wp:wrapPolygon edited="0">
                <wp:start x="0" y="0"/>
                <wp:lineTo x="0" y="21546"/>
                <wp:lineTo x="21480" y="21546"/>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3237202_619483615769670_8215810676885079815_n (1).jpg"/>
                    <pic:cNvPicPr/>
                  </pic:nvPicPr>
                  <pic:blipFill>
                    <a:blip r:embed="rId85">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anchor>
        </w:drawing>
      </w:r>
    </w:p>
    <w:p w14:paraId="4E561DDF" w14:textId="77777777" w:rsidR="00A53938" w:rsidRDefault="00A53938" w:rsidP="00C11AEE">
      <w:pPr>
        <w:jc w:val="center"/>
      </w:pPr>
      <w:bookmarkStart w:id="409" w:name="_Toc89280563"/>
      <w:bookmarkStart w:id="410" w:name="_Toc89630971"/>
    </w:p>
    <w:p w14:paraId="0FE0A3F8" w14:textId="77777777" w:rsidR="00A53938" w:rsidRDefault="00A53938" w:rsidP="00C11AEE">
      <w:pPr>
        <w:jc w:val="center"/>
      </w:pPr>
    </w:p>
    <w:p w14:paraId="4E076AC2" w14:textId="77777777" w:rsidR="00A53938" w:rsidRDefault="00A53938" w:rsidP="00C11AEE">
      <w:pPr>
        <w:jc w:val="center"/>
      </w:pPr>
    </w:p>
    <w:p w14:paraId="035C2307" w14:textId="77777777" w:rsidR="00A53938" w:rsidRDefault="00A53938" w:rsidP="00C11AEE">
      <w:pPr>
        <w:jc w:val="center"/>
      </w:pPr>
    </w:p>
    <w:p w14:paraId="3EEEB5AC" w14:textId="77777777" w:rsidR="00A53938" w:rsidRDefault="00A53938" w:rsidP="00C11AEE">
      <w:pPr>
        <w:jc w:val="center"/>
      </w:pPr>
    </w:p>
    <w:p w14:paraId="61B843C4" w14:textId="77777777" w:rsidR="00A53938" w:rsidRDefault="00A53938" w:rsidP="00C11AEE">
      <w:pPr>
        <w:jc w:val="center"/>
      </w:pPr>
    </w:p>
    <w:p w14:paraId="7DA88B8B" w14:textId="77777777" w:rsidR="00A53938" w:rsidRDefault="00A53938" w:rsidP="00C11AEE">
      <w:pPr>
        <w:jc w:val="center"/>
      </w:pPr>
    </w:p>
    <w:p w14:paraId="4A143DCE" w14:textId="77777777" w:rsidR="00A53938" w:rsidRDefault="00A53938" w:rsidP="00C11AEE">
      <w:pPr>
        <w:jc w:val="center"/>
      </w:pPr>
    </w:p>
    <w:p w14:paraId="1889F5E3" w14:textId="77777777" w:rsidR="00A53938" w:rsidRDefault="00A53938" w:rsidP="00C11AEE">
      <w:pPr>
        <w:jc w:val="center"/>
      </w:pPr>
    </w:p>
    <w:p w14:paraId="57B5F6FC" w14:textId="77777777" w:rsidR="00A53938" w:rsidRDefault="00A53938" w:rsidP="00C11AEE">
      <w:pPr>
        <w:jc w:val="center"/>
      </w:pPr>
    </w:p>
    <w:p w14:paraId="3DD5DBCF" w14:textId="77777777" w:rsidR="00A53938" w:rsidRDefault="00A53938" w:rsidP="00C11AEE">
      <w:pPr>
        <w:jc w:val="center"/>
      </w:pPr>
    </w:p>
    <w:p w14:paraId="5359B42A" w14:textId="77777777" w:rsidR="00A53938" w:rsidRDefault="00A53938" w:rsidP="00C11AEE">
      <w:pPr>
        <w:jc w:val="center"/>
      </w:pPr>
    </w:p>
    <w:p w14:paraId="40598FCE" w14:textId="77777777" w:rsidR="00A53938" w:rsidRDefault="00A53938" w:rsidP="00C11AEE">
      <w:pPr>
        <w:jc w:val="center"/>
      </w:pPr>
    </w:p>
    <w:p w14:paraId="4D81DA6A" w14:textId="77777777" w:rsidR="00A53938" w:rsidRDefault="00A53938" w:rsidP="00C11AEE">
      <w:pPr>
        <w:jc w:val="center"/>
      </w:pPr>
    </w:p>
    <w:p w14:paraId="19B442D9" w14:textId="77777777" w:rsidR="00A53938" w:rsidRDefault="00A53938" w:rsidP="00C11AEE">
      <w:pPr>
        <w:jc w:val="center"/>
      </w:pPr>
    </w:p>
    <w:p w14:paraId="349035EC" w14:textId="77777777" w:rsidR="00A53938" w:rsidRDefault="00A53938" w:rsidP="00C11AEE">
      <w:pPr>
        <w:jc w:val="center"/>
      </w:pPr>
    </w:p>
    <w:p w14:paraId="6776DBC0" w14:textId="77777777" w:rsidR="00A53938" w:rsidRDefault="00A53938" w:rsidP="00C11AEE">
      <w:pPr>
        <w:jc w:val="center"/>
      </w:pPr>
    </w:p>
    <w:p w14:paraId="0A610B90" w14:textId="77777777" w:rsidR="00A53938" w:rsidRDefault="00A53938" w:rsidP="00C11AEE">
      <w:pPr>
        <w:jc w:val="center"/>
      </w:pPr>
    </w:p>
    <w:p w14:paraId="0D0C49F9" w14:textId="77777777" w:rsidR="00A53938" w:rsidRDefault="00A53938" w:rsidP="00C11AEE">
      <w:pPr>
        <w:jc w:val="center"/>
      </w:pPr>
    </w:p>
    <w:p w14:paraId="30BF85D7" w14:textId="77777777" w:rsidR="00A53938" w:rsidRDefault="00A53938" w:rsidP="00C11AEE">
      <w:pPr>
        <w:jc w:val="center"/>
      </w:pPr>
    </w:p>
    <w:p w14:paraId="1258E792" w14:textId="77777777" w:rsidR="00A53938" w:rsidRDefault="00A53938" w:rsidP="00C11AEE">
      <w:pPr>
        <w:jc w:val="center"/>
      </w:pPr>
    </w:p>
    <w:p w14:paraId="7DE3A6E5" w14:textId="77777777" w:rsidR="00A53938" w:rsidRDefault="00A53938" w:rsidP="00C11AEE">
      <w:pPr>
        <w:jc w:val="center"/>
      </w:pPr>
    </w:p>
    <w:p w14:paraId="444D3B0F" w14:textId="77777777" w:rsidR="00A53938" w:rsidRDefault="00A53938" w:rsidP="00C11AEE">
      <w:pPr>
        <w:jc w:val="center"/>
      </w:pPr>
    </w:p>
    <w:p w14:paraId="5881E4C9" w14:textId="77777777" w:rsidR="00A53938" w:rsidRDefault="00A53938" w:rsidP="00C11AEE">
      <w:pPr>
        <w:jc w:val="center"/>
      </w:pPr>
    </w:p>
    <w:p w14:paraId="5B23377F" w14:textId="77777777" w:rsidR="00A53938" w:rsidRDefault="00A53938" w:rsidP="00C11AEE">
      <w:pPr>
        <w:jc w:val="center"/>
      </w:pPr>
    </w:p>
    <w:bookmarkEnd w:id="409"/>
    <w:bookmarkEnd w:id="410"/>
    <w:p w14:paraId="58327EF1" w14:textId="6AF0CDF3" w:rsidR="00C11AEE" w:rsidRDefault="00A72AC0" w:rsidP="00C11AEE">
      <w:pPr>
        <w:keepNext/>
        <w:jc w:val="center"/>
      </w:pPr>
      <w:r>
        <w:rPr>
          <w:noProof/>
        </w:rPr>
        <w:lastRenderedPageBreak/>
        <mc:AlternateContent>
          <mc:Choice Requires="wps">
            <w:drawing>
              <wp:anchor distT="0" distB="0" distL="114300" distR="114300" simplePos="0" relativeHeight="251738112" behindDoc="1" locked="0" layoutInCell="1" allowOverlap="1" wp14:anchorId="3319C955" wp14:editId="7536477B">
                <wp:simplePos x="0" y="0"/>
                <wp:positionH relativeFrom="column">
                  <wp:posOffset>1143000</wp:posOffset>
                </wp:positionH>
                <wp:positionV relativeFrom="paragraph">
                  <wp:posOffset>7710170</wp:posOffset>
                </wp:positionV>
                <wp:extent cx="344805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2EFFEDA" w14:textId="1FE0352A" w:rsidR="004C715D" w:rsidRPr="00A72AC0" w:rsidRDefault="004C715D" w:rsidP="00A72AC0">
                            <w:pPr>
                              <w:jc w:val="center"/>
                              <w:rPr>
                                <w:noProof/>
                                <w:sz w:val="24"/>
                                <w:szCs w:val="24"/>
                              </w:rPr>
                            </w:pPr>
                            <w:bookmarkStart w:id="411" w:name="_Toc89897957"/>
                            <w:bookmarkStart w:id="412" w:name="_Toc90502402"/>
                            <w:bookmarkStart w:id="413" w:name="_Toc90543251"/>
                            <w:bookmarkStart w:id="414" w:name="_Toc90544775"/>
                            <w:bookmarkStart w:id="415" w:name="_Toc90547261"/>
                            <w:bookmarkStart w:id="416" w:name="_Toc90548938"/>
                            <w:bookmarkStart w:id="417" w:name="_Toc90639331"/>
                            <w:bookmarkStart w:id="418" w:name="_Toc91601250"/>
                            <w:r w:rsidRPr="00A72AC0">
                              <w:rPr>
                                <w:sz w:val="24"/>
                                <w:szCs w:val="24"/>
                              </w:rPr>
                              <w:t xml:space="preserve">Mobile Figure  </w:t>
                            </w:r>
                            <w:r w:rsidRPr="00A72AC0">
                              <w:rPr>
                                <w:sz w:val="24"/>
                                <w:szCs w:val="24"/>
                              </w:rPr>
                              <w:fldChar w:fldCharType="begin"/>
                            </w:r>
                            <w:r w:rsidRPr="00A72AC0">
                              <w:rPr>
                                <w:sz w:val="24"/>
                                <w:szCs w:val="24"/>
                              </w:rPr>
                              <w:instrText xml:space="preserve"> SEQ Mobile_Figure_ \* ARABIC </w:instrText>
                            </w:r>
                            <w:r w:rsidRPr="00A72AC0">
                              <w:rPr>
                                <w:sz w:val="24"/>
                                <w:szCs w:val="24"/>
                              </w:rPr>
                              <w:fldChar w:fldCharType="separate"/>
                            </w:r>
                            <w:r>
                              <w:rPr>
                                <w:noProof/>
                                <w:sz w:val="24"/>
                                <w:szCs w:val="24"/>
                              </w:rPr>
                              <w:t>7</w:t>
                            </w:r>
                            <w:bookmarkEnd w:id="411"/>
                            <w:bookmarkEnd w:id="412"/>
                            <w:bookmarkEnd w:id="413"/>
                            <w:bookmarkEnd w:id="414"/>
                            <w:bookmarkEnd w:id="415"/>
                            <w:bookmarkEnd w:id="416"/>
                            <w:bookmarkEnd w:id="417"/>
                            <w:bookmarkEnd w:id="418"/>
                            <w:r w:rsidRPr="00A72AC0">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9C955" id="Text Box 67" o:spid="_x0000_s1041" type="#_x0000_t202" style="position:absolute;left:0;text-align:left;margin-left:90pt;margin-top:607.1pt;width:271.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" stroked="f">
                <v:textbox style="mso-fit-shape-to-text:t" inset="0,0,0,0">
                  <w:txbxContent>
                    <w:p w14:paraId="32EFFEDA" w14:textId="1FE0352A" w:rsidR="004C715D" w:rsidRPr="00A72AC0" w:rsidRDefault="004C715D" w:rsidP="00A72AC0">
                      <w:pPr>
                        <w:jc w:val="center"/>
                        <w:rPr>
                          <w:noProof/>
                          <w:sz w:val="24"/>
                          <w:szCs w:val="24"/>
                        </w:rPr>
                      </w:pPr>
                      <w:bookmarkStart w:id="419" w:name="_Toc89897957"/>
                      <w:bookmarkStart w:id="420" w:name="_Toc90502402"/>
                      <w:bookmarkStart w:id="421" w:name="_Toc90543251"/>
                      <w:bookmarkStart w:id="422" w:name="_Toc90544775"/>
                      <w:bookmarkStart w:id="423" w:name="_Toc90547261"/>
                      <w:bookmarkStart w:id="424" w:name="_Toc90548938"/>
                      <w:bookmarkStart w:id="425" w:name="_Toc90639331"/>
                      <w:bookmarkStart w:id="426" w:name="_Toc91601250"/>
                      <w:r w:rsidRPr="00A72AC0">
                        <w:rPr>
                          <w:sz w:val="24"/>
                          <w:szCs w:val="24"/>
                        </w:rPr>
                        <w:t xml:space="preserve">Mobile Figure  </w:t>
                      </w:r>
                      <w:r w:rsidRPr="00A72AC0">
                        <w:rPr>
                          <w:sz w:val="24"/>
                          <w:szCs w:val="24"/>
                        </w:rPr>
                        <w:fldChar w:fldCharType="begin"/>
                      </w:r>
                      <w:r w:rsidRPr="00A72AC0">
                        <w:rPr>
                          <w:sz w:val="24"/>
                          <w:szCs w:val="24"/>
                        </w:rPr>
                        <w:instrText xml:space="preserve"> SEQ Mobile_Figure_ \* ARABIC </w:instrText>
                      </w:r>
                      <w:r w:rsidRPr="00A72AC0">
                        <w:rPr>
                          <w:sz w:val="24"/>
                          <w:szCs w:val="24"/>
                        </w:rPr>
                        <w:fldChar w:fldCharType="separate"/>
                      </w:r>
                      <w:r>
                        <w:rPr>
                          <w:noProof/>
                          <w:sz w:val="24"/>
                          <w:szCs w:val="24"/>
                        </w:rPr>
                        <w:t>7</w:t>
                      </w:r>
                      <w:bookmarkEnd w:id="419"/>
                      <w:bookmarkEnd w:id="420"/>
                      <w:bookmarkEnd w:id="421"/>
                      <w:bookmarkEnd w:id="422"/>
                      <w:bookmarkEnd w:id="423"/>
                      <w:bookmarkEnd w:id="424"/>
                      <w:bookmarkEnd w:id="425"/>
                      <w:bookmarkEnd w:id="426"/>
                      <w:r w:rsidRPr="00A72AC0">
                        <w:rPr>
                          <w:sz w:val="24"/>
                          <w:szCs w:val="24"/>
                        </w:rPr>
                        <w:fldChar w:fldCharType="end"/>
                      </w:r>
                    </w:p>
                  </w:txbxContent>
                </v:textbox>
                <w10:wrap type="tight"/>
              </v:shape>
            </w:pict>
          </mc:Fallback>
        </mc:AlternateContent>
      </w:r>
      <w:r w:rsidR="00AD69CB">
        <w:rPr>
          <w:noProof/>
        </w:rPr>
        <w:drawing>
          <wp:anchor distT="0" distB="0" distL="114300" distR="114300" simplePos="0" relativeHeight="251678720" behindDoc="1" locked="0" layoutInCell="1" allowOverlap="1" wp14:anchorId="2DB2AB06" wp14:editId="098A62BC">
            <wp:simplePos x="0" y="0"/>
            <wp:positionH relativeFrom="column">
              <wp:posOffset>1143000</wp:posOffset>
            </wp:positionH>
            <wp:positionV relativeFrom="paragraph">
              <wp:posOffset>1270</wp:posOffset>
            </wp:positionV>
            <wp:extent cx="3448050" cy="7652084"/>
            <wp:effectExtent l="0" t="0" r="0" b="6350"/>
            <wp:wrapTight wrapText="bothSides">
              <wp:wrapPolygon edited="0">
                <wp:start x="0" y="0"/>
                <wp:lineTo x="0" y="21564"/>
                <wp:lineTo x="21481" y="21564"/>
                <wp:lineTo x="2148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jpg"/>
                    <pic:cNvPicPr/>
                  </pic:nvPicPr>
                  <pic:blipFill>
                    <a:blip r:embed="rId86">
                      <a:extLst>
                        <a:ext uri="{28A0092B-C50C-407E-A947-70E740481C1C}">
                          <a14:useLocalDpi xmlns:a14="http://schemas.microsoft.com/office/drawing/2010/main" val="0"/>
                        </a:ext>
                      </a:extLst>
                    </a:blip>
                    <a:stretch>
                      <a:fillRect/>
                    </a:stretch>
                  </pic:blipFill>
                  <pic:spPr>
                    <a:xfrm>
                      <a:off x="0" y="0"/>
                      <a:ext cx="3448050" cy="7652084"/>
                    </a:xfrm>
                    <a:prstGeom prst="rect">
                      <a:avLst/>
                    </a:prstGeom>
                  </pic:spPr>
                </pic:pic>
              </a:graphicData>
            </a:graphic>
          </wp:anchor>
        </w:drawing>
      </w:r>
    </w:p>
    <w:p w14:paraId="51E49E2B" w14:textId="77777777" w:rsidR="00961750" w:rsidRDefault="00961750" w:rsidP="00C11AEE">
      <w:pPr>
        <w:jc w:val="center"/>
      </w:pPr>
      <w:bookmarkStart w:id="427" w:name="_Toc89280564"/>
      <w:bookmarkStart w:id="428" w:name="_Toc89630972"/>
    </w:p>
    <w:p w14:paraId="2811CB05" w14:textId="77777777" w:rsidR="00961750" w:rsidRDefault="00961750" w:rsidP="00C11AEE">
      <w:pPr>
        <w:jc w:val="center"/>
      </w:pPr>
    </w:p>
    <w:p w14:paraId="7D0F2B77" w14:textId="77777777" w:rsidR="00961750" w:rsidRDefault="00961750" w:rsidP="00C11AEE">
      <w:pPr>
        <w:jc w:val="center"/>
      </w:pPr>
    </w:p>
    <w:p w14:paraId="0088643B" w14:textId="77777777" w:rsidR="00961750" w:rsidRDefault="00961750" w:rsidP="00C11AEE">
      <w:pPr>
        <w:jc w:val="center"/>
      </w:pPr>
    </w:p>
    <w:p w14:paraId="5EF33099" w14:textId="77777777" w:rsidR="00961750" w:rsidRDefault="00961750" w:rsidP="00C11AEE">
      <w:pPr>
        <w:jc w:val="center"/>
      </w:pPr>
    </w:p>
    <w:p w14:paraId="314FC60B" w14:textId="77777777" w:rsidR="00961750" w:rsidRDefault="00961750" w:rsidP="00C11AEE">
      <w:pPr>
        <w:jc w:val="center"/>
      </w:pPr>
    </w:p>
    <w:p w14:paraId="6A191F12" w14:textId="77777777" w:rsidR="00961750" w:rsidRDefault="00961750" w:rsidP="00C11AEE">
      <w:pPr>
        <w:jc w:val="center"/>
      </w:pPr>
    </w:p>
    <w:p w14:paraId="3D9D9A70" w14:textId="77777777" w:rsidR="00961750" w:rsidRDefault="00961750" w:rsidP="00C11AEE">
      <w:pPr>
        <w:jc w:val="center"/>
      </w:pPr>
    </w:p>
    <w:p w14:paraId="7DB9C131" w14:textId="77777777" w:rsidR="00961750" w:rsidRDefault="00961750" w:rsidP="00C11AEE">
      <w:pPr>
        <w:jc w:val="center"/>
      </w:pPr>
    </w:p>
    <w:p w14:paraId="506632A5" w14:textId="77777777" w:rsidR="00961750" w:rsidRDefault="00961750" w:rsidP="00C11AEE">
      <w:pPr>
        <w:jc w:val="center"/>
      </w:pPr>
    </w:p>
    <w:p w14:paraId="6BA260A5" w14:textId="77777777" w:rsidR="00961750" w:rsidRDefault="00961750" w:rsidP="00C11AEE">
      <w:pPr>
        <w:jc w:val="center"/>
      </w:pPr>
    </w:p>
    <w:p w14:paraId="1510CB92" w14:textId="77777777" w:rsidR="00961750" w:rsidRDefault="00961750" w:rsidP="00C11AEE">
      <w:pPr>
        <w:jc w:val="center"/>
      </w:pPr>
    </w:p>
    <w:p w14:paraId="7EA555E3" w14:textId="77777777" w:rsidR="00961750" w:rsidRDefault="00961750" w:rsidP="00C11AEE">
      <w:pPr>
        <w:jc w:val="center"/>
      </w:pPr>
    </w:p>
    <w:p w14:paraId="60CDFE02" w14:textId="77777777" w:rsidR="00961750" w:rsidRDefault="00961750" w:rsidP="00C11AEE">
      <w:pPr>
        <w:jc w:val="center"/>
      </w:pPr>
    </w:p>
    <w:p w14:paraId="7AE3E770" w14:textId="77777777" w:rsidR="00961750" w:rsidRDefault="00961750" w:rsidP="00C11AEE">
      <w:pPr>
        <w:jc w:val="center"/>
      </w:pPr>
    </w:p>
    <w:p w14:paraId="7987D3D9" w14:textId="77777777" w:rsidR="00961750" w:rsidRDefault="00961750" w:rsidP="00C11AEE">
      <w:pPr>
        <w:jc w:val="center"/>
      </w:pPr>
    </w:p>
    <w:p w14:paraId="5BB2C7BD" w14:textId="77777777" w:rsidR="00961750" w:rsidRDefault="00961750" w:rsidP="00C11AEE">
      <w:pPr>
        <w:jc w:val="center"/>
      </w:pPr>
    </w:p>
    <w:p w14:paraId="0A45426B" w14:textId="77777777" w:rsidR="00961750" w:rsidRDefault="00961750" w:rsidP="00C11AEE">
      <w:pPr>
        <w:jc w:val="center"/>
      </w:pPr>
    </w:p>
    <w:p w14:paraId="2898C57D" w14:textId="77777777" w:rsidR="00961750" w:rsidRDefault="00961750" w:rsidP="00C11AEE">
      <w:pPr>
        <w:jc w:val="center"/>
      </w:pPr>
    </w:p>
    <w:p w14:paraId="47879426" w14:textId="77777777" w:rsidR="00961750" w:rsidRDefault="00961750" w:rsidP="00C11AEE">
      <w:pPr>
        <w:jc w:val="center"/>
      </w:pPr>
    </w:p>
    <w:p w14:paraId="60C22D06" w14:textId="77777777" w:rsidR="00961750" w:rsidRDefault="00961750" w:rsidP="00C11AEE">
      <w:pPr>
        <w:jc w:val="center"/>
      </w:pPr>
    </w:p>
    <w:p w14:paraId="62684D66" w14:textId="77777777" w:rsidR="00961750" w:rsidRDefault="00961750" w:rsidP="00C11AEE">
      <w:pPr>
        <w:jc w:val="center"/>
      </w:pPr>
    </w:p>
    <w:p w14:paraId="5A0B6809" w14:textId="77777777" w:rsidR="00961750" w:rsidRDefault="00961750" w:rsidP="00C11AEE">
      <w:pPr>
        <w:jc w:val="center"/>
      </w:pPr>
    </w:p>
    <w:p w14:paraId="40857E7C" w14:textId="77777777" w:rsidR="00961750" w:rsidRDefault="00961750" w:rsidP="00C11AEE">
      <w:pPr>
        <w:jc w:val="center"/>
      </w:pPr>
    </w:p>
    <w:p w14:paraId="56C9E7E6" w14:textId="77777777" w:rsidR="00961750" w:rsidRDefault="00961750" w:rsidP="00C11AEE">
      <w:pPr>
        <w:jc w:val="center"/>
      </w:pPr>
    </w:p>
    <w:bookmarkEnd w:id="427"/>
    <w:bookmarkEnd w:id="428"/>
    <w:p w14:paraId="4A70E908" w14:textId="592C186E" w:rsidR="00AD69CB" w:rsidRDefault="00AD69CB"/>
    <w:p w14:paraId="68A8C094" w14:textId="41C563C7" w:rsidR="00C11AEE" w:rsidRDefault="00934150" w:rsidP="00C11AEE">
      <w:pPr>
        <w:keepNext/>
        <w:jc w:val="center"/>
      </w:pPr>
      <w:r>
        <w:rPr>
          <w:noProof/>
        </w:rPr>
        <w:lastRenderedPageBreak/>
        <mc:AlternateContent>
          <mc:Choice Requires="wps">
            <w:drawing>
              <wp:anchor distT="0" distB="0" distL="114300" distR="114300" simplePos="0" relativeHeight="251740160" behindDoc="1" locked="0" layoutInCell="1" allowOverlap="1" wp14:anchorId="4C91A634" wp14:editId="70DFA996">
                <wp:simplePos x="0" y="0"/>
                <wp:positionH relativeFrom="column">
                  <wp:posOffset>1076325</wp:posOffset>
                </wp:positionH>
                <wp:positionV relativeFrom="paragraph">
                  <wp:posOffset>7678420</wp:posOffset>
                </wp:positionV>
                <wp:extent cx="35814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876E4C5" w14:textId="7ADE3B8F" w:rsidR="004C715D" w:rsidRPr="00934150" w:rsidRDefault="004C715D" w:rsidP="00934150">
                            <w:pPr>
                              <w:jc w:val="center"/>
                              <w:rPr>
                                <w:noProof/>
                                <w:sz w:val="24"/>
                                <w:szCs w:val="24"/>
                              </w:rPr>
                            </w:pPr>
                            <w:bookmarkStart w:id="429" w:name="_Toc89897958"/>
                            <w:bookmarkStart w:id="430" w:name="_Toc90502403"/>
                            <w:bookmarkStart w:id="431" w:name="_Toc90543252"/>
                            <w:bookmarkStart w:id="432" w:name="_Toc90544776"/>
                            <w:bookmarkStart w:id="433" w:name="_Toc90547262"/>
                            <w:bookmarkStart w:id="434" w:name="_Toc90548939"/>
                            <w:bookmarkStart w:id="435" w:name="_Toc90639332"/>
                            <w:bookmarkStart w:id="436" w:name="_Toc91601251"/>
                            <w:r w:rsidRPr="00934150">
                              <w:rPr>
                                <w:sz w:val="24"/>
                                <w:szCs w:val="24"/>
                              </w:rPr>
                              <w:t xml:space="preserve">Mobile Figure  </w:t>
                            </w:r>
                            <w:r w:rsidRPr="00934150">
                              <w:rPr>
                                <w:sz w:val="24"/>
                                <w:szCs w:val="24"/>
                              </w:rPr>
                              <w:fldChar w:fldCharType="begin"/>
                            </w:r>
                            <w:r w:rsidRPr="00934150">
                              <w:rPr>
                                <w:sz w:val="24"/>
                                <w:szCs w:val="24"/>
                              </w:rPr>
                              <w:instrText xml:space="preserve"> SEQ Mobile_Figure_ \* ARABIC </w:instrText>
                            </w:r>
                            <w:r w:rsidRPr="00934150">
                              <w:rPr>
                                <w:sz w:val="24"/>
                                <w:szCs w:val="24"/>
                              </w:rPr>
                              <w:fldChar w:fldCharType="separate"/>
                            </w:r>
                            <w:r>
                              <w:rPr>
                                <w:noProof/>
                                <w:sz w:val="24"/>
                                <w:szCs w:val="24"/>
                              </w:rPr>
                              <w:t>8</w:t>
                            </w:r>
                            <w:bookmarkEnd w:id="429"/>
                            <w:bookmarkEnd w:id="430"/>
                            <w:bookmarkEnd w:id="431"/>
                            <w:bookmarkEnd w:id="432"/>
                            <w:bookmarkEnd w:id="433"/>
                            <w:bookmarkEnd w:id="434"/>
                            <w:bookmarkEnd w:id="435"/>
                            <w:bookmarkEnd w:id="436"/>
                            <w:r w:rsidRPr="00934150">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1A634" id="Text Box 68" o:spid="_x0000_s1042" type="#_x0000_t202" style="position:absolute;left:0;text-align:left;margin-left:84.75pt;margin-top:604.6pt;width:282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MLwIAAGcEAAAOAAAAZHJzL2Uyb0RvYy54bWysVMFu2zAMvQ/YPwi6L07aNS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" stroked="f">
                <v:textbox style="mso-fit-shape-to-text:t" inset="0,0,0,0">
                  <w:txbxContent>
                    <w:p w14:paraId="7876E4C5" w14:textId="7ADE3B8F" w:rsidR="004C715D" w:rsidRPr="00934150" w:rsidRDefault="004C715D" w:rsidP="00934150">
                      <w:pPr>
                        <w:jc w:val="center"/>
                        <w:rPr>
                          <w:noProof/>
                          <w:sz w:val="24"/>
                          <w:szCs w:val="24"/>
                        </w:rPr>
                      </w:pPr>
                      <w:bookmarkStart w:id="437" w:name="_Toc89897958"/>
                      <w:bookmarkStart w:id="438" w:name="_Toc90502403"/>
                      <w:bookmarkStart w:id="439" w:name="_Toc90543252"/>
                      <w:bookmarkStart w:id="440" w:name="_Toc90544776"/>
                      <w:bookmarkStart w:id="441" w:name="_Toc90547262"/>
                      <w:bookmarkStart w:id="442" w:name="_Toc90548939"/>
                      <w:bookmarkStart w:id="443" w:name="_Toc90639332"/>
                      <w:bookmarkStart w:id="444" w:name="_Toc91601251"/>
                      <w:r w:rsidRPr="00934150">
                        <w:rPr>
                          <w:sz w:val="24"/>
                          <w:szCs w:val="24"/>
                        </w:rPr>
                        <w:t xml:space="preserve">Mobile Figure  </w:t>
                      </w:r>
                      <w:r w:rsidRPr="00934150">
                        <w:rPr>
                          <w:sz w:val="24"/>
                          <w:szCs w:val="24"/>
                        </w:rPr>
                        <w:fldChar w:fldCharType="begin"/>
                      </w:r>
                      <w:r w:rsidRPr="00934150">
                        <w:rPr>
                          <w:sz w:val="24"/>
                          <w:szCs w:val="24"/>
                        </w:rPr>
                        <w:instrText xml:space="preserve"> SEQ Mobile_Figure_ \* ARABIC </w:instrText>
                      </w:r>
                      <w:r w:rsidRPr="00934150">
                        <w:rPr>
                          <w:sz w:val="24"/>
                          <w:szCs w:val="24"/>
                        </w:rPr>
                        <w:fldChar w:fldCharType="separate"/>
                      </w:r>
                      <w:r>
                        <w:rPr>
                          <w:noProof/>
                          <w:sz w:val="24"/>
                          <w:szCs w:val="24"/>
                        </w:rPr>
                        <w:t>8</w:t>
                      </w:r>
                      <w:bookmarkEnd w:id="437"/>
                      <w:bookmarkEnd w:id="438"/>
                      <w:bookmarkEnd w:id="439"/>
                      <w:bookmarkEnd w:id="440"/>
                      <w:bookmarkEnd w:id="441"/>
                      <w:bookmarkEnd w:id="442"/>
                      <w:bookmarkEnd w:id="443"/>
                      <w:bookmarkEnd w:id="444"/>
                      <w:r w:rsidRPr="00934150">
                        <w:rPr>
                          <w:sz w:val="24"/>
                          <w:szCs w:val="24"/>
                        </w:rPr>
                        <w:fldChar w:fldCharType="end"/>
                      </w:r>
                    </w:p>
                  </w:txbxContent>
                </v:textbox>
                <w10:wrap type="tight"/>
              </v:shape>
            </w:pict>
          </mc:Fallback>
        </mc:AlternateContent>
      </w:r>
      <w:r w:rsidR="00AD69CB">
        <w:rPr>
          <w:noProof/>
        </w:rPr>
        <w:drawing>
          <wp:anchor distT="0" distB="0" distL="114300" distR="114300" simplePos="0" relativeHeight="251679744" behindDoc="1" locked="0" layoutInCell="1" allowOverlap="1" wp14:anchorId="57CBB7B8" wp14:editId="3BF66F11">
            <wp:simplePos x="0" y="0"/>
            <wp:positionH relativeFrom="column">
              <wp:posOffset>1076325</wp:posOffset>
            </wp:positionH>
            <wp:positionV relativeFrom="paragraph">
              <wp:posOffset>1270</wp:posOffset>
            </wp:positionV>
            <wp:extent cx="3581400" cy="7620000"/>
            <wp:effectExtent l="0" t="0" r="0" b="0"/>
            <wp:wrapTight wrapText="bothSides">
              <wp:wrapPolygon edited="0">
                <wp:start x="0" y="0"/>
                <wp:lineTo x="0" y="21546"/>
                <wp:lineTo x="21485" y="21546"/>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vacy.jpg"/>
                    <pic:cNvPicPr/>
                  </pic:nvPicPr>
                  <pic:blipFill>
                    <a:blip r:embed="rId87">
                      <a:extLst>
                        <a:ext uri="{28A0092B-C50C-407E-A947-70E740481C1C}">
                          <a14:useLocalDpi xmlns:a14="http://schemas.microsoft.com/office/drawing/2010/main" val="0"/>
                        </a:ext>
                      </a:extLst>
                    </a:blip>
                    <a:stretch>
                      <a:fillRect/>
                    </a:stretch>
                  </pic:blipFill>
                  <pic:spPr>
                    <a:xfrm>
                      <a:off x="0" y="0"/>
                      <a:ext cx="3581400" cy="7620000"/>
                    </a:xfrm>
                    <a:prstGeom prst="rect">
                      <a:avLst/>
                    </a:prstGeom>
                  </pic:spPr>
                </pic:pic>
              </a:graphicData>
            </a:graphic>
          </wp:anchor>
        </w:drawing>
      </w:r>
    </w:p>
    <w:p w14:paraId="0B6260D9" w14:textId="77777777" w:rsidR="00714B35" w:rsidRDefault="00714B35" w:rsidP="00C11AEE">
      <w:pPr>
        <w:jc w:val="center"/>
      </w:pPr>
      <w:bookmarkStart w:id="445" w:name="_Toc89280565"/>
      <w:bookmarkStart w:id="446" w:name="_Toc89630973"/>
    </w:p>
    <w:p w14:paraId="407E3AAC" w14:textId="77777777" w:rsidR="00714B35" w:rsidRDefault="00714B35" w:rsidP="00C11AEE">
      <w:pPr>
        <w:jc w:val="center"/>
      </w:pPr>
    </w:p>
    <w:p w14:paraId="4B735272" w14:textId="77777777" w:rsidR="00714B35" w:rsidRDefault="00714B35" w:rsidP="00C11AEE">
      <w:pPr>
        <w:jc w:val="center"/>
      </w:pPr>
    </w:p>
    <w:p w14:paraId="77770DE9" w14:textId="77777777" w:rsidR="00714B35" w:rsidRDefault="00714B35" w:rsidP="00C11AEE">
      <w:pPr>
        <w:jc w:val="center"/>
      </w:pPr>
    </w:p>
    <w:p w14:paraId="78F6D518" w14:textId="77777777" w:rsidR="00714B35" w:rsidRDefault="00714B35" w:rsidP="00C11AEE">
      <w:pPr>
        <w:jc w:val="center"/>
      </w:pPr>
    </w:p>
    <w:p w14:paraId="077F3CEE" w14:textId="77777777" w:rsidR="00714B35" w:rsidRDefault="00714B35" w:rsidP="00C11AEE">
      <w:pPr>
        <w:jc w:val="center"/>
      </w:pPr>
    </w:p>
    <w:p w14:paraId="3FD6CCF4" w14:textId="77777777" w:rsidR="00714B35" w:rsidRDefault="00714B35" w:rsidP="00C11AEE">
      <w:pPr>
        <w:jc w:val="center"/>
      </w:pPr>
    </w:p>
    <w:p w14:paraId="3B6CBEB5" w14:textId="77777777" w:rsidR="00714B35" w:rsidRDefault="00714B35" w:rsidP="00C11AEE">
      <w:pPr>
        <w:jc w:val="center"/>
      </w:pPr>
    </w:p>
    <w:p w14:paraId="1A37DC8A" w14:textId="77777777" w:rsidR="00714B35" w:rsidRDefault="00714B35" w:rsidP="00C11AEE">
      <w:pPr>
        <w:jc w:val="center"/>
      </w:pPr>
    </w:p>
    <w:p w14:paraId="64F7688E" w14:textId="77777777" w:rsidR="00714B35" w:rsidRDefault="00714B35" w:rsidP="00C11AEE">
      <w:pPr>
        <w:jc w:val="center"/>
      </w:pPr>
    </w:p>
    <w:p w14:paraId="0DFBC611" w14:textId="77777777" w:rsidR="00714B35" w:rsidRDefault="00714B35" w:rsidP="00C11AEE">
      <w:pPr>
        <w:jc w:val="center"/>
      </w:pPr>
    </w:p>
    <w:p w14:paraId="47EF1377" w14:textId="77777777" w:rsidR="00714B35" w:rsidRDefault="00714B35" w:rsidP="00C11AEE">
      <w:pPr>
        <w:jc w:val="center"/>
      </w:pPr>
    </w:p>
    <w:p w14:paraId="2BDDA2DC" w14:textId="77777777" w:rsidR="00714B35" w:rsidRDefault="00714B35" w:rsidP="00C11AEE">
      <w:pPr>
        <w:jc w:val="center"/>
      </w:pPr>
    </w:p>
    <w:p w14:paraId="34B8A8F0" w14:textId="77777777" w:rsidR="00714B35" w:rsidRDefault="00714B35" w:rsidP="00C11AEE">
      <w:pPr>
        <w:jc w:val="center"/>
      </w:pPr>
    </w:p>
    <w:p w14:paraId="4C5DAD02" w14:textId="77777777" w:rsidR="00714B35" w:rsidRDefault="00714B35" w:rsidP="00C11AEE">
      <w:pPr>
        <w:jc w:val="center"/>
      </w:pPr>
    </w:p>
    <w:p w14:paraId="12DBFA79" w14:textId="77777777" w:rsidR="00714B35" w:rsidRDefault="00714B35" w:rsidP="00C11AEE">
      <w:pPr>
        <w:jc w:val="center"/>
      </w:pPr>
    </w:p>
    <w:p w14:paraId="46858FFF" w14:textId="77777777" w:rsidR="00714B35" w:rsidRDefault="00714B35" w:rsidP="00C11AEE">
      <w:pPr>
        <w:jc w:val="center"/>
      </w:pPr>
    </w:p>
    <w:p w14:paraId="38C4904A" w14:textId="77777777" w:rsidR="00714B35" w:rsidRDefault="00714B35" w:rsidP="00C11AEE">
      <w:pPr>
        <w:jc w:val="center"/>
      </w:pPr>
    </w:p>
    <w:p w14:paraId="2108CBEA" w14:textId="77777777" w:rsidR="00714B35" w:rsidRDefault="00714B35" w:rsidP="00C11AEE">
      <w:pPr>
        <w:jc w:val="center"/>
      </w:pPr>
    </w:p>
    <w:p w14:paraId="7A378597" w14:textId="77777777" w:rsidR="00714B35" w:rsidRDefault="00714B35" w:rsidP="00C11AEE">
      <w:pPr>
        <w:jc w:val="center"/>
      </w:pPr>
    </w:p>
    <w:p w14:paraId="6B0BA518" w14:textId="77777777" w:rsidR="00714B35" w:rsidRDefault="00714B35" w:rsidP="00C11AEE">
      <w:pPr>
        <w:jc w:val="center"/>
      </w:pPr>
    </w:p>
    <w:p w14:paraId="2697963D" w14:textId="77777777" w:rsidR="00714B35" w:rsidRDefault="00714B35" w:rsidP="00C11AEE">
      <w:pPr>
        <w:jc w:val="center"/>
      </w:pPr>
    </w:p>
    <w:p w14:paraId="550E0E5B" w14:textId="77777777" w:rsidR="00714B35" w:rsidRDefault="00714B35" w:rsidP="00C11AEE">
      <w:pPr>
        <w:jc w:val="center"/>
      </w:pPr>
    </w:p>
    <w:p w14:paraId="7BB23D71" w14:textId="77777777" w:rsidR="00714B35" w:rsidRDefault="00714B35" w:rsidP="00C11AEE">
      <w:pPr>
        <w:jc w:val="center"/>
      </w:pPr>
    </w:p>
    <w:p w14:paraId="1C660A3A" w14:textId="77777777" w:rsidR="00714B35" w:rsidRDefault="00714B35" w:rsidP="00C11AEE">
      <w:pPr>
        <w:jc w:val="center"/>
      </w:pPr>
    </w:p>
    <w:bookmarkEnd w:id="445"/>
    <w:bookmarkEnd w:id="446"/>
    <w:p w14:paraId="2DC8F47B" w14:textId="59562207" w:rsidR="00C11AEE" w:rsidRDefault="00993ACF" w:rsidP="00C11AEE">
      <w:pPr>
        <w:keepNext/>
        <w:jc w:val="center"/>
      </w:pPr>
      <w:r>
        <w:rPr>
          <w:noProof/>
        </w:rPr>
        <w:lastRenderedPageBreak/>
        <mc:AlternateContent>
          <mc:Choice Requires="wps">
            <w:drawing>
              <wp:anchor distT="0" distB="0" distL="114300" distR="114300" simplePos="0" relativeHeight="251742208" behindDoc="1" locked="0" layoutInCell="1" allowOverlap="1" wp14:anchorId="5864469A" wp14:editId="337A2069">
                <wp:simplePos x="0" y="0"/>
                <wp:positionH relativeFrom="column">
                  <wp:posOffset>971550</wp:posOffset>
                </wp:positionH>
                <wp:positionV relativeFrom="paragraph">
                  <wp:posOffset>7678420</wp:posOffset>
                </wp:positionV>
                <wp:extent cx="379349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3793490" cy="635"/>
                        </a:xfrm>
                        <a:prstGeom prst="rect">
                          <a:avLst/>
                        </a:prstGeom>
                        <a:solidFill>
                          <a:prstClr val="white"/>
                        </a:solidFill>
                        <a:ln>
                          <a:noFill/>
                        </a:ln>
                      </wps:spPr>
                      <wps:txbx>
                        <w:txbxContent>
                          <w:p w14:paraId="4142F75B" w14:textId="66D256F5" w:rsidR="004C715D" w:rsidRPr="00993ACF" w:rsidRDefault="004C715D" w:rsidP="00993ACF">
                            <w:pPr>
                              <w:jc w:val="center"/>
                              <w:rPr>
                                <w:noProof/>
                                <w:sz w:val="24"/>
                                <w:szCs w:val="24"/>
                              </w:rPr>
                            </w:pPr>
                            <w:bookmarkStart w:id="447" w:name="_Toc89897959"/>
                            <w:bookmarkStart w:id="448" w:name="_Toc90502404"/>
                            <w:bookmarkStart w:id="449" w:name="_Toc90543253"/>
                            <w:bookmarkStart w:id="450" w:name="_Toc90544777"/>
                            <w:bookmarkStart w:id="451" w:name="_Toc90547263"/>
                            <w:bookmarkStart w:id="452" w:name="_Toc90548940"/>
                            <w:bookmarkStart w:id="453" w:name="_Toc90639333"/>
                            <w:bookmarkStart w:id="454" w:name="_Toc91601252"/>
                            <w:r w:rsidRPr="00993ACF">
                              <w:rPr>
                                <w:sz w:val="24"/>
                                <w:szCs w:val="24"/>
                              </w:rPr>
                              <w:t xml:space="preserve">Mobile Figure  </w:t>
                            </w:r>
                            <w:r w:rsidRPr="00993ACF">
                              <w:rPr>
                                <w:sz w:val="24"/>
                                <w:szCs w:val="24"/>
                              </w:rPr>
                              <w:fldChar w:fldCharType="begin"/>
                            </w:r>
                            <w:r w:rsidRPr="00993ACF">
                              <w:rPr>
                                <w:sz w:val="24"/>
                                <w:szCs w:val="24"/>
                              </w:rPr>
                              <w:instrText xml:space="preserve"> SEQ Mobile_Figure_ \* ARABIC </w:instrText>
                            </w:r>
                            <w:r w:rsidRPr="00993ACF">
                              <w:rPr>
                                <w:sz w:val="24"/>
                                <w:szCs w:val="24"/>
                              </w:rPr>
                              <w:fldChar w:fldCharType="separate"/>
                            </w:r>
                            <w:r>
                              <w:rPr>
                                <w:noProof/>
                                <w:sz w:val="24"/>
                                <w:szCs w:val="24"/>
                              </w:rPr>
                              <w:t>9</w:t>
                            </w:r>
                            <w:bookmarkEnd w:id="447"/>
                            <w:bookmarkEnd w:id="448"/>
                            <w:bookmarkEnd w:id="449"/>
                            <w:bookmarkEnd w:id="450"/>
                            <w:bookmarkEnd w:id="451"/>
                            <w:bookmarkEnd w:id="452"/>
                            <w:bookmarkEnd w:id="453"/>
                            <w:bookmarkEnd w:id="454"/>
                            <w:r w:rsidRPr="00993ACF">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4469A" id="Text Box 69" o:spid="_x0000_s1043" type="#_x0000_t202" style="position:absolute;left:0;text-align:left;margin-left:76.5pt;margin-top:604.6pt;width:298.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WfcMAIAAGcEAAAOAAAAZHJzL2Uyb0RvYy54bWysVFFv2yAQfp+0/4B4X5w0W9p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" stroked="f">
                <v:textbox style="mso-fit-shape-to-text:t" inset="0,0,0,0">
                  <w:txbxContent>
                    <w:p w14:paraId="4142F75B" w14:textId="66D256F5" w:rsidR="004C715D" w:rsidRPr="00993ACF" w:rsidRDefault="004C715D" w:rsidP="00993ACF">
                      <w:pPr>
                        <w:jc w:val="center"/>
                        <w:rPr>
                          <w:noProof/>
                          <w:sz w:val="24"/>
                          <w:szCs w:val="24"/>
                        </w:rPr>
                      </w:pPr>
                      <w:bookmarkStart w:id="455" w:name="_Toc89897959"/>
                      <w:bookmarkStart w:id="456" w:name="_Toc90502404"/>
                      <w:bookmarkStart w:id="457" w:name="_Toc90543253"/>
                      <w:bookmarkStart w:id="458" w:name="_Toc90544777"/>
                      <w:bookmarkStart w:id="459" w:name="_Toc90547263"/>
                      <w:bookmarkStart w:id="460" w:name="_Toc90548940"/>
                      <w:bookmarkStart w:id="461" w:name="_Toc90639333"/>
                      <w:bookmarkStart w:id="462" w:name="_Toc91601252"/>
                      <w:r w:rsidRPr="00993ACF">
                        <w:rPr>
                          <w:sz w:val="24"/>
                          <w:szCs w:val="24"/>
                        </w:rPr>
                        <w:t xml:space="preserve">Mobile Figure  </w:t>
                      </w:r>
                      <w:r w:rsidRPr="00993ACF">
                        <w:rPr>
                          <w:sz w:val="24"/>
                          <w:szCs w:val="24"/>
                        </w:rPr>
                        <w:fldChar w:fldCharType="begin"/>
                      </w:r>
                      <w:r w:rsidRPr="00993ACF">
                        <w:rPr>
                          <w:sz w:val="24"/>
                          <w:szCs w:val="24"/>
                        </w:rPr>
                        <w:instrText xml:space="preserve"> SEQ Mobile_Figure_ \* ARABIC </w:instrText>
                      </w:r>
                      <w:r w:rsidRPr="00993ACF">
                        <w:rPr>
                          <w:sz w:val="24"/>
                          <w:szCs w:val="24"/>
                        </w:rPr>
                        <w:fldChar w:fldCharType="separate"/>
                      </w:r>
                      <w:r>
                        <w:rPr>
                          <w:noProof/>
                          <w:sz w:val="24"/>
                          <w:szCs w:val="24"/>
                        </w:rPr>
                        <w:t>9</w:t>
                      </w:r>
                      <w:bookmarkEnd w:id="455"/>
                      <w:bookmarkEnd w:id="456"/>
                      <w:bookmarkEnd w:id="457"/>
                      <w:bookmarkEnd w:id="458"/>
                      <w:bookmarkEnd w:id="459"/>
                      <w:bookmarkEnd w:id="460"/>
                      <w:bookmarkEnd w:id="461"/>
                      <w:bookmarkEnd w:id="462"/>
                      <w:r w:rsidRPr="00993ACF">
                        <w:rPr>
                          <w:sz w:val="24"/>
                          <w:szCs w:val="24"/>
                        </w:rPr>
                        <w:fldChar w:fldCharType="end"/>
                      </w:r>
                    </w:p>
                  </w:txbxContent>
                </v:textbox>
                <w10:wrap type="tight"/>
              </v:shape>
            </w:pict>
          </mc:Fallback>
        </mc:AlternateContent>
      </w:r>
      <w:r w:rsidR="00471E3E">
        <w:rPr>
          <w:noProof/>
        </w:rPr>
        <w:drawing>
          <wp:anchor distT="0" distB="0" distL="114300" distR="114300" simplePos="0" relativeHeight="251680768" behindDoc="1" locked="0" layoutInCell="1" allowOverlap="1" wp14:anchorId="5ACBA9A1" wp14:editId="037ABDBD">
            <wp:simplePos x="0" y="0"/>
            <wp:positionH relativeFrom="column">
              <wp:posOffset>971550</wp:posOffset>
            </wp:positionH>
            <wp:positionV relativeFrom="paragraph">
              <wp:posOffset>1270</wp:posOffset>
            </wp:positionV>
            <wp:extent cx="3794078" cy="7620000"/>
            <wp:effectExtent l="0" t="0" r="0" b="0"/>
            <wp:wrapTight wrapText="bothSides">
              <wp:wrapPolygon edited="0">
                <wp:start x="0" y="0"/>
                <wp:lineTo x="0" y="21546"/>
                <wp:lineTo x="21477" y="21546"/>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2896777_269011665290253_8442128561462098595_n.jpg"/>
                    <pic:cNvPicPr/>
                  </pic:nvPicPr>
                  <pic:blipFill>
                    <a:blip r:embed="rId88">
                      <a:extLst>
                        <a:ext uri="{28A0092B-C50C-407E-A947-70E740481C1C}">
                          <a14:useLocalDpi xmlns:a14="http://schemas.microsoft.com/office/drawing/2010/main" val="0"/>
                        </a:ext>
                      </a:extLst>
                    </a:blip>
                    <a:stretch>
                      <a:fillRect/>
                    </a:stretch>
                  </pic:blipFill>
                  <pic:spPr>
                    <a:xfrm>
                      <a:off x="0" y="0"/>
                      <a:ext cx="3794078" cy="7620000"/>
                    </a:xfrm>
                    <a:prstGeom prst="rect">
                      <a:avLst/>
                    </a:prstGeom>
                  </pic:spPr>
                </pic:pic>
              </a:graphicData>
            </a:graphic>
          </wp:anchor>
        </w:drawing>
      </w:r>
    </w:p>
    <w:p w14:paraId="68D38545" w14:textId="77777777" w:rsidR="001A3B7C" w:rsidRDefault="001A3B7C" w:rsidP="00C11AEE">
      <w:pPr>
        <w:jc w:val="center"/>
      </w:pPr>
      <w:bookmarkStart w:id="463" w:name="_Toc89280566"/>
      <w:bookmarkStart w:id="464" w:name="_Toc89630974"/>
    </w:p>
    <w:p w14:paraId="16C3EA29" w14:textId="77777777" w:rsidR="001A3B7C" w:rsidRDefault="001A3B7C" w:rsidP="00C11AEE">
      <w:pPr>
        <w:jc w:val="center"/>
      </w:pPr>
    </w:p>
    <w:p w14:paraId="5A8652EB" w14:textId="77777777" w:rsidR="001A3B7C" w:rsidRDefault="001A3B7C" w:rsidP="00C11AEE">
      <w:pPr>
        <w:jc w:val="center"/>
      </w:pPr>
    </w:p>
    <w:p w14:paraId="0C505E6D" w14:textId="77777777" w:rsidR="001A3B7C" w:rsidRDefault="001A3B7C" w:rsidP="00C11AEE">
      <w:pPr>
        <w:jc w:val="center"/>
      </w:pPr>
    </w:p>
    <w:p w14:paraId="695D1BF2" w14:textId="77777777" w:rsidR="001A3B7C" w:rsidRDefault="001A3B7C" w:rsidP="00C11AEE">
      <w:pPr>
        <w:jc w:val="center"/>
      </w:pPr>
    </w:p>
    <w:p w14:paraId="686E8AB1" w14:textId="77777777" w:rsidR="001A3B7C" w:rsidRDefault="001A3B7C" w:rsidP="00C11AEE">
      <w:pPr>
        <w:jc w:val="center"/>
      </w:pPr>
    </w:p>
    <w:p w14:paraId="64576DB3" w14:textId="77777777" w:rsidR="001A3B7C" w:rsidRDefault="001A3B7C" w:rsidP="00C11AEE">
      <w:pPr>
        <w:jc w:val="center"/>
      </w:pPr>
    </w:p>
    <w:p w14:paraId="084AAD21" w14:textId="77777777" w:rsidR="001A3B7C" w:rsidRDefault="001A3B7C" w:rsidP="00C11AEE">
      <w:pPr>
        <w:jc w:val="center"/>
      </w:pPr>
    </w:p>
    <w:p w14:paraId="445B042E" w14:textId="77777777" w:rsidR="001A3B7C" w:rsidRDefault="001A3B7C" w:rsidP="00C11AEE">
      <w:pPr>
        <w:jc w:val="center"/>
      </w:pPr>
    </w:p>
    <w:p w14:paraId="3AC9476D" w14:textId="77777777" w:rsidR="001A3B7C" w:rsidRDefault="001A3B7C" w:rsidP="00C11AEE">
      <w:pPr>
        <w:jc w:val="center"/>
      </w:pPr>
    </w:p>
    <w:p w14:paraId="050B6204" w14:textId="77777777" w:rsidR="001A3B7C" w:rsidRDefault="001A3B7C" w:rsidP="00C11AEE">
      <w:pPr>
        <w:jc w:val="center"/>
      </w:pPr>
    </w:p>
    <w:p w14:paraId="65DBB002" w14:textId="77777777" w:rsidR="001A3B7C" w:rsidRDefault="001A3B7C" w:rsidP="00C11AEE">
      <w:pPr>
        <w:jc w:val="center"/>
      </w:pPr>
    </w:p>
    <w:p w14:paraId="5EA3F735" w14:textId="77777777" w:rsidR="001A3B7C" w:rsidRDefault="001A3B7C" w:rsidP="00C11AEE">
      <w:pPr>
        <w:jc w:val="center"/>
      </w:pPr>
    </w:p>
    <w:p w14:paraId="2D5C5271" w14:textId="77777777" w:rsidR="001A3B7C" w:rsidRDefault="001A3B7C" w:rsidP="00C11AEE">
      <w:pPr>
        <w:jc w:val="center"/>
      </w:pPr>
    </w:p>
    <w:p w14:paraId="54FC0365" w14:textId="77777777" w:rsidR="001A3B7C" w:rsidRDefault="001A3B7C" w:rsidP="00C11AEE">
      <w:pPr>
        <w:jc w:val="center"/>
      </w:pPr>
    </w:p>
    <w:p w14:paraId="2324BEEC" w14:textId="77777777" w:rsidR="001A3B7C" w:rsidRDefault="001A3B7C" w:rsidP="00C11AEE">
      <w:pPr>
        <w:jc w:val="center"/>
      </w:pPr>
    </w:p>
    <w:p w14:paraId="1AA8A7D7" w14:textId="77777777" w:rsidR="001A3B7C" w:rsidRDefault="001A3B7C" w:rsidP="00C11AEE">
      <w:pPr>
        <w:jc w:val="center"/>
      </w:pPr>
    </w:p>
    <w:p w14:paraId="3217CC44" w14:textId="77777777" w:rsidR="001A3B7C" w:rsidRDefault="001A3B7C" w:rsidP="00C11AEE">
      <w:pPr>
        <w:jc w:val="center"/>
      </w:pPr>
    </w:p>
    <w:p w14:paraId="750B9969" w14:textId="77777777" w:rsidR="001A3B7C" w:rsidRDefault="001A3B7C" w:rsidP="00C11AEE">
      <w:pPr>
        <w:jc w:val="center"/>
      </w:pPr>
    </w:p>
    <w:p w14:paraId="551559FE" w14:textId="77777777" w:rsidR="001A3B7C" w:rsidRDefault="001A3B7C" w:rsidP="00C11AEE">
      <w:pPr>
        <w:jc w:val="center"/>
      </w:pPr>
    </w:p>
    <w:p w14:paraId="0436DC87" w14:textId="77777777" w:rsidR="001A3B7C" w:rsidRDefault="001A3B7C" w:rsidP="00C11AEE">
      <w:pPr>
        <w:jc w:val="center"/>
      </w:pPr>
    </w:p>
    <w:p w14:paraId="4DAA8953" w14:textId="77777777" w:rsidR="001A3B7C" w:rsidRDefault="001A3B7C" w:rsidP="00C11AEE">
      <w:pPr>
        <w:jc w:val="center"/>
      </w:pPr>
    </w:p>
    <w:p w14:paraId="4C0F65C8" w14:textId="77777777" w:rsidR="001A3B7C" w:rsidRDefault="001A3B7C" w:rsidP="00C11AEE">
      <w:pPr>
        <w:jc w:val="center"/>
      </w:pPr>
    </w:p>
    <w:p w14:paraId="484770DD" w14:textId="77777777" w:rsidR="001A3B7C" w:rsidRDefault="001A3B7C" w:rsidP="00C11AEE">
      <w:pPr>
        <w:jc w:val="center"/>
      </w:pPr>
    </w:p>
    <w:p w14:paraId="5DF9672A" w14:textId="77777777" w:rsidR="001A3B7C" w:rsidRDefault="001A3B7C" w:rsidP="00C11AEE">
      <w:pPr>
        <w:jc w:val="center"/>
      </w:pPr>
    </w:p>
    <w:bookmarkEnd w:id="463"/>
    <w:bookmarkEnd w:id="464"/>
    <w:p w14:paraId="71FA864D" w14:textId="279BEA67" w:rsidR="0005396E" w:rsidRDefault="0005396E"/>
    <w:p w14:paraId="32FF327B" w14:textId="2A3AC394" w:rsidR="00C11AEE" w:rsidRDefault="00AF3E3A" w:rsidP="00C11AEE">
      <w:pPr>
        <w:keepNext/>
        <w:jc w:val="center"/>
      </w:pPr>
      <w:r>
        <w:rPr>
          <w:noProof/>
        </w:rPr>
        <w:lastRenderedPageBreak/>
        <mc:AlternateContent>
          <mc:Choice Requires="wps">
            <w:drawing>
              <wp:anchor distT="0" distB="0" distL="114300" distR="114300" simplePos="0" relativeHeight="251744256" behindDoc="1" locked="0" layoutInCell="1" allowOverlap="1" wp14:anchorId="2B6DBD57" wp14:editId="7381E067">
                <wp:simplePos x="0" y="0"/>
                <wp:positionH relativeFrom="column">
                  <wp:posOffset>933450</wp:posOffset>
                </wp:positionH>
                <wp:positionV relativeFrom="paragraph">
                  <wp:posOffset>7678420</wp:posOffset>
                </wp:positionV>
                <wp:extent cx="386715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0A3189A" w14:textId="7034C5D6" w:rsidR="004C715D" w:rsidRPr="00AF3E3A" w:rsidRDefault="004C715D" w:rsidP="00AF3E3A">
                            <w:pPr>
                              <w:jc w:val="center"/>
                              <w:rPr>
                                <w:noProof/>
                                <w:sz w:val="24"/>
                                <w:szCs w:val="24"/>
                              </w:rPr>
                            </w:pPr>
                            <w:bookmarkStart w:id="465" w:name="_Toc89897960"/>
                            <w:bookmarkStart w:id="466" w:name="_Toc90502405"/>
                            <w:bookmarkStart w:id="467" w:name="_Toc90543254"/>
                            <w:bookmarkStart w:id="468" w:name="_Toc90544778"/>
                            <w:bookmarkStart w:id="469" w:name="_Toc90547264"/>
                            <w:bookmarkStart w:id="470" w:name="_Toc90548941"/>
                            <w:bookmarkStart w:id="471" w:name="_Toc90639334"/>
                            <w:bookmarkStart w:id="472" w:name="_Toc91601253"/>
                            <w:r w:rsidRPr="00AF3E3A">
                              <w:rPr>
                                <w:sz w:val="24"/>
                                <w:szCs w:val="24"/>
                              </w:rPr>
                              <w:t xml:space="preserve">Mobile Figure  </w:t>
                            </w:r>
                            <w:r w:rsidRPr="00AF3E3A">
                              <w:rPr>
                                <w:sz w:val="24"/>
                                <w:szCs w:val="24"/>
                              </w:rPr>
                              <w:fldChar w:fldCharType="begin"/>
                            </w:r>
                            <w:r w:rsidRPr="00AF3E3A">
                              <w:rPr>
                                <w:sz w:val="24"/>
                                <w:szCs w:val="24"/>
                              </w:rPr>
                              <w:instrText xml:space="preserve"> SEQ Mobile_Figure_ \* ARABIC </w:instrText>
                            </w:r>
                            <w:r w:rsidRPr="00AF3E3A">
                              <w:rPr>
                                <w:sz w:val="24"/>
                                <w:szCs w:val="24"/>
                              </w:rPr>
                              <w:fldChar w:fldCharType="separate"/>
                            </w:r>
                            <w:r>
                              <w:rPr>
                                <w:noProof/>
                                <w:sz w:val="24"/>
                                <w:szCs w:val="24"/>
                              </w:rPr>
                              <w:t>10</w:t>
                            </w:r>
                            <w:bookmarkEnd w:id="465"/>
                            <w:bookmarkEnd w:id="466"/>
                            <w:bookmarkEnd w:id="467"/>
                            <w:bookmarkEnd w:id="468"/>
                            <w:bookmarkEnd w:id="469"/>
                            <w:bookmarkEnd w:id="470"/>
                            <w:bookmarkEnd w:id="471"/>
                            <w:bookmarkEnd w:id="472"/>
                            <w:r w:rsidRPr="00AF3E3A">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BD57" id="Text Box 70" o:spid="_x0000_s1044" type="#_x0000_t202" style="position:absolute;left:0;text-align:left;margin-left:73.5pt;margin-top:604.6pt;width:304.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" stroked="f">
                <v:textbox style="mso-fit-shape-to-text:t" inset="0,0,0,0">
                  <w:txbxContent>
                    <w:p w14:paraId="10A3189A" w14:textId="7034C5D6" w:rsidR="004C715D" w:rsidRPr="00AF3E3A" w:rsidRDefault="004C715D" w:rsidP="00AF3E3A">
                      <w:pPr>
                        <w:jc w:val="center"/>
                        <w:rPr>
                          <w:noProof/>
                          <w:sz w:val="24"/>
                          <w:szCs w:val="24"/>
                        </w:rPr>
                      </w:pPr>
                      <w:bookmarkStart w:id="473" w:name="_Toc89897960"/>
                      <w:bookmarkStart w:id="474" w:name="_Toc90502405"/>
                      <w:bookmarkStart w:id="475" w:name="_Toc90543254"/>
                      <w:bookmarkStart w:id="476" w:name="_Toc90544778"/>
                      <w:bookmarkStart w:id="477" w:name="_Toc90547264"/>
                      <w:bookmarkStart w:id="478" w:name="_Toc90548941"/>
                      <w:bookmarkStart w:id="479" w:name="_Toc90639334"/>
                      <w:bookmarkStart w:id="480" w:name="_Toc91601253"/>
                      <w:r w:rsidRPr="00AF3E3A">
                        <w:rPr>
                          <w:sz w:val="24"/>
                          <w:szCs w:val="24"/>
                        </w:rPr>
                        <w:t xml:space="preserve">Mobile Figure  </w:t>
                      </w:r>
                      <w:r w:rsidRPr="00AF3E3A">
                        <w:rPr>
                          <w:sz w:val="24"/>
                          <w:szCs w:val="24"/>
                        </w:rPr>
                        <w:fldChar w:fldCharType="begin"/>
                      </w:r>
                      <w:r w:rsidRPr="00AF3E3A">
                        <w:rPr>
                          <w:sz w:val="24"/>
                          <w:szCs w:val="24"/>
                        </w:rPr>
                        <w:instrText xml:space="preserve"> SEQ Mobile_Figure_ \* ARABIC </w:instrText>
                      </w:r>
                      <w:r w:rsidRPr="00AF3E3A">
                        <w:rPr>
                          <w:sz w:val="24"/>
                          <w:szCs w:val="24"/>
                        </w:rPr>
                        <w:fldChar w:fldCharType="separate"/>
                      </w:r>
                      <w:r>
                        <w:rPr>
                          <w:noProof/>
                          <w:sz w:val="24"/>
                          <w:szCs w:val="24"/>
                        </w:rPr>
                        <w:t>10</w:t>
                      </w:r>
                      <w:bookmarkEnd w:id="473"/>
                      <w:bookmarkEnd w:id="474"/>
                      <w:bookmarkEnd w:id="475"/>
                      <w:bookmarkEnd w:id="476"/>
                      <w:bookmarkEnd w:id="477"/>
                      <w:bookmarkEnd w:id="478"/>
                      <w:bookmarkEnd w:id="479"/>
                      <w:bookmarkEnd w:id="480"/>
                      <w:r w:rsidRPr="00AF3E3A">
                        <w:rPr>
                          <w:sz w:val="24"/>
                          <w:szCs w:val="24"/>
                        </w:rPr>
                        <w:fldChar w:fldCharType="end"/>
                      </w:r>
                    </w:p>
                  </w:txbxContent>
                </v:textbox>
                <w10:wrap type="tight"/>
              </v:shape>
            </w:pict>
          </mc:Fallback>
        </mc:AlternateContent>
      </w:r>
      <w:r w:rsidR="0005396E">
        <w:rPr>
          <w:noProof/>
        </w:rPr>
        <w:drawing>
          <wp:anchor distT="0" distB="0" distL="114300" distR="114300" simplePos="0" relativeHeight="251681792" behindDoc="1" locked="0" layoutInCell="1" allowOverlap="1" wp14:anchorId="30E68FF9" wp14:editId="4A272297">
            <wp:simplePos x="0" y="0"/>
            <wp:positionH relativeFrom="column">
              <wp:posOffset>933450</wp:posOffset>
            </wp:positionH>
            <wp:positionV relativeFrom="paragraph">
              <wp:posOffset>1270</wp:posOffset>
            </wp:positionV>
            <wp:extent cx="3867150" cy="7620000"/>
            <wp:effectExtent l="0" t="0" r="0" b="0"/>
            <wp:wrapTight wrapText="bothSides">
              <wp:wrapPolygon edited="0">
                <wp:start x="0" y="0"/>
                <wp:lineTo x="0" y="21546"/>
                <wp:lineTo x="21494" y="2154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jpg"/>
                    <pic:cNvPicPr/>
                  </pic:nvPicPr>
                  <pic:blipFill>
                    <a:blip r:embed="rId89">
                      <a:extLst>
                        <a:ext uri="{28A0092B-C50C-407E-A947-70E740481C1C}">
                          <a14:useLocalDpi xmlns:a14="http://schemas.microsoft.com/office/drawing/2010/main" val="0"/>
                        </a:ext>
                      </a:extLst>
                    </a:blip>
                    <a:stretch>
                      <a:fillRect/>
                    </a:stretch>
                  </pic:blipFill>
                  <pic:spPr>
                    <a:xfrm>
                      <a:off x="0" y="0"/>
                      <a:ext cx="3867150" cy="7620000"/>
                    </a:xfrm>
                    <a:prstGeom prst="rect">
                      <a:avLst/>
                    </a:prstGeom>
                  </pic:spPr>
                </pic:pic>
              </a:graphicData>
            </a:graphic>
          </wp:anchor>
        </w:drawing>
      </w:r>
    </w:p>
    <w:p w14:paraId="378FD01A" w14:textId="77777777" w:rsidR="00BF2DEB" w:rsidRDefault="00BF2DEB" w:rsidP="00C11AEE">
      <w:pPr>
        <w:jc w:val="center"/>
      </w:pPr>
      <w:bookmarkStart w:id="481" w:name="_Toc89280567"/>
      <w:bookmarkStart w:id="482" w:name="_Toc89630975"/>
    </w:p>
    <w:p w14:paraId="68189FAA" w14:textId="77777777" w:rsidR="00BF2DEB" w:rsidRDefault="00BF2DEB" w:rsidP="00C11AEE">
      <w:pPr>
        <w:jc w:val="center"/>
      </w:pPr>
    </w:p>
    <w:p w14:paraId="36106F9A" w14:textId="77777777" w:rsidR="00BF2DEB" w:rsidRDefault="00BF2DEB" w:rsidP="00C11AEE">
      <w:pPr>
        <w:jc w:val="center"/>
      </w:pPr>
    </w:p>
    <w:p w14:paraId="32A4CC2B" w14:textId="77777777" w:rsidR="00BF2DEB" w:rsidRDefault="00BF2DEB" w:rsidP="00C11AEE">
      <w:pPr>
        <w:jc w:val="center"/>
      </w:pPr>
    </w:p>
    <w:p w14:paraId="6BD37E9F" w14:textId="77777777" w:rsidR="00BF2DEB" w:rsidRDefault="00BF2DEB" w:rsidP="00C11AEE">
      <w:pPr>
        <w:jc w:val="center"/>
      </w:pPr>
    </w:p>
    <w:p w14:paraId="3AA590C2" w14:textId="77777777" w:rsidR="00BF2DEB" w:rsidRDefault="00BF2DEB" w:rsidP="00C11AEE">
      <w:pPr>
        <w:jc w:val="center"/>
      </w:pPr>
    </w:p>
    <w:p w14:paraId="6978E34B" w14:textId="77777777" w:rsidR="00BF2DEB" w:rsidRDefault="00BF2DEB" w:rsidP="00C11AEE">
      <w:pPr>
        <w:jc w:val="center"/>
      </w:pPr>
    </w:p>
    <w:p w14:paraId="776D3D9A" w14:textId="77777777" w:rsidR="00BF2DEB" w:rsidRDefault="00BF2DEB" w:rsidP="00C11AEE">
      <w:pPr>
        <w:jc w:val="center"/>
      </w:pPr>
    </w:p>
    <w:p w14:paraId="407226DD" w14:textId="77777777" w:rsidR="00BF2DEB" w:rsidRDefault="00BF2DEB" w:rsidP="00C11AEE">
      <w:pPr>
        <w:jc w:val="center"/>
      </w:pPr>
    </w:p>
    <w:p w14:paraId="040F5029" w14:textId="77777777" w:rsidR="00BF2DEB" w:rsidRDefault="00BF2DEB" w:rsidP="00C11AEE">
      <w:pPr>
        <w:jc w:val="center"/>
      </w:pPr>
    </w:p>
    <w:p w14:paraId="68D4B04E" w14:textId="77777777" w:rsidR="00BF2DEB" w:rsidRDefault="00BF2DEB" w:rsidP="00C11AEE">
      <w:pPr>
        <w:jc w:val="center"/>
      </w:pPr>
    </w:p>
    <w:p w14:paraId="405BB47F" w14:textId="77777777" w:rsidR="00BF2DEB" w:rsidRDefault="00BF2DEB" w:rsidP="00C11AEE">
      <w:pPr>
        <w:jc w:val="center"/>
      </w:pPr>
    </w:p>
    <w:p w14:paraId="3A140DDA" w14:textId="77777777" w:rsidR="00BF2DEB" w:rsidRDefault="00BF2DEB" w:rsidP="00C11AEE">
      <w:pPr>
        <w:jc w:val="center"/>
      </w:pPr>
    </w:p>
    <w:p w14:paraId="58841BBB" w14:textId="77777777" w:rsidR="00BF2DEB" w:rsidRDefault="00BF2DEB" w:rsidP="00C11AEE">
      <w:pPr>
        <w:jc w:val="center"/>
      </w:pPr>
    </w:p>
    <w:p w14:paraId="38E7DB08" w14:textId="77777777" w:rsidR="00BF2DEB" w:rsidRDefault="00BF2DEB" w:rsidP="00C11AEE">
      <w:pPr>
        <w:jc w:val="center"/>
      </w:pPr>
    </w:p>
    <w:p w14:paraId="4258DBFE" w14:textId="77777777" w:rsidR="00BF2DEB" w:rsidRDefault="00BF2DEB" w:rsidP="00C11AEE">
      <w:pPr>
        <w:jc w:val="center"/>
      </w:pPr>
    </w:p>
    <w:p w14:paraId="22D8D289" w14:textId="77777777" w:rsidR="00BF2DEB" w:rsidRDefault="00BF2DEB" w:rsidP="00C11AEE">
      <w:pPr>
        <w:jc w:val="center"/>
      </w:pPr>
    </w:p>
    <w:p w14:paraId="04D7F50B" w14:textId="77777777" w:rsidR="00BF2DEB" w:rsidRDefault="00BF2DEB" w:rsidP="00C11AEE">
      <w:pPr>
        <w:jc w:val="center"/>
      </w:pPr>
    </w:p>
    <w:p w14:paraId="16EABD6D" w14:textId="77777777" w:rsidR="00BF2DEB" w:rsidRDefault="00BF2DEB" w:rsidP="00C11AEE">
      <w:pPr>
        <w:jc w:val="center"/>
      </w:pPr>
    </w:p>
    <w:p w14:paraId="1724A266" w14:textId="77777777" w:rsidR="00BF2DEB" w:rsidRDefault="00BF2DEB" w:rsidP="00C11AEE">
      <w:pPr>
        <w:jc w:val="center"/>
      </w:pPr>
    </w:p>
    <w:p w14:paraId="32D71CA5" w14:textId="77777777" w:rsidR="00BF2DEB" w:rsidRDefault="00BF2DEB" w:rsidP="00C11AEE">
      <w:pPr>
        <w:jc w:val="center"/>
      </w:pPr>
    </w:p>
    <w:p w14:paraId="2A4B2C4C" w14:textId="77777777" w:rsidR="00BF2DEB" w:rsidRDefault="00BF2DEB" w:rsidP="00C11AEE">
      <w:pPr>
        <w:jc w:val="center"/>
      </w:pPr>
    </w:p>
    <w:p w14:paraId="0F79C7A2" w14:textId="77777777" w:rsidR="00BF2DEB" w:rsidRDefault="00BF2DEB" w:rsidP="00C11AEE">
      <w:pPr>
        <w:jc w:val="center"/>
      </w:pPr>
    </w:p>
    <w:p w14:paraId="7DC8F6A0" w14:textId="77777777" w:rsidR="00BF2DEB" w:rsidRDefault="00BF2DEB" w:rsidP="00C11AEE">
      <w:pPr>
        <w:jc w:val="center"/>
      </w:pPr>
    </w:p>
    <w:p w14:paraId="1F75BB68" w14:textId="77777777" w:rsidR="00BF2DEB" w:rsidRDefault="00BF2DEB" w:rsidP="00C11AEE">
      <w:pPr>
        <w:jc w:val="center"/>
      </w:pPr>
    </w:p>
    <w:bookmarkEnd w:id="481"/>
    <w:bookmarkEnd w:id="482"/>
    <w:p w14:paraId="15C216F7" w14:textId="296857A6" w:rsidR="00C11AEE" w:rsidRDefault="00947C3F" w:rsidP="00C11AEE">
      <w:pPr>
        <w:keepNext/>
        <w:jc w:val="center"/>
      </w:pPr>
      <w:r>
        <w:rPr>
          <w:noProof/>
        </w:rPr>
        <w:lastRenderedPageBreak/>
        <w:drawing>
          <wp:anchor distT="0" distB="0" distL="114300" distR="114300" simplePos="0" relativeHeight="251682816" behindDoc="1" locked="0" layoutInCell="1" allowOverlap="1" wp14:anchorId="3BF020BD" wp14:editId="42B035BC">
            <wp:simplePos x="0" y="0"/>
            <wp:positionH relativeFrom="column">
              <wp:posOffset>962025</wp:posOffset>
            </wp:positionH>
            <wp:positionV relativeFrom="paragraph">
              <wp:posOffset>0</wp:posOffset>
            </wp:positionV>
            <wp:extent cx="3801110" cy="7667625"/>
            <wp:effectExtent l="0" t="0" r="8890" b="9525"/>
            <wp:wrapTight wrapText="bothSides">
              <wp:wrapPolygon edited="0">
                <wp:start x="0" y="0"/>
                <wp:lineTo x="0" y="21573"/>
                <wp:lineTo x="21542" y="21573"/>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Info.jpg"/>
                    <pic:cNvPicPr/>
                  </pic:nvPicPr>
                  <pic:blipFill>
                    <a:blip r:embed="rId90">
                      <a:extLst>
                        <a:ext uri="{28A0092B-C50C-407E-A947-70E740481C1C}">
                          <a14:useLocalDpi xmlns:a14="http://schemas.microsoft.com/office/drawing/2010/main" val="0"/>
                        </a:ext>
                      </a:extLst>
                    </a:blip>
                    <a:stretch>
                      <a:fillRect/>
                    </a:stretch>
                  </pic:blipFill>
                  <pic:spPr>
                    <a:xfrm>
                      <a:off x="0" y="0"/>
                      <a:ext cx="3801110" cy="7667625"/>
                    </a:xfrm>
                    <a:prstGeom prst="rect">
                      <a:avLst/>
                    </a:prstGeom>
                  </pic:spPr>
                </pic:pic>
              </a:graphicData>
            </a:graphic>
            <wp14:sizeRelV relativeFrom="margin">
              <wp14:pctHeight>0</wp14:pctHeight>
            </wp14:sizeRelV>
          </wp:anchor>
        </w:drawing>
      </w:r>
    </w:p>
    <w:p w14:paraId="652E89AC" w14:textId="64FC403C" w:rsidR="00214496" w:rsidRDefault="00214496" w:rsidP="00C11AEE">
      <w:pPr>
        <w:jc w:val="center"/>
      </w:pPr>
      <w:bookmarkStart w:id="483" w:name="_Toc89280568"/>
      <w:bookmarkStart w:id="484" w:name="_Toc89630976"/>
    </w:p>
    <w:p w14:paraId="37E62EF2" w14:textId="77777777" w:rsidR="00214496" w:rsidRDefault="00214496" w:rsidP="00C11AEE">
      <w:pPr>
        <w:jc w:val="center"/>
      </w:pPr>
    </w:p>
    <w:p w14:paraId="6AA6744D" w14:textId="77777777" w:rsidR="00214496" w:rsidRDefault="00214496" w:rsidP="00C11AEE">
      <w:pPr>
        <w:jc w:val="center"/>
      </w:pPr>
    </w:p>
    <w:p w14:paraId="431C8E0A" w14:textId="77777777" w:rsidR="00214496" w:rsidRDefault="00214496" w:rsidP="00C11AEE">
      <w:pPr>
        <w:jc w:val="center"/>
      </w:pPr>
    </w:p>
    <w:p w14:paraId="46C75DE8" w14:textId="77777777" w:rsidR="00214496" w:rsidRDefault="00214496" w:rsidP="00C11AEE">
      <w:pPr>
        <w:jc w:val="center"/>
      </w:pPr>
    </w:p>
    <w:p w14:paraId="33E00C77" w14:textId="77777777" w:rsidR="00214496" w:rsidRDefault="00214496" w:rsidP="00C11AEE">
      <w:pPr>
        <w:jc w:val="center"/>
      </w:pPr>
    </w:p>
    <w:p w14:paraId="1BDA78DE" w14:textId="77777777" w:rsidR="00214496" w:rsidRDefault="00214496" w:rsidP="00C11AEE">
      <w:pPr>
        <w:jc w:val="center"/>
      </w:pPr>
    </w:p>
    <w:p w14:paraId="00F9932D" w14:textId="77777777" w:rsidR="00214496" w:rsidRDefault="00214496" w:rsidP="00C11AEE">
      <w:pPr>
        <w:jc w:val="center"/>
      </w:pPr>
    </w:p>
    <w:p w14:paraId="08275530" w14:textId="77777777" w:rsidR="00214496" w:rsidRDefault="00214496" w:rsidP="00C11AEE">
      <w:pPr>
        <w:jc w:val="center"/>
      </w:pPr>
    </w:p>
    <w:p w14:paraId="4321D2E3" w14:textId="77777777" w:rsidR="00214496" w:rsidRDefault="00214496" w:rsidP="00C11AEE">
      <w:pPr>
        <w:jc w:val="center"/>
      </w:pPr>
    </w:p>
    <w:p w14:paraId="49E4DE71" w14:textId="77777777" w:rsidR="00214496" w:rsidRDefault="00214496" w:rsidP="00C11AEE">
      <w:pPr>
        <w:jc w:val="center"/>
      </w:pPr>
    </w:p>
    <w:p w14:paraId="7F0F7515" w14:textId="77777777" w:rsidR="00214496" w:rsidRDefault="00214496" w:rsidP="00C11AEE">
      <w:pPr>
        <w:jc w:val="center"/>
      </w:pPr>
    </w:p>
    <w:p w14:paraId="4DDB01D0" w14:textId="77777777" w:rsidR="00214496" w:rsidRDefault="00214496" w:rsidP="00C11AEE">
      <w:pPr>
        <w:jc w:val="center"/>
      </w:pPr>
    </w:p>
    <w:p w14:paraId="1509DE41" w14:textId="77777777" w:rsidR="00214496" w:rsidRDefault="00214496" w:rsidP="00C11AEE">
      <w:pPr>
        <w:jc w:val="center"/>
      </w:pPr>
    </w:p>
    <w:p w14:paraId="36D37CD4" w14:textId="77777777" w:rsidR="00214496" w:rsidRDefault="00214496" w:rsidP="00C11AEE">
      <w:pPr>
        <w:jc w:val="center"/>
      </w:pPr>
    </w:p>
    <w:p w14:paraId="4D5DFA7F" w14:textId="77777777" w:rsidR="00214496" w:rsidRDefault="00214496" w:rsidP="00C11AEE">
      <w:pPr>
        <w:jc w:val="center"/>
      </w:pPr>
    </w:p>
    <w:p w14:paraId="57F2AAB5" w14:textId="77777777" w:rsidR="00214496" w:rsidRDefault="00214496" w:rsidP="00C11AEE">
      <w:pPr>
        <w:jc w:val="center"/>
      </w:pPr>
    </w:p>
    <w:p w14:paraId="72BCA6FC" w14:textId="77777777" w:rsidR="00214496" w:rsidRDefault="00214496" w:rsidP="00C11AEE">
      <w:pPr>
        <w:jc w:val="center"/>
      </w:pPr>
    </w:p>
    <w:p w14:paraId="37D4D6FD" w14:textId="77777777" w:rsidR="00214496" w:rsidRDefault="00214496" w:rsidP="00C11AEE">
      <w:pPr>
        <w:jc w:val="center"/>
      </w:pPr>
    </w:p>
    <w:p w14:paraId="27981512" w14:textId="77777777" w:rsidR="00214496" w:rsidRDefault="00214496" w:rsidP="00C11AEE">
      <w:pPr>
        <w:jc w:val="center"/>
      </w:pPr>
    </w:p>
    <w:p w14:paraId="44BB1335" w14:textId="77777777" w:rsidR="00214496" w:rsidRDefault="00214496" w:rsidP="00C11AEE">
      <w:pPr>
        <w:jc w:val="center"/>
      </w:pPr>
    </w:p>
    <w:p w14:paraId="4892156D" w14:textId="77777777" w:rsidR="00214496" w:rsidRDefault="00214496" w:rsidP="00C11AEE">
      <w:pPr>
        <w:jc w:val="center"/>
      </w:pPr>
    </w:p>
    <w:p w14:paraId="4804F472" w14:textId="77777777" w:rsidR="00214496" w:rsidRDefault="00214496" w:rsidP="00C11AEE">
      <w:pPr>
        <w:jc w:val="center"/>
      </w:pPr>
    </w:p>
    <w:p w14:paraId="28945DF9" w14:textId="77777777" w:rsidR="00214496" w:rsidRDefault="00214496" w:rsidP="00C11AEE">
      <w:pPr>
        <w:jc w:val="center"/>
      </w:pPr>
    </w:p>
    <w:p w14:paraId="3582D57E" w14:textId="22F73168" w:rsidR="00214496" w:rsidRDefault="00947C3F" w:rsidP="00C11AEE">
      <w:pPr>
        <w:jc w:val="center"/>
      </w:pPr>
      <w:r>
        <w:rPr>
          <w:noProof/>
        </w:rPr>
        <mc:AlternateContent>
          <mc:Choice Requires="wps">
            <w:drawing>
              <wp:anchor distT="0" distB="0" distL="114300" distR="114300" simplePos="0" relativeHeight="251746304" behindDoc="1" locked="0" layoutInCell="1" allowOverlap="1" wp14:anchorId="04360DA6" wp14:editId="002F1BCE">
                <wp:simplePos x="0" y="0"/>
                <wp:positionH relativeFrom="margin">
                  <wp:align>center</wp:align>
                </wp:positionH>
                <wp:positionV relativeFrom="paragraph">
                  <wp:posOffset>197485</wp:posOffset>
                </wp:positionV>
                <wp:extent cx="3801745" cy="635"/>
                <wp:effectExtent l="0" t="0" r="8255" b="0"/>
                <wp:wrapTight wrapText="bothSides">
                  <wp:wrapPolygon edited="0">
                    <wp:start x="0" y="0"/>
                    <wp:lineTo x="0" y="19808"/>
                    <wp:lineTo x="21539" y="19808"/>
                    <wp:lineTo x="21539"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050F9F35" w14:textId="73EEFDD4" w:rsidR="004C715D" w:rsidRPr="001F3139" w:rsidRDefault="004C715D" w:rsidP="001F3139">
                            <w:pPr>
                              <w:jc w:val="center"/>
                              <w:rPr>
                                <w:noProof/>
                                <w:sz w:val="24"/>
                                <w:szCs w:val="24"/>
                              </w:rPr>
                            </w:pPr>
                            <w:bookmarkStart w:id="485" w:name="_Toc89897961"/>
                            <w:bookmarkStart w:id="486" w:name="_Toc90502406"/>
                            <w:bookmarkStart w:id="487" w:name="_Toc90543255"/>
                            <w:bookmarkStart w:id="488" w:name="_Toc90544779"/>
                            <w:bookmarkStart w:id="489" w:name="_Toc90547265"/>
                            <w:bookmarkStart w:id="490" w:name="_Toc90548942"/>
                            <w:bookmarkStart w:id="491" w:name="_Toc90639335"/>
                            <w:bookmarkStart w:id="492" w:name="_Toc91601254"/>
                            <w:r w:rsidRPr="001F3139">
                              <w:rPr>
                                <w:sz w:val="24"/>
                                <w:szCs w:val="24"/>
                              </w:rPr>
                              <w:t xml:space="preserve">Mobile Figure  </w:t>
                            </w:r>
                            <w:r w:rsidRPr="001F3139">
                              <w:rPr>
                                <w:sz w:val="24"/>
                                <w:szCs w:val="24"/>
                              </w:rPr>
                              <w:fldChar w:fldCharType="begin"/>
                            </w:r>
                            <w:r w:rsidRPr="001F3139">
                              <w:rPr>
                                <w:sz w:val="24"/>
                                <w:szCs w:val="24"/>
                              </w:rPr>
                              <w:instrText xml:space="preserve"> SEQ Mobile_Figure_ \* ARABIC </w:instrText>
                            </w:r>
                            <w:r w:rsidRPr="001F3139">
                              <w:rPr>
                                <w:sz w:val="24"/>
                                <w:szCs w:val="24"/>
                              </w:rPr>
                              <w:fldChar w:fldCharType="separate"/>
                            </w:r>
                            <w:r>
                              <w:rPr>
                                <w:noProof/>
                                <w:sz w:val="24"/>
                                <w:szCs w:val="24"/>
                              </w:rPr>
                              <w:t>11</w:t>
                            </w:r>
                            <w:bookmarkEnd w:id="485"/>
                            <w:bookmarkEnd w:id="486"/>
                            <w:bookmarkEnd w:id="487"/>
                            <w:bookmarkEnd w:id="488"/>
                            <w:bookmarkEnd w:id="489"/>
                            <w:bookmarkEnd w:id="490"/>
                            <w:bookmarkEnd w:id="491"/>
                            <w:bookmarkEnd w:id="492"/>
                            <w:r w:rsidRPr="001F3139">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60DA6" id="Text Box 71" o:spid="_x0000_s1045" type="#_x0000_t202" style="position:absolute;left:0;text-align:left;margin-left:0;margin-top:15.55pt;width:299.35pt;height:.05pt;z-index:-251570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" stroked="f">
                <v:textbox style="mso-fit-shape-to-text:t" inset="0,0,0,0">
                  <w:txbxContent>
                    <w:p w14:paraId="050F9F35" w14:textId="73EEFDD4" w:rsidR="004C715D" w:rsidRPr="001F3139" w:rsidRDefault="004C715D" w:rsidP="001F3139">
                      <w:pPr>
                        <w:jc w:val="center"/>
                        <w:rPr>
                          <w:noProof/>
                          <w:sz w:val="24"/>
                          <w:szCs w:val="24"/>
                        </w:rPr>
                      </w:pPr>
                      <w:bookmarkStart w:id="493" w:name="_Toc89897961"/>
                      <w:bookmarkStart w:id="494" w:name="_Toc90502406"/>
                      <w:bookmarkStart w:id="495" w:name="_Toc90543255"/>
                      <w:bookmarkStart w:id="496" w:name="_Toc90544779"/>
                      <w:bookmarkStart w:id="497" w:name="_Toc90547265"/>
                      <w:bookmarkStart w:id="498" w:name="_Toc90548942"/>
                      <w:bookmarkStart w:id="499" w:name="_Toc90639335"/>
                      <w:bookmarkStart w:id="500" w:name="_Toc91601254"/>
                      <w:r w:rsidRPr="001F3139">
                        <w:rPr>
                          <w:sz w:val="24"/>
                          <w:szCs w:val="24"/>
                        </w:rPr>
                        <w:t xml:space="preserve">Mobile Figure  </w:t>
                      </w:r>
                      <w:r w:rsidRPr="001F3139">
                        <w:rPr>
                          <w:sz w:val="24"/>
                          <w:szCs w:val="24"/>
                        </w:rPr>
                        <w:fldChar w:fldCharType="begin"/>
                      </w:r>
                      <w:r w:rsidRPr="001F3139">
                        <w:rPr>
                          <w:sz w:val="24"/>
                          <w:szCs w:val="24"/>
                        </w:rPr>
                        <w:instrText xml:space="preserve"> SEQ Mobile_Figure_ \* ARABIC </w:instrText>
                      </w:r>
                      <w:r w:rsidRPr="001F3139">
                        <w:rPr>
                          <w:sz w:val="24"/>
                          <w:szCs w:val="24"/>
                        </w:rPr>
                        <w:fldChar w:fldCharType="separate"/>
                      </w:r>
                      <w:r>
                        <w:rPr>
                          <w:noProof/>
                          <w:sz w:val="24"/>
                          <w:szCs w:val="24"/>
                        </w:rPr>
                        <w:t>11</w:t>
                      </w:r>
                      <w:bookmarkEnd w:id="493"/>
                      <w:bookmarkEnd w:id="494"/>
                      <w:bookmarkEnd w:id="495"/>
                      <w:bookmarkEnd w:id="496"/>
                      <w:bookmarkEnd w:id="497"/>
                      <w:bookmarkEnd w:id="498"/>
                      <w:bookmarkEnd w:id="499"/>
                      <w:bookmarkEnd w:id="500"/>
                      <w:r w:rsidRPr="001F3139">
                        <w:rPr>
                          <w:sz w:val="24"/>
                          <w:szCs w:val="24"/>
                        </w:rPr>
                        <w:fldChar w:fldCharType="end"/>
                      </w:r>
                    </w:p>
                  </w:txbxContent>
                </v:textbox>
                <w10:wrap type="tight" anchorx="margin"/>
              </v:shape>
            </w:pict>
          </mc:Fallback>
        </mc:AlternateContent>
      </w:r>
    </w:p>
    <w:p w14:paraId="5BF08FFA" w14:textId="77777777" w:rsidR="00214496" w:rsidRDefault="00214496" w:rsidP="00C11AEE">
      <w:pPr>
        <w:jc w:val="center"/>
      </w:pPr>
    </w:p>
    <w:bookmarkEnd w:id="483"/>
    <w:bookmarkEnd w:id="484"/>
    <w:p w14:paraId="64B4B284" w14:textId="1C1A4E42" w:rsidR="004F1C2D" w:rsidRDefault="00DF7EFC" w:rsidP="004F1C2D">
      <w:r>
        <w:rPr>
          <w:noProof/>
        </w:rPr>
        <w:lastRenderedPageBreak/>
        <mc:AlternateContent>
          <mc:Choice Requires="wps">
            <w:drawing>
              <wp:anchor distT="0" distB="0" distL="114300" distR="114300" simplePos="0" relativeHeight="251748352" behindDoc="1" locked="0" layoutInCell="1" allowOverlap="1" wp14:anchorId="38390DF9" wp14:editId="7387D46A">
                <wp:simplePos x="0" y="0"/>
                <wp:positionH relativeFrom="column">
                  <wp:posOffset>856615</wp:posOffset>
                </wp:positionH>
                <wp:positionV relativeFrom="paragraph">
                  <wp:posOffset>8140065</wp:posOffset>
                </wp:positionV>
                <wp:extent cx="4018280" cy="635"/>
                <wp:effectExtent l="0" t="0" r="0" b="0"/>
                <wp:wrapTight wrapText="bothSides">
                  <wp:wrapPolygon edited="0">
                    <wp:start x="0" y="0"/>
                    <wp:lineTo x="0" y="21600"/>
                    <wp:lineTo x="21600" y="21600"/>
                    <wp:lineTo x="21600" y="0"/>
                  </wp:wrapPolygon>
                </wp:wrapTight>
                <wp:docPr id="72" name="Text Box 72"/>
                <wp:cNvGraphicFramePr/>
                <a:graphic xmlns:a="http://schemas.openxmlformats.org/drawingml/2006/main">
                  <a:graphicData uri="http://schemas.microsoft.com/office/word/2010/wordprocessingShape">
                    <wps:wsp>
                      <wps:cNvSpPr txBox="1"/>
                      <wps:spPr>
                        <a:xfrm>
                          <a:off x="0" y="0"/>
                          <a:ext cx="4018280" cy="635"/>
                        </a:xfrm>
                        <a:prstGeom prst="rect">
                          <a:avLst/>
                        </a:prstGeom>
                        <a:solidFill>
                          <a:prstClr val="white"/>
                        </a:solidFill>
                        <a:ln>
                          <a:noFill/>
                        </a:ln>
                      </wps:spPr>
                      <wps:txbx>
                        <w:txbxContent>
                          <w:p w14:paraId="2D244BE2" w14:textId="505498F1" w:rsidR="004C715D" w:rsidRPr="00DF7EFC" w:rsidRDefault="004C715D" w:rsidP="00DF7EFC">
                            <w:pPr>
                              <w:jc w:val="center"/>
                              <w:rPr>
                                <w:noProof/>
                                <w:sz w:val="24"/>
                                <w:szCs w:val="24"/>
                              </w:rPr>
                            </w:pPr>
                            <w:bookmarkStart w:id="501" w:name="_Toc89897962"/>
                            <w:bookmarkStart w:id="502" w:name="_Toc90502407"/>
                            <w:bookmarkStart w:id="503" w:name="_Toc90543256"/>
                            <w:bookmarkStart w:id="504" w:name="_Toc90544780"/>
                            <w:bookmarkStart w:id="505" w:name="_Toc90547266"/>
                            <w:bookmarkStart w:id="506" w:name="_Toc90548943"/>
                            <w:bookmarkStart w:id="507" w:name="_Toc90639336"/>
                            <w:bookmarkStart w:id="508" w:name="_Toc91601255"/>
                            <w:r w:rsidRPr="00DF7EFC">
                              <w:rPr>
                                <w:sz w:val="24"/>
                                <w:szCs w:val="24"/>
                              </w:rPr>
                              <w:t xml:space="preserve">Mobile Figure  </w:t>
                            </w:r>
                            <w:r w:rsidRPr="00DF7EFC">
                              <w:rPr>
                                <w:sz w:val="24"/>
                                <w:szCs w:val="24"/>
                              </w:rPr>
                              <w:fldChar w:fldCharType="begin"/>
                            </w:r>
                            <w:r w:rsidRPr="00DF7EFC">
                              <w:rPr>
                                <w:sz w:val="24"/>
                                <w:szCs w:val="24"/>
                              </w:rPr>
                              <w:instrText xml:space="preserve"> SEQ Mobile_Figure_ \* ARABIC </w:instrText>
                            </w:r>
                            <w:r w:rsidRPr="00DF7EFC">
                              <w:rPr>
                                <w:sz w:val="24"/>
                                <w:szCs w:val="24"/>
                              </w:rPr>
                              <w:fldChar w:fldCharType="separate"/>
                            </w:r>
                            <w:r>
                              <w:rPr>
                                <w:noProof/>
                                <w:sz w:val="24"/>
                                <w:szCs w:val="24"/>
                              </w:rPr>
                              <w:t>12</w:t>
                            </w:r>
                            <w:bookmarkEnd w:id="501"/>
                            <w:bookmarkEnd w:id="502"/>
                            <w:bookmarkEnd w:id="503"/>
                            <w:bookmarkEnd w:id="504"/>
                            <w:bookmarkEnd w:id="505"/>
                            <w:bookmarkEnd w:id="506"/>
                            <w:bookmarkEnd w:id="507"/>
                            <w:bookmarkEnd w:id="508"/>
                            <w:r w:rsidRPr="00DF7EFC">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90DF9" id="Text Box 72" o:spid="_x0000_s1046" type="#_x0000_t202" style="position:absolute;margin-left:67.45pt;margin-top:640.95pt;width:316.4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" stroked="f">
                <v:textbox style="mso-fit-shape-to-text:t" inset="0,0,0,0">
                  <w:txbxContent>
                    <w:p w14:paraId="2D244BE2" w14:textId="505498F1" w:rsidR="004C715D" w:rsidRPr="00DF7EFC" w:rsidRDefault="004C715D" w:rsidP="00DF7EFC">
                      <w:pPr>
                        <w:jc w:val="center"/>
                        <w:rPr>
                          <w:noProof/>
                          <w:sz w:val="24"/>
                          <w:szCs w:val="24"/>
                        </w:rPr>
                      </w:pPr>
                      <w:bookmarkStart w:id="509" w:name="_Toc89897962"/>
                      <w:bookmarkStart w:id="510" w:name="_Toc90502407"/>
                      <w:bookmarkStart w:id="511" w:name="_Toc90543256"/>
                      <w:bookmarkStart w:id="512" w:name="_Toc90544780"/>
                      <w:bookmarkStart w:id="513" w:name="_Toc90547266"/>
                      <w:bookmarkStart w:id="514" w:name="_Toc90548943"/>
                      <w:bookmarkStart w:id="515" w:name="_Toc90639336"/>
                      <w:bookmarkStart w:id="516" w:name="_Toc91601255"/>
                      <w:r w:rsidRPr="00DF7EFC">
                        <w:rPr>
                          <w:sz w:val="24"/>
                          <w:szCs w:val="24"/>
                        </w:rPr>
                        <w:t xml:space="preserve">Mobile Figure  </w:t>
                      </w:r>
                      <w:r w:rsidRPr="00DF7EFC">
                        <w:rPr>
                          <w:sz w:val="24"/>
                          <w:szCs w:val="24"/>
                        </w:rPr>
                        <w:fldChar w:fldCharType="begin"/>
                      </w:r>
                      <w:r w:rsidRPr="00DF7EFC">
                        <w:rPr>
                          <w:sz w:val="24"/>
                          <w:szCs w:val="24"/>
                        </w:rPr>
                        <w:instrText xml:space="preserve"> SEQ Mobile_Figure_ \* ARABIC </w:instrText>
                      </w:r>
                      <w:r w:rsidRPr="00DF7EFC">
                        <w:rPr>
                          <w:sz w:val="24"/>
                          <w:szCs w:val="24"/>
                        </w:rPr>
                        <w:fldChar w:fldCharType="separate"/>
                      </w:r>
                      <w:r>
                        <w:rPr>
                          <w:noProof/>
                          <w:sz w:val="24"/>
                          <w:szCs w:val="24"/>
                        </w:rPr>
                        <w:t>12</w:t>
                      </w:r>
                      <w:bookmarkEnd w:id="509"/>
                      <w:bookmarkEnd w:id="510"/>
                      <w:bookmarkEnd w:id="511"/>
                      <w:bookmarkEnd w:id="512"/>
                      <w:bookmarkEnd w:id="513"/>
                      <w:bookmarkEnd w:id="514"/>
                      <w:bookmarkEnd w:id="515"/>
                      <w:bookmarkEnd w:id="516"/>
                      <w:r w:rsidRPr="00DF7EFC">
                        <w:rPr>
                          <w:sz w:val="24"/>
                          <w:szCs w:val="24"/>
                        </w:rPr>
                        <w:fldChar w:fldCharType="end"/>
                      </w:r>
                    </w:p>
                  </w:txbxContent>
                </v:textbox>
                <w10:wrap type="tight"/>
              </v:shape>
            </w:pict>
          </mc:Fallback>
        </mc:AlternateContent>
      </w:r>
      <w:r w:rsidR="004F1C2D">
        <w:rPr>
          <w:noProof/>
        </w:rPr>
        <w:drawing>
          <wp:anchor distT="0" distB="0" distL="114300" distR="114300" simplePos="0" relativeHeight="251684864" behindDoc="1" locked="0" layoutInCell="1" allowOverlap="1" wp14:anchorId="27D4A5F2" wp14:editId="0DEFB97B">
            <wp:simplePos x="0" y="0"/>
            <wp:positionH relativeFrom="margin">
              <wp:align>center</wp:align>
            </wp:positionH>
            <wp:positionV relativeFrom="paragraph">
              <wp:posOffset>8890</wp:posOffset>
            </wp:positionV>
            <wp:extent cx="4018547" cy="8074025"/>
            <wp:effectExtent l="0" t="0" r="1270" b="3175"/>
            <wp:wrapTight wrapText="bothSides">
              <wp:wrapPolygon edited="0">
                <wp:start x="0" y="0"/>
                <wp:lineTo x="0" y="21558"/>
                <wp:lineTo x="21504" y="21558"/>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nctionProfile.jpg"/>
                    <pic:cNvPicPr/>
                  </pic:nvPicPr>
                  <pic:blipFill>
                    <a:blip r:embed="rId91">
                      <a:extLst>
                        <a:ext uri="{28A0092B-C50C-407E-A947-70E740481C1C}">
                          <a14:useLocalDpi xmlns:a14="http://schemas.microsoft.com/office/drawing/2010/main" val="0"/>
                        </a:ext>
                      </a:extLst>
                    </a:blip>
                    <a:stretch>
                      <a:fillRect/>
                    </a:stretch>
                  </pic:blipFill>
                  <pic:spPr>
                    <a:xfrm>
                      <a:off x="0" y="0"/>
                      <a:ext cx="4018547" cy="8074025"/>
                    </a:xfrm>
                    <a:prstGeom prst="rect">
                      <a:avLst/>
                    </a:prstGeom>
                  </pic:spPr>
                </pic:pic>
              </a:graphicData>
            </a:graphic>
          </wp:anchor>
        </w:drawing>
      </w:r>
      <w:bookmarkStart w:id="517" w:name="_Toc89280569"/>
      <w:bookmarkStart w:id="518" w:name="_Toc89630977"/>
    </w:p>
    <w:p w14:paraId="15B6D69A" w14:textId="77777777" w:rsidR="004F1C2D" w:rsidRDefault="004F1C2D" w:rsidP="004F1C2D"/>
    <w:p w14:paraId="7A157EB0" w14:textId="77777777" w:rsidR="004F1C2D" w:rsidRDefault="004F1C2D" w:rsidP="004F1C2D"/>
    <w:p w14:paraId="0D0CF33D" w14:textId="77777777" w:rsidR="004F1C2D" w:rsidRDefault="004F1C2D" w:rsidP="004F1C2D"/>
    <w:p w14:paraId="4EC91FC5" w14:textId="77777777" w:rsidR="004F1C2D" w:rsidRDefault="004F1C2D" w:rsidP="004F1C2D"/>
    <w:p w14:paraId="3D5016FA" w14:textId="77777777" w:rsidR="004F1C2D" w:rsidRDefault="004F1C2D" w:rsidP="004F1C2D"/>
    <w:p w14:paraId="2413080F" w14:textId="77777777" w:rsidR="004F1C2D" w:rsidRDefault="004F1C2D" w:rsidP="004F1C2D"/>
    <w:p w14:paraId="0085DAB6" w14:textId="77777777" w:rsidR="004F1C2D" w:rsidRDefault="004F1C2D" w:rsidP="004F1C2D"/>
    <w:p w14:paraId="49754EB6" w14:textId="77777777" w:rsidR="004F1C2D" w:rsidRDefault="004F1C2D" w:rsidP="004F1C2D"/>
    <w:p w14:paraId="651C5013" w14:textId="77777777" w:rsidR="004F1C2D" w:rsidRDefault="004F1C2D" w:rsidP="004F1C2D"/>
    <w:p w14:paraId="41A76143" w14:textId="77777777" w:rsidR="004F1C2D" w:rsidRDefault="004F1C2D" w:rsidP="004F1C2D"/>
    <w:p w14:paraId="53B550DE" w14:textId="77777777" w:rsidR="004F1C2D" w:rsidRDefault="004F1C2D" w:rsidP="004F1C2D"/>
    <w:p w14:paraId="1B836345" w14:textId="77777777" w:rsidR="004F1C2D" w:rsidRDefault="004F1C2D" w:rsidP="004F1C2D"/>
    <w:p w14:paraId="5877DDEC" w14:textId="77777777" w:rsidR="004F1C2D" w:rsidRDefault="004F1C2D" w:rsidP="004F1C2D"/>
    <w:p w14:paraId="7B6115B5" w14:textId="77777777" w:rsidR="004F1C2D" w:rsidRDefault="004F1C2D" w:rsidP="004F1C2D"/>
    <w:p w14:paraId="2538BBD2" w14:textId="77777777" w:rsidR="004F1C2D" w:rsidRDefault="004F1C2D" w:rsidP="004F1C2D"/>
    <w:p w14:paraId="2BA7268E" w14:textId="77777777" w:rsidR="004F1C2D" w:rsidRDefault="004F1C2D" w:rsidP="004F1C2D"/>
    <w:p w14:paraId="0B9D7DD6" w14:textId="77777777" w:rsidR="004F1C2D" w:rsidRDefault="004F1C2D" w:rsidP="004F1C2D"/>
    <w:p w14:paraId="4991E8F8" w14:textId="77777777" w:rsidR="004F1C2D" w:rsidRDefault="004F1C2D" w:rsidP="004F1C2D"/>
    <w:p w14:paraId="7BEFC9A4" w14:textId="77777777" w:rsidR="004F1C2D" w:rsidRDefault="004F1C2D" w:rsidP="004F1C2D"/>
    <w:p w14:paraId="57E89270" w14:textId="77777777" w:rsidR="004F1C2D" w:rsidRDefault="004F1C2D" w:rsidP="004F1C2D"/>
    <w:p w14:paraId="05270842" w14:textId="77777777" w:rsidR="004F1C2D" w:rsidRDefault="004F1C2D" w:rsidP="004F1C2D"/>
    <w:p w14:paraId="216FB522" w14:textId="77777777" w:rsidR="004F1C2D" w:rsidRDefault="004F1C2D" w:rsidP="004F1C2D"/>
    <w:p w14:paraId="5C826B80" w14:textId="77777777" w:rsidR="004F1C2D" w:rsidRDefault="004F1C2D" w:rsidP="004F1C2D"/>
    <w:p w14:paraId="79D8892D" w14:textId="77777777" w:rsidR="004F1C2D" w:rsidRDefault="004F1C2D" w:rsidP="004F1C2D"/>
    <w:p w14:paraId="1D9F3613" w14:textId="77777777" w:rsidR="004F1C2D" w:rsidRDefault="004F1C2D" w:rsidP="004F1C2D"/>
    <w:bookmarkEnd w:id="517"/>
    <w:bookmarkEnd w:id="518"/>
    <w:p w14:paraId="54F5CB4B" w14:textId="2A4A6A14" w:rsidR="0005396E" w:rsidRDefault="0005396E"/>
    <w:p w14:paraId="7484E897" w14:textId="67786143" w:rsidR="00C11AEE" w:rsidRDefault="00033F4B" w:rsidP="00C11AEE">
      <w:pPr>
        <w:keepNext/>
        <w:jc w:val="center"/>
      </w:pPr>
      <w:r>
        <w:rPr>
          <w:noProof/>
        </w:rPr>
        <w:lastRenderedPageBreak/>
        <mc:AlternateContent>
          <mc:Choice Requires="wps">
            <w:drawing>
              <wp:anchor distT="0" distB="0" distL="114300" distR="114300" simplePos="0" relativeHeight="251750400" behindDoc="1" locked="0" layoutInCell="1" allowOverlap="1" wp14:anchorId="10383809" wp14:editId="65E17ECB">
                <wp:simplePos x="0" y="0"/>
                <wp:positionH relativeFrom="column">
                  <wp:posOffset>962025</wp:posOffset>
                </wp:positionH>
                <wp:positionV relativeFrom="paragraph">
                  <wp:posOffset>8079105</wp:posOffset>
                </wp:positionV>
                <wp:extent cx="3801745"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382AD740" w14:textId="4076F6C4" w:rsidR="004C715D" w:rsidRPr="00033F4B" w:rsidRDefault="004C715D" w:rsidP="00033F4B">
                            <w:pPr>
                              <w:jc w:val="center"/>
                              <w:rPr>
                                <w:noProof/>
                                <w:sz w:val="24"/>
                                <w:szCs w:val="24"/>
                              </w:rPr>
                            </w:pPr>
                            <w:bookmarkStart w:id="519" w:name="_Toc89897963"/>
                            <w:bookmarkStart w:id="520" w:name="_Toc90502408"/>
                            <w:bookmarkStart w:id="521" w:name="_Toc90543257"/>
                            <w:bookmarkStart w:id="522" w:name="_Toc90544781"/>
                            <w:bookmarkStart w:id="523" w:name="_Toc90547267"/>
                            <w:bookmarkStart w:id="524" w:name="_Toc90548944"/>
                            <w:bookmarkStart w:id="525" w:name="_Toc90639337"/>
                            <w:bookmarkStart w:id="526" w:name="_Toc91601256"/>
                            <w:r w:rsidRPr="00033F4B">
                              <w:rPr>
                                <w:sz w:val="24"/>
                                <w:szCs w:val="24"/>
                              </w:rPr>
                              <w:t xml:space="preserve">Mobile Figure  </w:t>
                            </w:r>
                            <w:r w:rsidRPr="00033F4B">
                              <w:rPr>
                                <w:sz w:val="24"/>
                                <w:szCs w:val="24"/>
                              </w:rPr>
                              <w:fldChar w:fldCharType="begin"/>
                            </w:r>
                            <w:r w:rsidRPr="00033F4B">
                              <w:rPr>
                                <w:sz w:val="24"/>
                                <w:szCs w:val="24"/>
                              </w:rPr>
                              <w:instrText xml:space="preserve"> SEQ Mobile_Figure_ \* ARABIC </w:instrText>
                            </w:r>
                            <w:r w:rsidRPr="00033F4B">
                              <w:rPr>
                                <w:sz w:val="24"/>
                                <w:szCs w:val="24"/>
                              </w:rPr>
                              <w:fldChar w:fldCharType="separate"/>
                            </w:r>
                            <w:r>
                              <w:rPr>
                                <w:noProof/>
                                <w:sz w:val="24"/>
                                <w:szCs w:val="24"/>
                              </w:rPr>
                              <w:t>13</w:t>
                            </w:r>
                            <w:bookmarkEnd w:id="519"/>
                            <w:bookmarkEnd w:id="520"/>
                            <w:bookmarkEnd w:id="521"/>
                            <w:bookmarkEnd w:id="522"/>
                            <w:bookmarkEnd w:id="523"/>
                            <w:bookmarkEnd w:id="524"/>
                            <w:bookmarkEnd w:id="525"/>
                            <w:bookmarkEnd w:id="526"/>
                            <w:r w:rsidRPr="00033F4B">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83809" id="Text Box 73" o:spid="_x0000_s1047" type="#_x0000_t202" style="position:absolute;left:0;text-align:left;margin-left:75.75pt;margin-top:636.15pt;width:299.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" stroked="f">
                <v:textbox style="mso-fit-shape-to-text:t" inset="0,0,0,0">
                  <w:txbxContent>
                    <w:p w14:paraId="382AD740" w14:textId="4076F6C4" w:rsidR="004C715D" w:rsidRPr="00033F4B" w:rsidRDefault="004C715D" w:rsidP="00033F4B">
                      <w:pPr>
                        <w:jc w:val="center"/>
                        <w:rPr>
                          <w:noProof/>
                          <w:sz w:val="24"/>
                          <w:szCs w:val="24"/>
                        </w:rPr>
                      </w:pPr>
                      <w:bookmarkStart w:id="527" w:name="_Toc89897963"/>
                      <w:bookmarkStart w:id="528" w:name="_Toc90502408"/>
                      <w:bookmarkStart w:id="529" w:name="_Toc90543257"/>
                      <w:bookmarkStart w:id="530" w:name="_Toc90544781"/>
                      <w:bookmarkStart w:id="531" w:name="_Toc90547267"/>
                      <w:bookmarkStart w:id="532" w:name="_Toc90548944"/>
                      <w:bookmarkStart w:id="533" w:name="_Toc90639337"/>
                      <w:bookmarkStart w:id="534" w:name="_Toc91601256"/>
                      <w:r w:rsidRPr="00033F4B">
                        <w:rPr>
                          <w:sz w:val="24"/>
                          <w:szCs w:val="24"/>
                        </w:rPr>
                        <w:t xml:space="preserve">Mobile Figure  </w:t>
                      </w:r>
                      <w:r w:rsidRPr="00033F4B">
                        <w:rPr>
                          <w:sz w:val="24"/>
                          <w:szCs w:val="24"/>
                        </w:rPr>
                        <w:fldChar w:fldCharType="begin"/>
                      </w:r>
                      <w:r w:rsidRPr="00033F4B">
                        <w:rPr>
                          <w:sz w:val="24"/>
                          <w:szCs w:val="24"/>
                        </w:rPr>
                        <w:instrText xml:space="preserve"> SEQ Mobile_Figure_ \* ARABIC </w:instrText>
                      </w:r>
                      <w:r w:rsidRPr="00033F4B">
                        <w:rPr>
                          <w:sz w:val="24"/>
                          <w:szCs w:val="24"/>
                        </w:rPr>
                        <w:fldChar w:fldCharType="separate"/>
                      </w:r>
                      <w:r>
                        <w:rPr>
                          <w:noProof/>
                          <w:sz w:val="24"/>
                          <w:szCs w:val="24"/>
                        </w:rPr>
                        <w:t>13</w:t>
                      </w:r>
                      <w:bookmarkEnd w:id="527"/>
                      <w:bookmarkEnd w:id="528"/>
                      <w:bookmarkEnd w:id="529"/>
                      <w:bookmarkEnd w:id="530"/>
                      <w:bookmarkEnd w:id="531"/>
                      <w:bookmarkEnd w:id="532"/>
                      <w:bookmarkEnd w:id="533"/>
                      <w:bookmarkEnd w:id="534"/>
                      <w:r w:rsidRPr="00033F4B">
                        <w:rPr>
                          <w:sz w:val="24"/>
                          <w:szCs w:val="24"/>
                        </w:rPr>
                        <w:fldChar w:fldCharType="end"/>
                      </w:r>
                    </w:p>
                  </w:txbxContent>
                </v:textbox>
                <w10:wrap type="tight"/>
              </v:shape>
            </w:pict>
          </mc:Fallback>
        </mc:AlternateContent>
      </w:r>
      <w:r w:rsidR="0005396E">
        <w:rPr>
          <w:noProof/>
        </w:rPr>
        <w:drawing>
          <wp:anchor distT="0" distB="0" distL="114300" distR="114300" simplePos="0" relativeHeight="251685888" behindDoc="1" locked="0" layoutInCell="1" allowOverlap="1" wp14:anchorId="73A1ED24" wp14:editId="3E533B53">
            <wp:simplePos x="0" y="0"/>
            <wp:positionH relativeFrom="column">
              <wp:posOffset>962025</wp:posOffset>
            </wp:positionH>
            <wp:positionV relativeFrom="paragraph">
              <wp:posOffset>1270</wp:posOffset>
            </wp:positionV>
            <wp:extent cx="3801979" cy="8020685"/>
            <wp:effectExtent l="0" t="0" r="8255" b="0"/>
            <wp:wrapTight wrapText="bothSides">
              <wp:wrapPolygon edited="0">
                <wp:start x="0" y="0"/>
                <wp:lineTo x="0" y="21547"/>
                <wp:lineTo x="21539" y="21547"/>
                <wp:lineTo x="215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rolDevice.jpg"/>
                    <pic:cNvPicPr/>
                  </pic:nvPicPr>
                  <pic:blipFill>
                    <a:blip r:embed="rId92">
                      <a:extLst>
                        <a:ext uri="{28A0092B-C50C-407E-A947-70E740481C1C}">
                          <a14:useLocalDpi xmlns:a14="http://schemas.microsoft.com/office/drawing/2010/main" val="0"/>
                        </a:ext>
                      </a:extLst>
                    </a:blip>
                    <a:stretch>
                      <a:fillRect/>
                    </a:stretch>
                  </pic:blipFill>
                  <pic:spPr>
                    <a:xfrm>
                      <a:off x="0" y="0"/>
                      <a:ext cx="3801979" cy="8020685"/>
                    </a:xfrm>
                    <a:prstGeom prst="rect">
                      <a:avLst/>
                    </a:prstGeom>
                  </pic:spPr>
                </pic:pic>
              </a:graphicData>
            </a:graphic>
          </wp:anchor>
        </w:drawing>
      </w:r>
    </w:p>
    <w:p w14:paraId="1B31F92C" w14:textId="77777777" w:rsidR="004F1C2D" w:rsidRDefault="004F1C2D" w:rsidP="00C11AEE">
      <w:pPr>
        <w:jc w:val="center"/>
      </w:pPr>
      <w:bookmarkStart w:id="535" w:name="_Toc89280570"/>
      <w:bookmarkStart w:id="536" w:name="_Toc89630978"/>
    </w:p>
    <w:p w14:paraId="6F564A7E" w14:textId="77777777" w:rsidR="006E2B7E" w:rsidRDefault="006E2B7E" w:rsidP="00C11AEE">
      <w:pPr>
        <w:jc w:val="center"/>
      </w:pPr>
    </w:p>
    <w:p w14:paraId="046FD817" w14:textId="77777777" w:rsidR="006E2B7E" w:rsidRDefault="006E2B7E" w:rsidP="00C11AEE">
      <w:pPr>
        <w:jc w:val="center"/>
      </w:pPr>
    </w:p>
    <w:p w14:paraId="09D3FCF2" w14:textId="77777777" w:rsidR="006E2B7E" w:rsidRDefault="006E2B7E" w:rsidP="00C11AEE">
      <w:pPr>
        <w:jc w:val="center"/>
      </w:pPr>
    </w:p>
    <w:p w14:paraId="7D0F44DE" w14:textId="77777777" w:rsidR="006E2B7E" w:rsidRDefault="006E2B7E" w:rsidP="00C11AEE">
      <w:pPr>
        <w:jc w:val="center"/>
      </w:pPr>
    </w:p>
    <w:p w14:paraId="0A953CE9" w14:textId="77777777" w:rsidR="006E2B7E" w:rsidRDefault="006E2B7E" w:rsidP="00C11AEE">
      <w:pPr>
        <w:jc w:val="center"/>
      </w:pPr>
    </w:p>
    <w:p w14:paraId="4CBD1F45" w14:textId="77777777" w:rsidR="006E2B7E" w:rsidRDefault="006E2B7E" w:rsidP="00C11AEE">
      <w:pPr>
        <w:jc w:val="center"/>
      </w:pPr>
    </w:p>
    <w:p w14:paraId="668F2C45" w14:textId="77777777" w:rsidR="006E2B7E" w:rsidRDefault="006E2B7E" w:rsidP="00C11AEE">
      <w:pPr>
        <w:jc w:val="center"/>
      </w:pPr>
    </w:p>
    <w:p w14:paraId="72622949" w14:textId="77777777" w:rsidR="006E2B7E" w:rsidRDefault="006E2B7E" w:rsidP="00C11AEE">
      <w:pPr>
        <w:jc w:val="center"/>
      </w:pPr>
    </w:p>
    <w:p w14:paraId="5D9E59B7" w14:textId="77777777" w:rsidR="006E2B7E" w:rsidRDefault="006E2B7E" w:rsidP="00C11AEE">
      <w:pPr>
        <w:jc w:val="center"/>
      </w:pPr>
    </w:p>
    <w:p w14:paraId="45ED6A84" w14:textId="77777777" w:rsidR="006E2B7E" w:rsidRDefault="006E2B7E" w:rsidP="00C11AEE">
      <w:pPr>
        <w:jc w:val="center"/>
      </w:pPr>
    </w:p>
    <w:p w14:paraId="1533B64A" w14:textId="77777777" w:rsidR="006E2B7E" w:rsidRDefault="006E2B7E" w:rsidP="00C11AEE">
      <w:pPr>
        <w:jc w:val="center"/>
      </w:pPr>
    </w:p>
    <w:p w14:paraId="177685D0" w14:textId="77777777" w:rsidR="006E2B7E" w:rsidRDefault="006E2B7E" w:rsidP="00C11AEE">
      <w:pPr>
        <w:jc w:val="center"/>
      </w:pPr>
    </w:p>
    <w:p w14:paraId="25C1F103" w14:textId="77777777" w:rsidR="006E2B7E" w:rsidRDefault="006E2B7E" w:rsidP="00C11AEE">
      <w:pPr>
        <w:jc w:val="center"/>
      </w:pPr>
    </w:p>
    <w:p w14:paraId="085B7559" w14:textId="77777777" w:rsidR="006E2B7E" w:rsidRDefault="006E2B7E" w:rsidP="00C11AEE">
      <w:pPr>
        <w:jc w:val="center"/>
      </w:pPr>
    </w:p>
    <w:p w14:paraId="3188B47A" w14:textId="77777777" w:rsidR="006E2B7E" w:rsidRDefault="006E2B7E" w:rsidP="00C11AEE">
      <w:pPr>
        <w:jc w:val="center"/>
      </w:pPr>
    </w:p>
    <w:p w14:paraId="2DD6508A" w14:textId="77777777" w:rsidR="006E2B7E" w:rsidRDefault="006E2B7E" w:rsidP="00C11AEE">
      <w:pPr>
        <w:jc w:val="center"/>
      </w:pPr>
    </w:p>
    <w:p w14:paraId="53F05D76" w14:textId="77777777" w:rsidR="006E2B7E" w:rsidRDefault="006E2B7E" w:rsidP="00C11AEE">
      <w:pPr>
        <w:jc w:val="center"/>
      </w:pPr>
    </w:p>
    <w:p w14:paraId="3BEB68C6" w14:textId="77777777" w:rsidR="006E2B7E" w:rsidRDefault="006E2B7E" w:rsidP="00C11AEE">
      <w:pPr>
        <w:jc w:val="center"/>
      </w:pPr>
    </w:p>
    <w:p w14:paraId="36902BEA" w14:textId="77777777" w:rsidR="006E2B7E" w:rsidRDefault="006E2B7E" w:rsidP="00C11AEE">
      <w:pPr>
        <w:jc w:val="center"/>
      </w:pPr>
    </w:p>
    <w:p w14:paraId="741F9D0E" w14:textId="77777777" w:rsidR="006E2B7E" w:rsidRDefault="006E2B7E" w:rsidP="00C11AEE">
      <w:pPr>
        <w:jc w:val="center"/>
      </w:pPr>
    </w:p>
    <w:p w14:paraId="4FDDB27B" w14:textId="77777777" w:rsidR="006E2B7E" w:rsidRDefault="006E2B7E" w:rsidP="00C11AEE">
      <w:pPr>
        <w:jc w:val="center"/>
      </w:pPr>
    </w:p>
    <w:p w14:paraId="493015C8" w14:textId="77777777" w:rsidR="006E2B7E" w:rsidRDefault="006E2B7E" w:rsidP="00C11AEE">
      <w:pPr>
        <w:jc w:val="center"/>
      </w:pPr>
    </w:p>
    <w:p w14:paraId="78FB7FB3" w14:textId="77777777" w:rsidR="006E2B7E" w:rsidRDefault="006E2B7E" w:rsidP="00C11AEE">
      <w:pPr>
        <w:jc w:val="center"/>
      </w:pPr>
    </w:p>
    <w:p w14:paraId="4A27E910" w14:textId="77777777" w:rsidR="006E2B7E" w:rsidRDefault="006E2B7E" w:rsidP="00C11AEE">
      <w:pPr>
        <w:jc w:val="center"/>
      </w:pPr>
    </w:p>
    <w:bookmarkEnd w:id="535"/>
    <w:bookmarkEnd w:id="536"/>
    <w:p w14:paraId="0ECCDBFD" w14:textId="63AEC4C5" w:rsidR="00C11AEE" w:rsidRDefault="00C20E55" w:rsidP="00C11AEE">
      <w:pPr>
        <w:keepNext/>
        <w:jc w:val="center"/>
      </w:pPr>
      <w:r>
        <w:rPr>
          <w:noProof/>
        </w:rPr>
        <w:lastRenderedPageBreak/>
        <mc:AlternateContent>
          <mc:Choice Requires="wps">
            <w:drawing>
              <wp:anchor distT="0" distB="0" distL="114300" distR="114300" simplePos="0" relativeHeight="251752448" behindDoc="1" locked="0" layoutInCell="1" allowOverlap="1" wp14:anchorId="42BFB293" wp14:editId="5968781B">
                <wp:simplePos x="0" y="0"/>
                <wp:positionH relativeFrom="column">
                  <wp:posOffset>1076325</wp:posOffset>
                </wp:positionH>
                <wp:positionV relativeFrom="paragraph">
                  <wp:posOffset>8025765</wp:posOffset>
                </wp:positionV>
                <wp:extent cx="3585210"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3585210" cy="635"/>
                        </a:xfrm>
                        <a:prstGeom prst="rect">
                          <a:avLst/>
                        </a:prstGeom>
                        <a:solidFill>
                          <a:prstClr val="white"/>
                        </a:solidFill>
                        <a:ln>
                          <a:noFill/>
                        </a:ln>
                      </wps:spPr>
                      <wps:txbx>
                        <w:txbxContent>
                          <w:p w14:paraId="4DFA0DF6" w14:textId="582BE25A" w:rsidR="004C715D" w:rsidRPr="00C20E55" w:rsidRDefault="004C715D" w:rsidP="00C20E55">
                            <w:pPr>
                              <w:jc w:val="center"/>
                              <w:rPr>
                                <w:noProof/>
                                <w:sz w:val="24"/>
                                <w:szCs w:val="24"/>
                              </w:rPr>
                            </w:pPr>
                            <w:bookmarkStart w:id="537" w:name="_Toc89897964"/>
                            <w:bookmarkStart w:id="538" w:name="_Toc90502409"/>
                            <w:bookmarkStart w:id="539" w:name="_Toc90543258"/>
                            <w:bookmarkStart w:id="540" w:name="_Toc90544782"/>
                            <w:bookmarkStart w:id="541" w:name="_Toc90547268"/>
                            <w:bookmarkStart w:id="542" w:name="_Toc90548945"/>
                            <w:bookmarkStart w:id="543" w:name="_Toc90639338"/>
                            <w:bookmarkStart w:id="544" w:name="_Toc91601257"/>
                            <w:r w:rsidRPr="00C20E55">
                              <w:rPr>
                                <w:sz w:val="24"/>
                                <w:szCs w:val="24"/>
                              </w:rPr>
                              <w:t xml:space="preserve">Mobile Figure  </w:t>
                            </w:r>
                            <w:r w:rsidRPr="00C20E55">
                              <w:rPr>
                                <w:sz w:val="24"/>
                                <w:szCs w:val="24"/>
                              </w:rPr>
                              <w:fldChar w:fldCharType="begin"/>
                            </w:r>
                            <w:r w:rsidRPr="00C20E55">
                              <w:rPr>
                                <w:sz w:val="24"/>
                                <w:szCs w:val="24"/>
                              </w:rPr>
                              <w:instrText xml:space="preserve"> SEQ Mobile_Figure_ \* ARABIC </w:instrText>
                            </w:r>
                            <w:r w:rsidRPr="00C20E55">
                              <w:rPr>
                                <w:sz w:val="24"/>
                                <w:szCs w:val="24"/>
                              </w:rPr>
                              <w:fldChar w:fldCharType="separate"/>
                            </w:r>
                            <w:r>
                              <w:rPr>
                                <w:noProof/>
                                <w:sz w:val="24"/>
                                <w:szCs w:val="24"/>
                              </w:rPr>
                              <w:t>14</w:t>
                            </w:r>
                            <w:bookmarkEnd w:id="537"/>
                            <w:bookmarkEnd w:id="538"/>
                            <w:bookmarkEnd w:id="539"/>
                            <w:bookmarkEnd w:id="540"/>
                            <w:bookmarkEnd w:id="541"/>
                            <w:bookmarkEnd w:id="542"/>
                            <w:bookmarkEnd w:id="543"/>
                            <w:bookmarkEnd w:id="544"/>
                            <w:r w:rsidRPr="00C20E55">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B293" id="Text Box 74" o:spid="_x0000_s1048" type="#_x0000_t202" style="position:absolute;left:0;text-align:left;margin-left:84.75pt;margin-top:631.95pt;width:282.3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wMAIAAGc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" stroked="f">
                <v:textbox style="mso-fit-shape-to-text:t" inset="0,0,0,0">
                  <w:txbxContent>
                    <w:p w14:paraId="4DFA0DF6" w14:textId="582BE25A" w:rsidR="004C715D" w:rsidRPr="00C20E55" w:rsidRDefault="004C715D" w:rsidP="00C20E55">
                      <w:pPr>
                        <w:jc w:val="center"/>
                        <w:rPr>
                          <w:noProof/>
                          <w:sz w:val="24"/>
                          <w:szCs w:val="24"/>
                        </w:rPr>
                      </w:pPr>
                      <w:bookmarkStart w:id="545" w:name="_Toc89897964"/>
                      <w:bookmarkStart w:id="546" w:name="_Toc90502409"/>
                      <w:bookmarkStart w:id="547" w:name="_Toc90543258"/>
                      <w:bookmarkStart w:id="548" w:name="_Toc90544782"/>
                      <w:bookmarkStart w:id="549" w:name="_Toc90547268"/>
                      <w:bookmarkStart w:id="550" w:name="_Toc90548945"/>
                      <w:bookmarkStart w:id="551" w:name="_Toc90639338"/>
                      <w:bookmarkStart w:id="552" w:name="_Toc91601257"/>
                      <w:r w:rsidRPr="00C20E55">
                        <w:rPr>
                          <w:sz w:val="24"/>
                          <w:szCs w:val="24"/>
                        </w:rPr>
                        <w:t xml:space="preserve">Mobile Figure  </w:t>
                      </w:r>
                      <w:r w:rsidRPr="00C20E55">
                        <w:rPr>
                          <w:sz w:val="24"/>
                          <w:szCs w:val="24"/>
                        </w:rPr>
                        <w:fldChar w:fldCharType="begin"/>
                      </w:r>
                      <w:r w:rsidRPr="00C20E55">
                        <w:rPr>
                          <w:sz w:val="24"/>
                          <w:szCs w:val="24"/>
                        </w:rPr>
                        <w:instrText xml:space="preserve"> SEQ Mobile_Figure_ \* ARABIC </w:instrText>
                      </w:r>
                      <w:r w:rsidRPr="00C20E55">
                        <w:rPr>
                          <w:sz w:val="24"/>
                          <w:szCs w:val="24"/>
                        </w:rPr>
                        <w:fldChar w:fldCharType="separate"/>
                      </w:r>
                      <w:r>
                        <w:rPr>
                          <w:noProof/>
                          <w:sz w:val="24"/>
                          <w:szCs w:val="24"/>
                        </w:rPr>
                        <w:t>14</w:t>
                      </w:r>
                      <w:bookmarkEnd w:id="545"/>
                      <w:bookmarkEnd w:id="546"/>
                      <w:bookmarkEnd w:id="547"/>
                      <w:bookmarkEnd w:id="548"/>
                      <w:bookmarkEnd w:id="549"/>
                      <w:bookmarkEnd w:id="550"/>
                      <w:bookmarkEnd w:id="551"/>
                      <w:bookmarkEnd w:id="552"/>
                      <w:r w:rsidRPr="00C20E55">
                        <w:rPr>
                          <w:sz w:val="24"/>
                          <w:szCs w:val="24"/>
                        </w:rPr>
                        <w:fldChar w:fldCharType="end"/>
                      </w:r>
                    </w:p>
                  </w:txbxContent>
                </v:textbox>
                <w10:wrap type="tight"/>
              </v:shape>
            </w:pict>
          </mc:Fallback>
        </mc:AlternateContent>
      </w:r>
      <w:r w:rsidR="0005396E">
        <w:rPr>
          <w:noProof/>
        </w:rPr>
        <w:drawing>
          <wp:anchor distT="0" distB="0" distL="114300" distR="114300" simplePos="0" relativeHeight="251686912" behindDoc="1" locked="0" layoutInCell="1" allowOverlap="1" wp14:anchorId="50993340" wp14:editId="71BDC6B0">
            <wp:simplePos x="0" y="0"/>
            <wp:positionH relativeFrom="column">
              <wp:posOffset>1076325</wp:posOffset>
            </wp:positionH>
            <wp:positionV relativeFrom="paragraph">
              <wp:posOffset>1270</wp:posOffset>
            </wp:positionV>
            <wp:extent cx="3585410" cy="7967578"/>
            <wp:effectExtent l="0" t="0" r="0" b="0"/>
            <wp:wrapTight wrapText="bothSides">
              <wp:wrapPolygon edited="0">
                <wp:start x="0" y="0"/>
                <wp:lineTo x="0" y="21536"/>
                <wp:lineTo x="21462" y="21536"/>
                <wp:lineTo x="214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Control.jpg"/>
                    <pic:cNvPicPr/>
                  </pic:nvPicPr>
                  <pic:blipFill>
                    <a:blip r:embed="rId93">
                      <a:extLst>
                        <a:ext uri="{28A0092B-C50C-407E-A947-70E740481C1C}">
                          <a14:useLocalDpi xmlns:a14="http://schemas.microsoft.com/office/drawing/2010/main" val="0"/>
                        </a:ext>
                      </a:extLst>
                    </a:blip>
                    <a:stretch>
                      <a:fillRect/>
                    </a:stretch>
                  </pic:blipFill>
                  <pic:spPr>
                    <a:xfrm>
                      <a:off x="0" y="0"/>
                      <a:ext cx="3585410" cy="7967578"/>
                    </a:xfrm>
                    <a:prstGeom prst="rect">
                      <a:avLst/>
                    </a:prstGeom>
                  </pic:spPr>
                </pic:pic>
              </a:graphicData>
            </a:graphic>
          </wp:anchor>
        </w:drawing>
      </w:r>
    </w:p>
    <w:p w14:paraId="72AF19C1" w14:textId="77777777" w:rsidR="009E044E" w:rsidRDefault="009E044E" w:rsidP="00C11AEE">
      <w:pPr>
        <w:jc w:val="center"/>
      </w:pPr>
      <w:bookmarkStart w:id="553" w:name="_Toc89280571"/>
      <w:bookmarkStart w:id="554" w:name="_Toc89630979"/>
    </w:p>
    <w:p w14:paraId="29C9F812" w14:textId="77777777" w:rsidR="009E044E" w:rsidRDefault="009E044E" w:rsidP="00C11AEE">
      <w:pPr>
        <w:jc w:val="center"/>
      </w:pPr>
    </w:p>
    <w:p w14:paraId="2D8644D7" w14:textId="77777777" w:rsidR="009E044E" w:rsidRDefault="009E044E" w:rsidP="00C11AEE">
      <w:pPr>
        <w:jc w:val="center"/>
      </w:pPr>
    </w:p>
    <w:p w14:paraId="447694F1" w14:textId="77777777" w:rsidR="009E044E" w:rsidRDefault="009E044E" w:rsidP="00C11AEE">
      <w:pPr>
        <w:jc w:val="center"/>
      </w:pPr>
    </w:p>
    <w:p w14:paraId="786C62D1" w14:textId="77777777" w:rsidR="009E044E" w:rsidRDefault="009E044E" w:rsidP="00C11AEE">
      <w:pPr>
        <w:jc w:val="center"/>
      </w:pPr>
    </w:p>
    <w:p w14:paraId="3CC4EB6E" w14:textId="77777777" w:rsidR="009E044E" w:rsidRDefault="009E044E" w:rsidP="00C11AEE">
      <w:pPr>
        <w:jc w:val="center"/>
      </w:pPr>
    </w:p>
    <w:p w14:paraId="3B33FDAA" w14:textId="77777777" w:rsidR="009E044E" w:rsidRDefault="009E044E" w:rsidP="00C11AEE">
      <w:pPr>
        <w:jc w:val="center"/>
      </w:pPr>
    </w:p>
    <w:p w14:paraId="484A5346" w14:textId="77777777" w:rsidR="009E044E" w:rsidRDefault="009E044E" w:rsidP="00C11AEE">
      <w:pPr>
        <w:jc w:val="center"/>
      </w:pPr>
    </w:p>
    <w:p w14:paraId="76188604" w14:textId="77777777" w:rsidR="009E044E" w:rsidRDefault="009E044E" w:rsidP="00C11AEE">
      <w:pPr>
        <w:jc w:val="center"/>
      </w:pPr>
    </w:p>
    <w:p w14:paraId="3E193686" w14:textId="77777777" w:rsidR="009E044E" w:rsidRDefault="009E044E" w:rsidP="00C11AEE">
      <w:pPr>
        <w:jc w:val="center"/>
      </w:pPr>
    </w:p>
    <w:p w14:paraId="0405E59E" w14:textId="77777777" w:rsidR="009E044E" w:rsidRDefault="009E044E" w:rsidP="00C11AEE">
      <w:pPr>
        <w:jc w:val="center"/>
      </w:pPr>
    </w:p>
    <w:p w14:paraId="3DAA1547" w14:textId="77777777" w:rsidR="009E044E" w:rsidRDefault="009E044E" w:rsidP="00C11AEE">
      <w:pPr>
        <w:jc w:val="center"/>
      </w:pPr>
    </w:p>
    <w:p w14:paraId="14DCCED2" w14:textId="77777777" w:rsidR="009E044E" w:rsidRDefault="009E044E" w:rsidP="00C11AEE">
      <w:pPr>
        <w:jc w:val="center"/>
      </w:pPr>
    </w:p>
    <w:p w14:paraId="230DEB38" w14:textId="77777777" w:rsidR="009E044E" w:rsidRDefault="009E044E" w:rsidP="00C11AEE">
      <w:pPr>
        <w:jc w:val="center"/>
      </w:pPr>
    </w:p>
    <w:p w14:paraId="35D71A83" w14:textId="77777777" w:rsidR="009E044E" w:rsidRDefault="009E044E" w:rsidP="00C11AEE">
      <w:pPr>
        <w:jc w:val="center"/>
      </w:pPr>
    </w:p>
    <w:p w14:paraId="413332CA" w14:textId="77777777" w:rsidR="009E044E" w:rsidRDefault="009E044E" w:rsidP="00C11AEE">
      <w:pPr>
        <w:jc w:val="center"/>
      </w:pPr>
    </w:p>
    <w:p w14:paraId="2BF45BB1" w14:textId="77777777" w:rsidR="009E044E" w:rsidRDefault="009E044E" w:rsidP="00C11AEE">
      <w:pPr>
        <w:jc w:val="center"/>
      </w:pPr>
    </w:p>
    <w:p w14:paraId="1B6BFAA3" w14:textId="77777777" w:rsidR="009E044E" w:rsidRDefault="009E044E" w:rsidP="00C11AEE">
      <w:pPr>
        <w:jc w:val="center"/>
      </w:pPr>
    </w:p>
    <w:p w14:paraId="43271AA8" w14:textId="77777777" w:rsidR="009E044E" w:rsidRDefault="009E044E" w:rsidP="00C11AEE">
      <w:pPr>
        <w:jc w:val="center"/>
      </w:pPr>
    </w:p>
    <w:p w14:paraId="1CB07EB3" w14:textId="77777777" w:rsidR="009E044E" w:rsidRDefault="009E044E" w:rsidP="00C11AEE">
      <w:pPr>
        <w:jc w:val="center"/>
      </w:pPr>
    </w:p>
    <w:p w14:paraId="3026126D" w14:textId="77777777" w:rsidR="009E044E" w:rsidRDefault="009E044E" w:rsidP="00C11AEE">
      <w:pPr>
        <w:jc w:val="center"/>
      </w:pPr>
    </w:p>
    <w:p w14:paraId="21080D8D" w14:textId="77777777" w:rsidR="009E044E" w:rsidRDefault="009E044E" w:rsidP="00C11AEE">
      <w:pPr>
        <w:jc w:val="center"/>
      </w:pPr>
    </w:p>
    <w:p w14:paraId="129DBDA1" w14:textId="77777777" w:rsidR="009E044E" w:rsidRDefault="009E044E" w:rsidP="00C11AEE">
      <w:pPr>
        <w:jc w:val="center"/>
      </w:pPr>
    </w:p>
    <w:p w14:paraId="06468A63" w14:textId="77777777" w:rsidR="009E044E" w:rsidRDefault="009E044E" w:rsidP="00C11AEE">
      <w:pPr>
        <w:jc w:val="center"/>
      </w:pPr>
    </w:p>
    <w:p w14:paraId="00F56885" w14:textId="77777777" w:rsidR="009E044E" w:rsidRDefault="009E044E" w:rsidP="00C11AEE">
      <w:pPr>
        <w:jc w:val="center"/>
      </w:pPr>
    </w:p>
    <w:bookmarkEnd w:id="553"/>
    <w:bookmarkEnd w:id="554"/>
    <w:p w14:paraId="03D20DEB" w14:textId="3F11EB10" w:rsidR="00C11AEE" w:rsidRDefault="00EE253A" w:rsidP="00C11AEE">
      <w:pPr>
        <w:keepNext/>
        <w:jc w:val="center"/>
      </w:pPr>
      <w:r>
        <w:rPr>
          <w:noProof/>
        </w:rPr>
        <w:lastRenderedPageBreak/>
        <mc:AlternateContent>
          <mc:Choice Requires="wps">
            <w:drawing>
              <wp:anchor distT="0" distB="0" distL="114300" distR="114300" simplePos="0" relativeHeight="251754496" behindDoc="1" locked="0" layoutInCell="1" allowOverlap="1" wp14:anchorId="2D73A7F2" wp14:editId="46D657CB">
                <wp:simplePos x="0" y="0"/>
                <wp:positionH relativeFrom="column">
                  <wp:posOffset>904875</wp:posOffset>
                </wp:positionH>
                <wp:positionV relativeFrom="paragraph">
                  <wp:posOffset>7864475</wp:posOffset>
                </wp:positionV>
                <wp:extent cx="392176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3921760" cy="635"/>
                        </a:xfrm>
                        <a:prstGeom prst="rect">
                          <a:avLst/>
                        </a:prstGeom>
                        <a:solidFill>
                          <a:prstClr val="white"/>
                        </a:solidFill>
                        <a:ln>
                          <a:noFill/>
                        </a:ln>
                      </wps:spPr>
                      <wps:txbx>
                        <w:txbxContent>
                          <w:p w14:paraId="4634F08C" w14:textId="61891A00" w:rsidR="004C715D" w:rsidRPr="00EE253A" w:rsidRDefault="004C715D" w:rsidP="00EE253A">
                            <w:pPr>
                              <w:jc w:val="center"/>
                              <w:rPr>
                                <w:noProof/>
                                <w:sz w:val="24"/>
                                <w:szCs w:val="24"/>
                              </w:rPr>
                            </w:pPr>
                            <w:bookmarkStart w:id="555" w:name="_Toc89897965"/>
                            <w:bookmarkStart w:id="556" w:name="_Toc90502410"/>
                            <w:bookmarkStart w:id="557" w:name="_Toc90543259"/>
                            <w:bookmarkStart w:id="558" w:name="_Toc90544783"/>
                            <w:bookmarkStart w:id="559" w:name="_Toc90547269"/>
                            <w:bookmarkStart w:id="560" w:name="_Toc90548946"/>
                            <w:bookmarkStart w:id="561" w:name="_Toc90639339"/>
                            <w:bookmarkStart w:id="562" w:name="_Toc91601258"/>
                            <w:r w:rsidRPr="00EE253A">
                              <w:rPr>
                                <w:sz w:val="24"/>
                                <w:szCs w:val="24"/>
                              </w:rPr>
                              <w:t xml:space="preserve">Mobile Figure  </w:t>
                            </w:r>
                            <w:r w:rsidRPr="00EE253A">
                              <w:rPr>
                                <w:sz w:val="24"/>
                                <w:szCs w:val="24"/>
                              </w:rPr>
                              <w:fldChar w:fldCharType="begin"/>
                            </w:r>
                            <w:r w:rsidRPr="00EE253A">
                              <w:rPr>
                                <w:sz w:val="24"/>
                                <w:szCs w:val="24"/>
                              </w:rPr>
                              <w:instrText xml:space="preserve"> SEQ Mobile_Figure_ \* ARABIC </w:instrText>
                            </w:r>
                            <w:r w:rsidRPr="00EE253A">
                              <w:rPr>
                                <w:sz w:val="24"/>
                                <w:szCs w:val="24"/>
                              </w:rPr>
                              <w:fldChar w:fldCharType="separate"/>
                            </w:r>
                            <w:r>
                              <w:rPr>
                                <w:noProof/>
                                <w:sz w:val="24"/>
                                <w:szCs w:val="24"/>
                              </w:rPr>
                              <w:t>15</w:t>
                            </w:r>
                            <w:bookmarkEnd w:id="555"/>
                            <w:bookmarkEnd w:id="556"/>
                            <w:bookmarkEnd w:id="557"/>
                            <w:bookmarkEnd w:id="558"/>
                            <w:bookmarkEnd w:id="559"/>
                            <w:bookmarkEnd w:id="560"/>
                            <w:bookmarkEnd w:id="561"/>
                            <w:bookmarkEnd w:id="562"/>
                            <w:r w:rsidRPr="00EE253A">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3A7F2" id="Text Box 75" o:spid="_x0000_s1049" type="#_x0000_t202" style="position:absolute;left:0;text-align:left;margin-left:71.25pt;margin-top:619.25pt;width:308.8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" stroked="f">
                <v:textbox style="mso-fit-shape-to-text:t" inset="0,0,0,0">
                  <w:txbxContent>
                    <w:p w14:paraId="4634F08C" w14:textId="61891A00" w:rsidR="004C715D" w:rsidRPr="00EE253A" w:rsidRDefault="004C715D" w:rsidP="00EE253A">
                      <w:pPr>
                        <w:jc w:val="center"/>
                        <w:rPr>
                          <w:noProof/>
                          <w:sz w:val="24"/>
                          <w:szCs w:val="24"/>
                        </w:rPr>
                      </w:pPr>
                      <w:bookmarkStart w:id="563" w:name="_Toc89897965"/>
                      <w:bookmarkStart w:id="564" w:name="_Toc90502410"/>
                      <w:bookmarkStart w:id="565" w:name="_Toc90543259"/>
                      <w:bookmarkStart w:id="566" w:name="_Toc90544783"/>
                      <w:bookmarkStart w:id="567" w:name="_Toc90547269"/>
                      <w:bookmarkStart w:id="568" w:name="_Toc90548946"/>
                      <w:bookmarkStart w:id="569" w:name="_Toc90639339"/>
                      <w:bookmarkStart w:id="570" w:name="_Toc91601258"/>
                      <w:r w:rsidRPr="00EE253A">
                        <w:rPr>
                          <w:sz w:val="24"/>
                          <w:szCs w:val="24"/>
                        </w:rPr>
                        <w:t xml:space="preserve">Mobile Figure  </w:t>
                      </w:r>
                      <w:r w:rsidRPr="00EE253A">
                        <w:rPr>
                          <w:sz w:val="24"/>
                          <w:szCs w:val="24"/>
                        </w:rPr>
                        <w:fldChar w:fldCharType="begin"/>
                      </w:r>
                      <w:r w:rsidRPr="00EE253A">
                        <w:rPr>
                          <w:sz w:val="24"/>
                          <w:szCs w:val="24"/>
                        </w:rPr>
                        <w:instrText xml:space="preserve"> SEQ Mobile_Figure_ \* ARABIC </w:instrText>
                      </w:r>
                      <w:r w:rsidRPr="00EE253A">
                        <w:rPr>
                          <w:sz w:val="24"/>
                          <w:szCs w:val="24"/>
                        </w:rPr>
                        <w:fldChar w:fldCharType="separate"/>
                      </w:r>
                      <w:r>
                        <w:rPr>
                          <w:noProof/>
                          <w:sz w:val="24"/>
                          <w:szCs w:val="24"/>
                        </w:rPr>
                        <w:t>15</w:t>
                      </w:r>
                      <w:bookmarkEnd w:id="563"/>
                      <w:bookmarkEnd w:id="564"/>
                      <w:bookmarkEnd w:id="565"/>
                      <w:bookmarkEnd w:id="566"/>
                      <w:bookmarkEnd w:id="567"/>
                      <w:bookmarkEnd w:id="568"/>
                      <w:bookmarkEnd w:id="569"/>
                      <w:bookmarkEnd w:id="570"/>
                      <w:r w:rsidRPr="00EE253A">
                        <w:rPr>
                          <w:sz w:val="24"/>
                          <w:szCs w:val="24"/>
                        </w:rPr>
                        <w:fldChar w:fldCharType="end"/>
                      </w:r>
                    </w:p>
                  </w:txbxContent>
                </v:textbox>
                <w10:wrap type="tight"/>
              </v:shape>
            </w:pict>
          </mc:Fallback>
        </mc:AlternateContent>
      </w:r>
      <w:r w:rsidR="0005396E">
        <w:rPr>
          <w:noProof/>
        </w:rPr>
        <w:drawing>
          <wp:anchor distT="0" distB="0" distL="114300" distR="114300" simplePos="0" relativeHeight="251687936" behindDoc="1" locked="0" layoutInCell="1" allowOverlap="1" wp14:anchorId="38886989" wp14:editId="623C4563">
            <wp:simplePos x="0" y="0"/>
            <wp:positionH relativeFrom="column">
              <wp:posOffset>904875</wp:posOffset>
            </wp:positionH>
            <wp:positionV relativeFrom="paragraph">
              <wp:posOffset>1270</wp:posOffset>
            </wp:positionV>
            <wp:extent cx="3922295" cy="7806267"/>
            <wp:effectExtent l="0" t="0" r="2540" b="4445"/>
            <wp:wrapTight wrapText="bothSides">
              <wp:wrapPolygon edited="0">
                <wp:start x="0" y="0"/>
                <wp:lineTo x="0" y="21560"/>
                <wp:lineTo x="21509" y="21560"/>
                <wp:lineTo x="2150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vicecontrol2.jpg"/>
                    <pic:cNvPicPr/>
                  </pic:nvPicPr>
                  <pic:blipFill>
                    <a:blip r:embed="rId94">
                      <a:extLst>
                        <a:ext uri="{28A0092B-C50C-407E-A947-70E740481C1C}">
                          <a14:useLocalDpi xmlns:a14="http://schemas.microsoft.com/office/drawing/2010/main" val="0"/>
                        </a:ext>
                      </a:extLst>
                    </a:blip>
                    <a:stretch>
                      <a:fillRect/>
                    </a:stretch>
                  </pic:blipFill>
                  <pic:spPr>
                    <a:xfrm>
                      <a:off x="0" y="0"/>
                      <a:ext cx="3922295" cy="7806267"/>
                    </a:xfrm>
                    <a:prstGeom prst="rect">
                      <a:avLst/>
                    </a:prstGeom>
                  </pic:spPr>
                </pic:pic>
              </a:graphicData>
            </a:graphic>
          </wp:anchor>
        </w:drawing>
      </w:r>
    </w:p>
    <w:p w14:paraId="2C1E2902" w14:textId="77777777" w:rsidR="00B10791" w:rsidRDefault="00B10791" w:rsidP="00C11AEE">
      <w:pPr>
        <w:jc w:val="center"/>
      </w:pPr>
      <w:bookmarkStart w:id="571" w:name="_Toc89280572"/>
      <w:bookmarkStart w:id="572" w:name="_Toc89630980"/>
    </w:p>
    <w:p w14:paraId="75E948C4" w14:textId="77777777" w:rsidR="00B10791" w:rsidRDefault="00B10791" w:rsidP="00C11AEE">
      <w:pPr>
        <w:jc w:val="center"/>
      </w:pPr>
    </w:p>
    <w:p w14:paraId="47519088" w14:textId="77777777" w:rsidR="00B10791" w:rsidRDefault="00B10791" w:rsidP="00C11AEE">
      <w:pPr>
        <w:jc w:val="center"/>
      </w:pPr>
    </w:p>
    <w:p w14:paraId="0BCBDB7C" w14:textId="77777777" w:rsidR="00B10791" w:rsidRDefault="00B10791" w:rsidP="00C11AEE">
      <w:pPr>
        <w:jc w:val="center"/>
      </w:pPr>
    </w:p>
    <w:p w14:paraId="4292E55C" w14:textId="77777777" w:rsidR="00B10791" w:rsidRDefault="00B10791" w:rsidP="00C11AEE">
      <w:pPr>
        <w:jc w:val="center"/>
      </w:pPr>
    </w:p>
    <w:p w14:paraId="7D316AEE" w14:textId="77777777" w:rsidR="00B10791" w:rsidRDefault="00B10791" w:rsidP="00C11AEE">
      <w:pPr>
        <w:jc w:val="center"/>
      </w:pPr>
    </w:p>
    <w:p w14:paraId="0F1EC9F7" w14:textId="77777777" w:rsidR="00B10791" w:rsidRDefault="00B10791" w:rsidP="00C11AEE">
      <w:pPr>
        <w:jc w:val="center"/>
      </w:pPr>
    </w:p>
    <w:p w14:paraId="6BFC24A6" w14:textId="77777777" w:rsidR="00B10791" w:rsidRDefault="00B10791" w:rsidP="00C11AEE">
      <w:pPr>
        <w:jc w:val="center"/>
      </w:pPr>
    </w:p>
    <w:p w14:paraId="62E2AEA5" w14:textId="77777777" w:rsidR="00B10791" w:rsidRDefault="00B10791" w:rsidP="00C11AEE">
      <w:pPr>
        <w:jc w:val="center"/>
      </w:pPr>
    </w:p>
    <w:p w14:paraId="5D6F9FAE" w14:textId="77777777" w:rsidR="00B10791" w:rsidRDefault="00B10791" w:rsidP="00C11AEE">
      <w:pPr>
        <w:jc w:val="center"/>
      </w:pPr>
    </w:p>
    <w:p w14:paraId="2559550B" w14:textId="77777777" w:rsidR="00B10791" w:rsidRDefault="00B10791" w:rsidP="00C11AEE">
      <w:pPr>
        <w:jc w:val="center"/>
      </w:pPr>
    </w:p>
    <w:p w14:paraId="457542D7" w14:textId="77777777" w:rsidR="00B10791" w:rsidRDefault="00B10791" w:rsidP="00C11AEE">
      <w:pPr>
        <w:jc w:val="center"/>
      </w:pPr>
    </w:p>
    <w:p w14:paraId="046B0E62" w14:textId="77777777" w:rsidR="00B10791" w:rsidRDefault="00B10791" w:rsidP="00C11AEE">
      <w:pPr>
        <w:jc w:val="center"/>
      </w:pPr>
    </w:p>
    <w:p w14:paraId="7721910E" w14:textId="77777777" w:rsidR="00B10791" w:rsidRDefault="00B10791" w:rsidP="00C11AEE">
      <w:pPr>
        <w:jc w:val="center"/>
      </w:pPr>
    </w:p>
    <w:p w14:paraId="2EFF47A1" w14:textId="77777777" w:rsidR="00B10791" w:rsidRDefault="00B10791" w:rsidP="00C11AEE">
      <w:pPr>
        <w:jc w:val="center"/>
      </w:pPr>
    </w:p>
    <w:p w14:paraId="49D1AC75" w14:textId="77777777" w:rsidR="00B10791" w:rsidRDefault="00B10791" w:rsidP="00C11AEE">
      <w:pPr>
        <w:jc w:val="center"/>
      </w:pPr>
    </w:p>
    <w:p w14:paraId="0D430808" w14:textId="77777777" w:rsidR="00B10791" w:rsidRDefault="00B10791" w:rsidP="00C11AEE">
      <w:pPr>
        <w:jc w:val="center"/>
      </w:pPr>
    </w:p>
    <w:p w14:paraId="5F9E62B6" w14:textId="77777777" w:rsidR="00B10791" w:rsidRDefault="00B10791" w:rsidP="00C11AEE">
      <w:pPr>
        <w:jc w:val="center"/>
      </w:pPr>
    </w:p>
    <w:p w14:paraId="0C8CA3C2" w14:textId="77777777" w:rsidR="00B10791" w:rsidRDefault="00B10791" w:rsidP="00C11AEE">
      <w:pPr>
        <w:jc w:val="center"/>
      </w:pPr>
    </w:p>
    <w:p w14:paraId="78958BDA" w14:textId="77777777" w:rsidR="00B10791" w:rsidRDefault="00B10791" w:rsidP="00C11AEE">
      <w:pPr>
        <w:jc w:val="center"/>
      </w:pPr>
    </w:p>
    <w:p w14:paraId="0BD0C039" w14:textId="77777777" w:rsidR="00B10791" w:rsidRDefault="00B10791" w:rsidP="00C11AEE">
      <w:pPr>
        <w:jc w:val="center"/>
      </w:pPr>
    </w:p>
    <w:p w14:paraId="3D024A1E" w14:textId="77777777" w:rsidR="00B10791" w:rsidRDefault="00B10791" w:rsidP="00C11AEE">
      <w:pPr>
        <w:jc w:val="center"/>
      </w:pPr>
    </w:p>
    <w:p w14:paraId="51980EF6" w14:textId="77777777" w:rsidR="00B10791" w:rsidRDefault="00B10791" w:rsidP="00C11AEE">
      <w:pPr>
        <w:jc w:val="center"/>
      </w:pPr>
    </w:p>
    <w:p w14:paraId="2140E4DA" w14:textId="77777777" w:rsidR="00B10791" w:rsidRDefault="00B10791" w:rsidP="00C11AEE">
      <w:pPr>
        <w:jc w:val="center"/>
      </w:pPr>
    </w:p>
    <w:p w14:paraId="592A07A5" w14:textId="77777777" w:rsidR="00B10791" w:rsidRDefault="00B10791" w:rsidP="00C11AEE">
      <w:pPr>
        <w:jc w:val="center"/>
      </w:pPr>
    </w:p>
    <w:bookmarkEnd w:id="571"/>
    <w:bookmarkEnd w:id="572"/>
    <w:p w14:paraId="7FABE3C4" w14:textId="77777777" w:rsidR="00C11AEE" w:rsidRDefault="00C11AEE" w:rsidP="00C11AEE">
      <w:pPr>
        <w:jc w:val="center"/>
      </w:pPr>
    </w:p>
    <w:p w14:paraId="004DC22E" w14:textId="77777777" w:rsidR="00D434F6" w:rsidRDefault="00737FD1" w:rsidP="00471F6B">
      <w:pPr>
        <w:rPr>
          <w:color w:val="000000" w:themeColor="text1"/>
        </w:rPr>
      </w:pPr>
      <w:r w:rsidRPr="00471F6B">
        <w:rPr>
          <w:color w:val="000000" w:themeColor="text1"/>
        </w:rPr>
        <w:lastRenderedPageBreak/>
        <w:t xml:space="preserve"> </w:t>
      </w:r>
      <w:bookmarkStart w:id="573" w:name="_Toc19312"/>
      <w:bookmarkStart w:id="574" w:name="_Toc19601"/>
      <w:bookmarkStart w:id="575" w:name="_Toc31562"/>
      <w:bookmarkStart w:id="576" w:name="_Toc59614385"/>
      <w:bookmarkStart w:id="577" w:name="_Toc21145"/>
      <w:bookmarkStart w:id="578" w:name="_Toc60170853"/>
    </w:p>
    <w:p w14:paraId="421F0872" w14:textId="3030CB01" w:rsidR="00C84D7D" w:rsidRDefault="00F43951" w:rsidP="00C84D7D">
      <w:pPr>
        <w:keepNext/>
        <w:jc w:val="center"/>
      </w:pPr>
      <w:r>
        <w:rPr>
          <w:noProof/>
        </w:rPr>
        <mc:AlternateContent>
          <mc:Choice Requires="wps">
            <w:drawing>
              <wp:anchor distT="0" distB="0" distL="114300" distR="114300" simplePos="0" relativeHeight="251756544" behindDoc="1" locked="0" layoutInCell="1" allowOverlap="1" wp14:anchorId="5AE8B71C" wp14:editId="11EB784D">
                <wp:simplePos x="0" y="0"/>
                <wp:positionH relativeFrom="column">
                  <wp:posOffset>895350</wp:posOffset>
                </wp:positionH>
                <wp:positionV relativeFrom="paragraph">
                  <wp:posOffset>7700645</wp:posOffset>
                </wp:positionV>
                <wp:extent cx="3943350"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2F80C24E" w14:textId="6AA2EC5D" w:rsidR="004C715D" w:rsidRPr="00F43951" w:rsidRDefault="004C715D" w:rsidP="00F43951">
                            <w:pPr>
                              <w:jc w:val="center"/>
                              <w:rPr>
                                <w:noProof/>
                                <w:color w:val="000000" w:themeColor="text1"/>
                                <w:sz w:val="24"/>
                                <w:szCs w:val="24"/>
                              </w:rPr>
                            </w:pPr>
                            <w:bookmarkStart w:id="579" w:name="_Toc89897966"/>
                            <w:bookmarkStart w:id="580" w:name="_Toc90502411"/>
                            <w:bookmarkStart w:id="581" w:name="_Toc90543260"/>
                            <w:bookmarkStart w:id="582" w:name="_Toc90544784"/>
                            <w:bookmarkStart w:id="583" w:name="_Toc90547270"/>
                            <w:bookmarkStart w:id="584" w:name="_Toc90548947"/>
                            <w:bookmarkStart w:id="585" w:name="_Toc90639340"/>
                            <w:bookmarkStart w:id="586" w:name="_Toc91601259"/>
                            <w:r w:rsidRPr="00F43951">
                              <w:rPr>
                                <w:sz w:val="24"/>
                                <w:szCs w:val="24"/>
                              </w:rPr>
                              <w:t xml:space="preserve">Mobile Figure  </w:t>
                            </w:r>
                            <w:r w:rsidRPr="00F43951">
                              <w:rPr>
                                <w:sz w:val="24"/>
                                <w:szCs w:val="24"/>
                              </w:rPr>
                              <w:fldChar w:fldCharType="begin"/>
                            </w:r>
                            <w:r w:rsidRPr="00F43951">
                              <w:rPr>
                                <w:sz w:val="24"/>
                                <w:szCs w:val="24"/>
                              </w:rPr>
                              <w:instrText xml:space="preserve"> SEQ Mobile_Figure_ \* ARABIC </w:instrText>
                            </w:r>
                            <w:r w:rsidRPr="00F43951">
                              <w:rPr>
                                <w:sz w:val="24"/>
                                <w:szCs w:val="24"/>
                              </w:rPr>
                              <w:fldChar w:fldCharType="separate"/>
                            </w:r>
                            <w:r w:rsidRPr="00F43951">
                              <w:rPr>
                                <w:noProof/>
                                <w:sz w:val="24"/>
                                <w:szCs w:val="24"/>
                              </w:rPr>
                              <w:t>16</w:t>
                            </w:r>
                            <w:bookmarkEnd w:id="579"/>
                            <w:bookmarkEnd w:id="580"/>
                            <w:bookmarkEnd w:id="581"/>
                            <w:bookmarkEnd w:id="582"/>
                            <w:bookmarkEnd w:id="583"/>
                            <w:bookmarkEnd w:id="584"/>
                            <w:bookmarkEnd w:id="585"/>
                            <w:bookmarkEnd w:id="586"/>
                            <w:r w:rsidRPr="00F43951">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8B71C" id="Text Box 76" o:spid="_x0000_s1050" type="#_x0000_t202" style="position:absolute;left:0;text-align:left;margin-left:70.5pt;margin-top:606.35pt;width:310.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7R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" stroked="f">
                <v:textbox style="mso-fit-shape-to-text:t" inset="0,0,0,0">
                  <w:txbxContent>
                    <w:p w14:paraId="2F80C24E" w14:textId="6AA2EC5D" w:rsidR="004C715D" w:rsidRPr="00F43951" w:rsidRDefault="004C715D" w:rsidP="00F43951">
                      <w:pPr>
                        <w:jc w:val="center"/>
                        <w:rPr>
                          <w:noProof/>
                          <w:color w:val="000000" w:themeColor="text1"/>
                          <w:sz w:val="24"/>
                          <w:szCs w:val="24"/>
                        </w:rPr>
                      </w:pPr>
                      <w:bookmarkStart w:id="587" w:name="_Toc89897966"/>
                      <w:bookmarkStart w:id="588" w:name="_Toc90502411"/>
                      <w:bookmarkStart w:id="589" w:name="_Toc90543260"/>
                      <w:bookmarkStart w:id="590" w:name="_Toc90544784"/>
                      <w:bookmarkStart w:id="591" w:name="_Toc90547270"/>
                      <w:bookmarkStart w:id="592" w:name="_Toc90548947"/>
                      <w:bookmarkStart w:id="593" w:name="_Toc90639340"/>
                      <w:bookmarkStart w:id="594" w:name="_Toc91601259"/>
                      <w:r w:rsidRPr="00F43951">
                        <w:rPr>
                          <w:sz w:val="24"/>
                          <w:szCs w:val="24"/>
                        </w:rPr>
                        <w:t xml:space="preserve">Mobile Figure  </w:t>
                      </w:r>
                      <w:r w:rsidRPr="00F43951">
                        <w:rPr>
                          <w:sz w:val="24"/>
                          <w:szCs w:val="24"/>
                        </w:rPr>
                        <w:fldChar w:fldCharType="begin"/>
                      </w:r>
                      <w:r w:rsidRPr="00F43951">
                        <w:rPr>
                          <w:sz w:val="24"/>
                          <w:szCs w:val="24"/>
                        </w:rPr>
                        <w:instrText xml:space="preserve"> SEQ Mobile_Figure_ \* ARABIC </w:instrText>
                      </w:r>
                      <w:r w:rsidRPr="00F43951">
                        <w:rPr>
                          <w:sz w:val="24"/>
                          <w:szCs w:val="24"/>
                        </w:rPr>
                        <w:fldChar w:fldCharType="separate"/>
                      </w:r>
                      <w:r w:rsidRPr="00F43951">
                        <w:rPr>
                          <w:noProof/>
                          <w:sz w:val="24"/>
                          <w:szCs w:val="24"/>
                        </w:rPr>
                        <w:t>16</w:t>
                      </w:r>
                      <w:bookmarkEnd w:id="587"/>
                      <w:bookmarkEnd w:id="588"/>
                      <w:bookmarkEnd w:id="589"/>
                      <w:bookmarkEnd w:id="590"/>
                      <w:bookmarkEnd w:id="591"/>
                      <w:bookmarkEnd w:id="592"/>
                      <w:bookmarkEnd w:id="593"/>
                      <w:bookmarkEnd w:id="594"/>
                      <w:r w:rsidRPr="00F43951">
                        <w:rPr>
                          <w:sz w:val="24"/>
                          <w:szCs w:val="24"/>
                        </w:rPr>
                        <w:fldChar w:fldCharType="end"/>
                      </w:r>
                    </w:p>
                  </w:txbxContent>
                </v:textbox>
                <w10:wrap type="tight"/>
              </v:shape>
            </w:pict>
          </mc:Fallback>
        </mc:AlternateContent>
      </w:r>
      <w:r w:rsidR="00C84D7D">
        <w:rPr>
          <w:noProof/>
          <w:color w:val="000000" w:themeColor="text1"/>
        </w:rPr>
        <w:drawing>
          <wp:anchor distT="0" distB="0" distL="114300" distR="114300" simplePos="0" relativeHeight="251688960" behindDoc="1" locked="0" layoutInCell="1" allowOverlap="1" wp14:anchorId="5824D90B" wp14:editId="06201F33">
            <wp:simplePos x="0" y="0"/>
            <wp:positionH relativeFrom="column">
              <wp:posOffset>895350</wp:posOffset>
            </wp:positionH>
            <wp:positionV relativeFrom="paragraph">
              <wp:posOffset>-2540</wp:posOffset>
            </wp:positionV>
            <wp:extent cx="3943350" cy="7646276"/>
            <wp:effectExtent l="0" t="0" r="0" b="0"/>
            <wp:wrapTight wrapText="bothSides">
              <wp:wrapPolygon edited="0">
                <wp:start x="0" y="0"/>
                <wp:lineTo x="0" y="21526"/>
                <wp:lineTo x="21496" y="21526"/>
                <wp:lineTo x="214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3050004_331717561735880_5895392803939936748_n.jpg"/>
                    <pic:cNvPicPr/>
                  </pic:nvPicPr>
                  <pic:blipFill>
                    <a:blip r:embed="rId95">
                      <a:extLst>
                        <a:ext uri="{28A0092B-C50C-407E-A947-70E740481C1C}">
                          <a14:useLocalDpi xmlns:a14="http://schemas.microsoft.com/office/drawing/2010/main" val="0"/>
                        </a:ext>
                      </a:extLst>
                    </a:blip>
                    <a:stretch>
                      <a:fillRect/>
                    </a:stretch>
                  </pic:blipFill>
                  <pic:spPr>
                    <a:xfrm>
                      <a:off x="0" y="0"/>
                      <a:ext cx="3943350" cy="7646276"/>
                    </a:xfrm>
                    <a:prstGeom prst="rect">
                      <a:avLst/>
                    </a:prstGeom>
                  </pic:spPr>
                </pic:pic>
              </a:graphicData>
            </a:graphic>
          </wp:anchor>
        </w:drawing>
      </w:r>
    </w:p>
    <w:p w14:paraId="1B7FDF5A" w14:textId="77777777" w:rsidR="004C4BAC" w:rsidRDefault="004C4BAC" w:rsidP="00C84D7D">
      <w:pPr>
        <w:jc w:val="center"/>
      </w:pPr>
      <w:bookmarkStart w:id="595" w:name="_Toc89630981"/>
    </w:p>
    <w:p w14:paraId="37CE2480" w14:textId="77777777" w:rsidR="004C4BAC" w:rsidRDefault="004C4BAC" w:rsidP="00C84D7D">
      <w:pPr>
        <w:jc w:val="center"/>
      </w:pPr>
    </w:p>
    <w:p w14:paraId="13BA0E86" w14:textId="77777777" w:rsidR="004C4BAC" w:rsidRDefault="004C4BAC" w:rsidP="00C84D7D">
      <w:pPr>
        <w:jc w:val="center"/>
      </w:pPr>
    </w:p>
    <w:p w14:paraId="1F21F5B0" w14:textId="77777777" w:rsidR="004C4BAC" w:rsidRDefault="004C4BAC" w:rsidP="00C84D7D">
      <w:pPr>
        <w:jc w:val="center"/>
      </w:pPr>
    </w:p>
    <w:p w14:paraId="16E11332" w14:textId="77777777" w:rsidR="004C4BAC" w:rsidRDefault="004C4BAC" w:rsidP="00C84D7D">
      <w:pPr>
        <w:jc w:val="center"/>
      </w:pPr>
    </w:p>
    <w:p w14:paraId="41070BA9" w14:textId="77777777" w:rsidR="004C4BAC" w:rsidRDefault="004C4BAC" w:rsidP="00C84D7D">
      <w:pPr>
        <w:jc w:val="center"/>
      </w:pPr>
    </w:p>
    <w:p w14:paraId="1B767262" w14:textId="77777777" w:rsidR="004C4BAC" w:rsidRDefault="004C4BAC" w:rsidP="00C84D7D">
      <w:pPr>
        <w:jc w:val="center"/>
      </w:pPr>
    </w:p>
    <w:p w14:paraId="15B8C01D" w14:textId="77777777" w:rsidR="004C4BAC" w:rsidRDefault="004C4BAC" w:rsidP="00C84D7D">
      <w:pPr>
        <w:jc w:val="center"/>
      </w:pPr>
    </w:p>
    <w:p w14:paraId="2AD2AC67" w14:textId="77777777" w:rsidR="004C4BAC" w:rsidRDefault="004C4BAC" w:rsidP="00C84D7D">
      <w:pPr>
        <w:jc w:val="center"/>
      </w:pPr>
    </w:p>
    <w:p w14:paraId="219E5D69" w14:textId="77777777" w:rsidR="004C4BAC" w:rsidRDefault="004C4BAC" w:rsidP="00C84D7D">
      <w:pPr>
        <w:jc w:val="center"/>
      </w:pPr>
    </w:p>
    <w:p w14:paraId="651D41F1" w14:textId="77777777" w:rsidR="004C4BAC" w:rsidRDefault="004C4BAC" w:rsidP="00C84D7D">
      <w:pPr>
        <w:jc w:val="center"/>
      </w:pPr>
    </w:p>
    <w:p w14:paraId="3FD1ABFA" w14:textId="77777777" w:rsidR="004C4BAC" w:rsidRDefault="004C4BAC" w:rsidP="00C84D7D">
      <w:pPr>
        <w:jc w:val="center"/>
      </w:pPr>
    </w:p>
    <w:p w14:paraId="72815D2A" w14:textId="77777777" w:rsidR="004C4BAC" w:rsidRDefault="004C4BAC" w:rsidP="00C84D7D">
      <w:pPr>
        <w:jc w:val="center"/>
      </w:pPr>
    </w:p>
    <w:p w14:paraId="18729C27" w14:textId="77777777" w:rsidR="004C4BAC" w:rsidRDefault="004C4BAC" w:rsidP="00C84D7D">
      <w:pPr>
        <w:jc w:val="center"/>
      </w:pPr>
    </w:p>
    <w:p w14:paraId="68D136E4" w14:textId="77777777" w:rsidR="004C4BAC" w:rsidRDefault="004C4BAC" w:rsidP="00C84D7D">
      <w:pPr>
        <w:jc w:val="center"/>
      </w:pPr>
    </w:p>
    <w:p w14:paraId="02F9B485" w14:textId="77777777" w:rsidR="004C4BAC" w:rsidRDefault="004C4BAC" w:rsidP="00C84D7D">
      <w:pPr>
        <w:jc w:val="center"/>
      </w:pPr>
    </w:p>
    <w:p w14:paraId="47DE6571" w14:textId="77777777" w:rsidR="004C4BAC" w:rsidRDefault="004C4BAC" w:rsidP="00C84D7D">
      <w:pPr>
        <w:jc w:val="center"/>
      </w:pPr>
    </w:p>
    <w:p w14:paraId="5832A4C5" w14:textId="77777777" w:rsidR="004C4BAC" w:rsidRDefault="004C4BAC" w:rsidP="00C84D7D">
      <w:pPr>
        <w:jc w:val="center"/>
      </w:pPr>
    </w:p>
    <w:p w14:paraId="42690ED7" w14:textId="77777777" w:rsidR="004C4BAC" w:rsidRDefault="004C4BAC" w:rsidP="00C84D7D">
      <w:pPr>
        <w:jc w:val="center"/>
      </w:pPr>
    </w:p>
    <w:p w14:paraId="52B14C06" w14:textId="77777777" w:rsidR="004C4BAC" w:rsidRDefault="004C4BAC" w:rsidP="00C84D7D">
      <w:pPr>
        <w:jc w:val="center"/>
      </w:pPr>
    </w:p>
    <w:p w14:paraId="7F55E390" w14:textId="77777777" w:rsidR="004C4BAC" w:rsidRDefault="004C4BAC" w:rsidP="00C84D7D">
      <w:pPr>
        <w:jc w:val="center"/>
      </w:pPr>
    </w:p>
    <w:p w14:paraId="58E8161D" w14:textId="77777777" w:rsidR="004C4BAC" w:rsidRDefault="004C4BAC" w:rsidP="00C84D7D">
      <w:pPr>
        <w:jc w:val="center"/>
      </w:pPr>
    </w:p>
    <w:p w14:paraId="0E5D4321" w14:textId="77777777" w:rsidR="004C4BAC" w:rsidRDefault="004C4BAC" w:rsidP="00C84D7D">
      <w:pPr>
        <w:jc w:val="center"/>
      </w:pPr>
    </w:p>
    <w:p w14:paraId="2C999FB5" w14:textId="77777777" w:rsidR="004C4BAC" w:rsidRDefault="004C4BAC" w:rsidP="00C84D7D">
      <w:pPr>
        <w:jc w:val="center"/>
      </w:pPr>
    </w:p>
    <w:bookmarkEnd w:id="595"/>
    <w:p w14:paraId="32B58D2A" w14:textId="77777777" w:rsidR="00D434F6" w:rsidRDefault="00D434F6" w:rsidP="00C84D7D">
      <w:pPr>
        <w:jc w:val="center"/>
        <w:rPr>
          <w:color w:val="000000" w:themeColor="text1"/>
        </w:rPr>
      </w:pPr>
      <w:r>
        <w:rPr>
          <w:color w:val="000000" w:themeColor="text1"/>
        </w:rPr>
        <w:br w:type="page"/>
      </w:r>
    </w:p>
    <w:p w14:paraId="79F54358" w14:textId="625D675F" w:rsidR="00417D12" w:rsidRDefault="001310F9" w:rsidP="00A933A5">
      <w:pPr>
        <w:pStyle w:val="Heading2"/>
        <w:jc w:val="left"/>
        <w:rPr>
          <w:rFonts w:ascii="Times New Roman" w:hAnsi="Times New Roman"/>
          <w:i/>
          <w:sz w:val="26"/>
        </w:rPr>
      </w:pPr>
      <w:bookmarkStart w:id="596" w:name="_Toc91855615"/>
      <w:r w:rsidRPr="00A933A5">
        <w:rPr>
          <w:rFonts w:ascii="Times New Roman" w:hAnsi="Times New Roman"/>
          <w:i/>
          <w:sz w:val="26"/>
        </w:rPr>
        <w:lastRenderedPageBreak/>
        <w:t xml:space="preserve">7.2. </w:t>
      </w:r>
      <w:r w:rsidR="00417D12" w:rsidRPr="00A933A5">
        <w:rPr>
          <w:rFonts w:ascii="Times New Roman" w:hAnsi="Times New Roman"/>
          <w:i/>
          <w:sz w:val="26"/>
        </w:rPr>
        <w:t>W</w:t>
      </w:r>
      <w:r w:rsidR="00116C69">
        <w:rPr>
          <w:rFonts w:ascii="Times New Roman" w:hAnsi="Times New Roman"/>
          <w:i/>
          <w:sz w:val="26"/>
        </w:rPr>
        <w:t>eb</w:t>
      </w:r>
      <w:bookmarkEnd w:id="596"/>
    </w:p>
    <w:p w14:paraId="698568AE" w14:textId="68353D63" w:rsidR="009435A7" w:rsidRDefault="00AF72E7" w:rsidP="009435A7">
      <w:r>
        <w:rPr>
          <w:noProof/>
        </w:rPr>
        <mc:AlternateContent>
          <mc:Choice Requires="wps">
            <w:drawing>
              <wp:anchor distT="0" distB="0" distL="114300" distR="114300" simplePos="0" relativeHeight="251847680" behindDoc="1" locked="0" layoutInCell="1" allowOverlap="1" wp14:anchorId="5D80FE57" wp14:editId="0CCA8B94">
                <wp:simplePos x="0" y="0"/>
                <wp:positionH relativeFrom="column">
                  <wp:posOffset>352425</wp:posOffset>
                </wp:positionH>
                <wp:positionV relativeFrom="paragraph">
                  <wp:posOffset>3703320</wp:posOffset>
                </wp:positionV>
                <wp:extent cx="5371465" cy="635"/>
                <wp:effectExtent l="0" t="0" r="635" b="0"/>
                <wp:wrapTight wrapText="bothSides">
                  <wp:wrapPolygon edited="0">
                    <wp:start x="0" y="0"/>
                    <wp:lineTo x="0" y="19808"/>
                    <wp:lineTo x="21526" y="19808"/>
                    <wp:lineTo x="21526"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61933A6C" w14:textId="27665661" w:rsidR="004C715D" w:rsidRPr="007B4E80" w:rsidRDefault="004C715D" w:rsidP="00AF72E7">
                            <w:pPr>
                              <w:jc w:val="center"/>
                              <w:rPr>
                                <w:noProof/>
                                <w:sz w:val="24"/>
                                <w:szCs w:val="24"/>
                              </w:rPr>
                            </w:pPr>
                            <w:bookmarkStart w:id="597" w:name="_Toc90544837"/>
                            <w:bookmarkStart w:id="598" w:name="_Toc90547294"/>
                            <w:bookmarkStart w:id="599" w:name="_Toc90548993"/>
                            <w:bookmarkStart w:id="600" w:name="_Toc90639661"/>
                            <w:bookmarkStart w:id="601" w:name="_Toc91601270"/>
                            <w:r w:rsidRPr="007B4E80">
                              <w:rPr>
                                <w:sz w:val="24"/>
                                <w:szCs w:val="24"/>
                              </w:rPr>
                              <w:t xml:space="preserve">Web Figure </w:t>
                            </w:r>
                            <w:r w:rsidRPr="007B4E80">
                              <w:rPr>
                                <w:sz w:val="24"/>
                                <w:szCs w:val="24"/>
                              </w:rPr>
                              <w:fldChar w:fldCharType="begin"/>
                            </w:r>
                            <w:r w:rsidRPr="007B4E80">
                              <w:rPr>
                                <w:sz w:val="24"/>
                                <w:szCs w:val="24"/>
                              </w:rPr>
                              <w:instrText xml:space="preserve"> SEQ Web_Figure \* ARABIC </w:instrText>
                            </w:r>
                            <w:r w:rsidRPr="007B4E80">
                              <w:rPr>
                                <w:sz w:val="24"/>
                                <w:szCs w:val="24"/>
                              </w:rPr>
                              <w:fldChar w:fldCharType="separate"/>
                            </w:r>
                            <w:r>
                              <w:rPr>
                                <w:noProof/>
                                <w:sz w:val="24"/>
                                <w:szCs w:val="24"/>
                              </w:rPr>
                              <w:t>1</w:t>
                            </w:r>
                            <w:r w:rsidRPr="007B4E80">
                              <w:rPr>
                                <w:sz w:val="24"/>
                                <w:szCs w:val="24"/>
                              </w:rPr>
                              <w:fldChar w:fldCharType="end"/>
                            </w:r>
                            <w:r w:rsidRPr="007B4E80">
                              <w:rPr>
                                <w:sz w:val="24"/>
                                <w:szCs w:val="24"/>
                              </w:rPr>
                              <w:t>: Trang đăng ký</w:t>
                            </w:r>
                            <w:bookmarkEnd w:id="597"/>
                            <w:bookmarkEnd w:id="598"/>
                            <w:bookmarkEnd w:id="599"/>
                            <w:bookmarkEnd w:id="600"/>
                            <w:bookmarkEnd w:id="6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80FE57" id="Text Box 77" o:spid="_x0000_s1051" type="#_x0000_t202" style="position:absolute;margin-left:27.75pt;margin-top:291.6pt;width:422.95pt;height:.05pt;z-index:-25146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PeMAIAAGcEAAAOAAAAZHJzL2Uyb0RvYy54bWysVMGO2jAQvVfqP1i+lwBb2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" stroked="f">
                <v:textbox style="mso-fit-shape-to-text:t" inset="0,0,0,0">
                  <w:txbxContent>
                    <w:p w14:paraId="61933A6C" w14:textId="27665661" w:rsidR="004C715D" w:rsidRPr="007B4E80" w:rsidRDefault="004C715D" w:rsidP="00AF72E7">
                      <w:pPr>
                        <w:jc w:val="center"/>
                        <w:rPr>
                          <w:noProof/>
                          <w:sz w:val="24"/>
                          <w:szCs w:val="24"/>
                        </w:rPr>
                      </w:pPr>
                      <w:bookmarkStart w:id="602" w:name="_Toc90544837"/>
                      <w:bookmarkStart w:id="603" w:name="_Toc90547294"/>
                      <w:bookmarkStart w:id="604" w:name="_Toc90548993"/>
                      <w:bookmarkStart w:id="605" w:name="_Toc90639661"/>
                      <w:bookmarkStart w:id="606" w:name="_Toc91601270"/>
                      <w:r w:rsidRPr="007B4E80">
                        <w:rPr>
                          <w:sz w:val="24"/>
                          <w:szCs w:val="24"/>
                        </w:rPr>
                        <w:t xml:space="preserve">Web Figure </w:t>
                      </w:r>
                      <w:r w:rsidRPr="007B4E80">
                        <w:rPr>
                          <w:sz w:val="24"/>
                          <w:szCs w:val="24"/>
                        </w:rPr>
                        <w:fldChar w:fldCharType="begin"/>
                      </w:r>
                      <w:r w:rsidRPr="007B4E80">
                        <w:rPr>
                          <w:sz w:val="24"/>
                          <w:szCs w:val="24"/>
                        </w:rPr>
                        <w:instrText xml:space="preserve"> SEQ Web_Figure \* ARABIC </w:instrText>
                      </w:r>
                      <w:r w:rsidRPr="007B4E80">
                        <w:rPr>
                          <w:sz w:val="24"/>
                          <w:szCs w:val="24"/>
                        </w:rPr>
                        <w:fldChar w:fldCharType="separate"/>
                      </w:r>
                      <w:r>
                        <w:rPr>
                          <w:noProof/>
                          <w:sz w:val="24"/>
                          <w:szCs w:val="24"/>
                        </w:rPr>
                        <w:t>1</w:t>
                      </w:r>
                      <w:r w:rsidRPr="007B4E80">
                        <w:rPr>
                          <w:sz w:val="24"/>
                          <w:szCs w:val="24"/>
                        </w:rPr>
                        <w:fldChar w:fldCharType="end"/>
                      </w:r>
                      <w:r w:rsidRPr="007B4E80">
                        <w:rPr>
                          <w:sz w:val="24"/>
                          <w:szCs w:val="24"/>
                        </w:rPr>
                        <w:t>: Trang đăng ký</w:t>
                      </w:r>
                      <w:bookmarkEnd w:id="602"/>
                      <w:bookmarkEnd w:id="603"/>
                      <w:bookmarkEnd w:id="604"/>
                      <w:bookmarkEnd w:id="605"/>
                      <w:bookmarkEnd w:id="606"/>
                    </w:p>
                  </w:txbxContent>
                </v:textbox>
                <w10:wrap type="tight"/>
              </v:shape>
            </w:pict>
          </mc:Fallback>
        </mc:AlternateContent>
      </w:r>
      <w:r w:rsidR="002638BD">
        <w:rPr>
          <w:noProof/>
        </w:rPr>
        <w:drawing>
          <wp:anchor distT="0" distB="0" distL="114300" distR="114300" simplePos="0" relativeHeight="251786240" behindDoc="1" locked="0" layoutInCell="1" allowOverlap="1" wp14:anchorId="16230504" wp14:editId="11206054">
            <wp:simplePos x="0" y="0"/>
            <wp:positionH relativeFrom="margin">
              <wp:align>right</wp:align>
            </wp:positionH>
            <wp:positionV relativeFrom="paragraph">
              <wp:posOffset>256540</wp:posOffset>
            </wp:positionV>
            <wp:extent cx="5733415" cy="3394075"/>
            <wp:effectExtent l="0" t="0" r="635" b="0"/>
            <wp:wrapTight wrapText="bothSides">
              <wp:wrapPolygon edited="0">
                <wp:start x="0" y="0"/>
                <wp:lineTo x="0" y="21459"/>
                <wp:lineTo x="21531" y="21459"/>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3415" cy="3394075"/>
                    </a:xfrm>
                    <a:prstGeom prst="rect">
                      <a:avLst/>
                    </a:prstGeom>
                  </pic:spPr>
                </pic:pic>
              </a:graphicData>
            </a:graphic>
          </wp:anchor>
        </w:drawing>
      </w:r>
    </w:p>
    <w:p w14:paraId="32EC9719" w14:textId="02A2665A" w:rsidR="009435A7" w:rsidRDefault="00B80894" w:rsidP="009435A7">
      <w:r>
        <w:rPr>
          <w:noProof/>
        </w:rPr>
        <mc:AlternateContent>
          <mc:Choice Requires="wps">
            <w:drawing>
              <wp:anchor distT="0" distB="0" distL="114300" distR="114300" simplePos="0" relativeHeight="251849728" behindDoc="1" locked="0" layoutInCell="1" allowOverlap="1" wp14:anchorId="0A938500" wp14:editId="794AB2BF">
                <wp:simplePos x="0" y="0"/>
                <wp:positionH relativeFrom="column">
                  <wp:posOffset>247650</wp:posOffset>
                </wp:positionH>
                <wp:positionV relativeFrom="paragraph">
                  <wp:posOffset>7292975</wp:posOffset>
                </wp:positionV>
                <wp:extent cx="5485765" cy="635"/>
                <wp:effectExtent l="0" t="0" r="635" b="0"/>
                <wp:wrapTight wrapText="bothSides">
                  <wp:wrapPolygon edited="0">
                    <wp:start x="0" y="0"/>
                    <wp:lineTo x="0" y="19808"/>
                    <wp:lineTo x="21527" y="19808"/>
                    <wp:lineTo x="21527"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3116C2FA" w14:textId="3400D5FD" w:rsidR="004C715D" w:rsidRPr="00692B92" w:rsidRDefault="004C715D" w:rsidP="00692B92">
                            <w:pPr>
                              <w:pStyle w:val="Caption"/>
                              <w:jc w:val="center"/>
                              <w:rPr>
                                <w:rFonts w:ascii="Times New Roman" w:eastAsia="SimSun" w:hAnsi="Times New Roman" w:cs="Times New Roman"/>
                                <w:noProof/>
                                <w:sz w:val="24"/>
                                <w:szCs w:val="24"/>
                              </w:rPr>
                            </w:pPr>
                            <w:bookmarkStart w:id="607" w:name="_Toc90544838"/>
                            <w:bookmarkStart w:id="608" w:name="_Toc90547295"/>
                            <w:bookmarkStart w:id="609" w:name="_Toc90548994"/>
                            <w:bookmarkStart w:id="610" w:name="_Toc90639662"/>
                            <w:bookmarkStart w:id="611" w:name="_Toc91601271"/>
                            <w:r w:rsidRPr="00692B92">
                              <w:rPr>
                                <w:rFonts w:ascii="Times New Roman" w:hAnsi="Times New Roman" w:cs="Times New Roman"/>
                                <w:sz w:val="24"/>
                                <w:szCs w:val="24"/>
                              </w:rPr>
                              <w:t xml:space="preserve">Web Figure </w:t>
                            </w:r>
                            <w:r w:rsidRPr="00692B92">
                              <w:rPr>
                                <w:rFonts w:ascii="Times New Roman" w:hAnsi="Times New Roman" w:cs="Times New Roman"/>
                                <w:sz w:val="24"/>
                                <w:szCs w:val="24"/>
                              </w:rPr>
                              <w:fldChar w:fldCharType="begin"/>
                            </w:r>
                            <w:r w:rsidRPr="00692B92">
                              <w:rPr>
                                <w:rFonts w:ascii="Times New Roman" w:hAnsi="Times New Roman" w:cs="Times New Roman"/>
                                <w:sz w:val="24"/>
                                <w:szCs w:val="24"/>
                              </w:rPr>
                              <w:instrText xml:space="preserve"> SEQ Web_Figure \* ARABIC </w:instrText>
                            </w:r>
                            <w:r w:rsidRPr="00692B92">
                              <w:rPr>
                                <w:rFonts w:ascii="Times New Roman" w:hAnsi="Times New Roman" w:cs="Times New Roman"/>
                                <w:sz w:val="24"/>
                                <w:szCs w:val="24"/>
                              </w:rPr>
                              <w:fldChar w:fldCharType="separate"/>
                            </w:r>
                            <w:r>
                              <w:rPr>
                                <w:rFonts w:ascii="Times New Roman" w:hAnsi="Times New Roman" w:cs="Times New Roman"/>
                                <w:noProof/>
                                <w:sz w:val="24"/>
                                <w:szCs w:val="24"/>
                              </w:rPr>
                              <w:t>2</w:t>
                            </w:r>
                            <w:r w:rsidRPr="00692B92">
                              <w:rPr>
                                <w:rFonts w:ascii="Times New Roman" w:hAnsi="Times New Roman" w:cs="Times New Roman"/>
                                <w:sz w:val="24"/>
                                <w:szCs w:val="24"/>
                              </w:rPr>
                              <w:fldChar w:fldCharType="end"/>
                            </w:r>
                            <w:r>
                              <w:rPr>
                                <w:rFonts w:ascii="Times New Roman" w:hAnsi="Times New Roman" w:cs="Times New Roman"/>
                                <w:sz w:val="24"/>
                                <w:szCs w:val="24"/>
                              </w:rPr>
                              <w:t>: Trang đăng nhập</w:t>
                            </w:r>
                            <w:bookmarkEnd w:id="607"/>
                            <w:bookmarkEnd w:id="608"/>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8500" id="Text Box 78" o:spid="_x0000_s1052" type="#_x0000_t202" style="position:absolute;margin-left:19.5pt;margin-top:574.25pt;width:431.95pt;height:.05pt;z-index:-25146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a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" stroked="f">
                <v:textbox style="mso-fit-shape-to-text:t" inset="0,0,0,0">
                  <w:txbxContent>
                    <w:p w14:paraId="3116C2FA" w14:textId="3400D5FD" w:rsidR="004C715D" w:rsidRPr="00692B92" w:rsidRDefault="004C715D" w:rsidP="00692B92">
                      <w:pPr>
                        <w:pStyle w:val="Caption"/>
                        <w:jc w:val="center"/>
                        <w:rPr>
                          <w:rFonts w:ascii="Times New Roman" w:eastAsia="SimSun" w:hAnsi="Times New Roman" w:cs="Times New Roman"/>
                          <w:noProof/>
                          <w:sz w:val="24"/>
                          <w:szCs w:val="24"/>
                        </w:rPr>
                      </w:pPr>
                      <w:bookmarkStart w:id="612" w:name="_Toc90544838"/>
                      <w:bookmarkStart w:id="613" w:name="_Toc90547295"/>
                      <w:bookmarkStart w:id="614" w:name="_Toc90548994"/>
                      <w:bookmarkStart w:id="615" w:name="_Toc90639662"/>
                      <w:bookmarkStart w:id="616" w:name="_Toc91601271"/>
                      <w:r w:rsidRPr="00692B92">
                        <w:rPr>
                          <w:rFonts w:ascii="Times New Roman" w:hAnsi="Times New Roman" w:cs="Times New Roman"/>
                          <w:sz w:val="24"/>
                          <w:szCs w:val="24"/>
                        </w:rPr>
                        <w:t xml:space="preserve">Web Figure </w:t>
                      </w:r>
                      <w:r w:rsidRPr="00692B92">
                        <w:rPr>
                          <w:rFonts w:ascii="Times New Roman" w:hAnsi="Times New Roman" w:cs="Times New Roman"/>
                          <w:sz w:val="24"/>
                          <w:szCs w:val="24"/>
                        </w:rPr>
                        <w:fldChar w:fldCharType="begin"/>
                      </w:r>
                      <w:r w:rsidRPr="00692B92">
                        <w:rPr>
                          <w:rFonts w:ascii="Times New Roman" w:hAnsi="Times New Roman" w:cs="Times New Roman"/>
                          <w:sz w:val="24"/>
                          <w:szCs w:val="24"/>
                        </w:rPr>
                        <w:instrText xml:space="preserve"> SEQ Web_Figure \* ARABIC </w:instrText>
                      </w:r>
                      <w:r w:rsidRPr="00692B92">
                        <w:rPr>
                          <w:rFonts w:ascii="Times New Roman" w:hAnsi="Times New Roman" w:cs="Times New Roman"/>
                          <w:sz w:val="24"/>
                          <w:szCs w:val="24"/>
                        </w:rPr>
                        <w:fldChar w:fldCharType="separate"/>
                      </w:r>
                      <w:r>
                        <w:rPr>
                          <w:rFonts w:ascii="Times New Roman" w:hAnsi="Times New Roman" w:cs="Times New Roman"/>
                          <w:noProof/>
                          <w:sz w:val="24"/>
                          <w:szCs w:val="24"/>
                        </w:rPr>
                        <w:t>2</w:t>
                      </w:r>
                      <w:r w:rsidRPr="00692B92">
                        <w:rPr>
                          <w:rFonts w:ascii="Times New Roman" w:hAnsi="Times New Roman" w:cs="Times New Roman"/>
                          <w:sz w:val="24"/>
                          <w:szCs w:val="24"/>
                        </w:rPr>
                        <w:fldChar w:fldCharType="end"/>
                      </w:r>
                      <w:r>
                        <w:rPr>
                          <w:rFonts w:ascii="Times New Roman" w:hAnsi="Times New Roman" w:cs="Times New Roman"/>
                          <w:sz w:val="24"/>
                          <w:szCs w:val="24"/>
                        </w:rPr>
                        <w:t>: Trang đăng nhập</w:t>
                      </w:r>
                      <w:bookmarkEnd w:id="612"/>
                      <w:bookmarkEnd w:id="613"/>
                      <w:bookmarkEnd w:id="614"/>
                      <w:bookmarkEnd w:id="615"/>
                      <w:bookmarkEnd w:id="616"/>
                    </w:p>
                  </w:txbxContent>
                </v:textbox>
                <w10:wrap type="tight"/>
              </v:shape>
            </w:pict>
          </mc:Fallback>
        </mc:AlternateContent>
      </w:r>
      <w:r>
        <w:rPr>
          <w:noProof/>
        </w:rPr>
        <w:drawing>
          <wp:anchor distT="0" distB="0" distL="114300" distR="114300" simplePos="0" relativeHeight="251789312" behindDoc="1" locked="0" layoutInCell="1" allowOverlap="1" wp14:anchorId="772EB6D8" wp14:editId="123A6162">
            <wp:simplePos x="0" y="0"/>
            <wp:positionH relativeFrom="margin">
              <wp:align>right</wp:align>
            </wp:positionH>
            <wp:positionV relativeFrom="paragraph">
              <wp:posOffset>3796030</wp:posOffset>
            </wp:positionV>
            <wp:extent cx="5733415" cy="3439795"/>
            <wp:effectExtent l="0" t="0" r="635" b="8255"/>
            <wp:wrapTight wrapText="bothSides">
              <wp:wrapPolygon edited="0">
                <wp:start x="0" y="0"/>
                <wp:lineTo x="0" y="21532"/>
                <wp:lineTo x="21531" y="21532"/>
                <wp:lineTo x="2153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7">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14:sizeRelH relativeFrom="margin">
              <wp14:pctWidth>0</wp14:pctWidth>
            </wp14:sizeRelH>
          </wp:anchor>
        </w:drawing>
      </w:r>
    </w:p>
    <w:p w14:paraId="6909FDCF" w14:textId="2D60D649" w:rsidR="009435A7" w:rsidRDefault="00AC2349" w:rsidP="009435A7">
      <w:r>
        <w:rPr>
          <w:noProof/>
        </w:rPr>
        <w:lastRenderedPageBreak/>
        <mc:AlternateContent>
          <mc:Choice Requires="wps">
            <w:drawing>
              <wp:anchor distT="0" distB="0" distL="114300" distR="114300" simplePos="0" relativeHeight="251904000" behindDoc="1" locked="0" layoutInCell="1" allowOverlap="1" wp14:anchorId="77097879" wp14:editId="415F9E83">
                <wp:simplePos x="0" y="0"/>
                <wp:positionH relativeFrom="margin">
                  <wp:posOffset>85090</wp:posOffset>
                </wp:positionH>
                <wp:positionV relativeFrom="paragraph">
                  <wp:posOffset>7727950</wp:posOffset>
                </wp:positionV>
                <wp:extent cx="5553075" cy="259080"/>
                <wp:effectExtent l="0" t="0" r="9525" b="0"/>
                <wp:wrapTight wrapText="bothSides">
                  <wp:wrapPolygon edited="0">
                    <wp:start x="0" y="0"/>
                    <wp:lineTo x="0" y="19808"/>
                    <wp:lineTo x="21563" y="19808"/>
                    <wp:lineTo x="21563" y="0"/>
                    <wp:lineTo x="0" y="0"/>
                  </wp:wrapPolygon>
                </wp:wrapTight>
                <wp:docPr id="81" name="Text Box 81"/>
                <wp:cNvGraphicFramePr/>
                <a:graphic xmlns:a="http://schemas.openxmlformats.org/drawingml/2006/main">
                  <a:graphicData uri="http://schemas.microsoft.com/office/word/2010/wordprocessingShape">
                    <wps:wsp>
                      <wps:cNvSpPr txBox="1"/>
                      <wps:spPr>
                        <a:xfrm>
                          <a:off x="0" y="0"/>
                          <a:ext cx="5553075" cy="259080"/>
                        </a:xfrm>
                        <a:prstGeom prst="rect">
                          <a:avLst/>
                        </a:prstGeom>
                        <a:solidFill>
                          <a:prstClr val="white"/>
                        </a:solidFill>
                        <a:ln>
                          <a:noFill/>
                        </a:ln>
                      </wps:spPr>
                      <wps:txbx>
                        <w:txbxContent>
                          <w:p w14:paraId="3BA112F3" w14:textId="77DCFF6C" w:rsidR="004C715D" w:rsidRPr="009A2A3E" w:rsidRDefault="004C715D" w:rsidP="00AC2349">
                            <w:pPr>
                              <w:pStyle w:val="Caption"/>
                              <w:jc w:val="center"/>
                              <w:rPr>
                                <w:rFonts w:ascii="Times New Roman" w:eastAsia="SimSun" w:hAnsi="Times New Roman" w:cs="Times New Roman"/>
                                <w:noProof/>
                                <w:sz w:val="24"/>
                                <w:szCs w:val="24"/>
                              </w:rPr>
                            </w:pPr>
                            <w:bookmarkStart w:id="617" w:name="_Toc90544839"/>
                            <w:bookmarkStart w:id="618" w:name="_Toc90547296"/>
                            <w:bookmarkStart w:id="619" w:name="_Toc90548996"/>
                            <w:bookmarkStart w:id="620" w:name="_Toc90639664"/>
                            <w:bookmarkStart w:id="621" w:name="_Toc91601272"/>
                            <w:r w:rsidRPr="009A2A3E">
                              <w:rPr>
                                <w:rFonts w:ascii="Times New Roman" w:hAnsi="Times New Roman" w:cs="Times New Roman"/>
                                <w:sz w:val="24"/>
                                <w:szCs w:val="24"/>
                              </w:rPr>
                              <w:t xml:space="preserve">Web Figure </w:t>
                            </w:r>
                            <w:r w:rsidRPr="009A2A3E">
                              <w:rPr>
                                <w:rFonts w:ascii="Times New Roman" w:hAnsi="Times New Roman" w:cs="Times New Roman"/>
                                <w:sz w:val="24"/>
                                <w:szCs w:val="24"/>
                              </w:rPr>
                              <w:fldChar w:fldCharType="begin"/>
                            </w:r>
                            <w:r w:rsidRPr="009A2A3E">
                              <w:rPr>
                                <w:rFonts w:ascii="Times New Roman" w:hAnsi="Times New Roman" w:cs="Times New Roman"/>
                                <w:sz w:val="24"/>
                                <w:szCs w:val="24"/>
                              </w:rPr>
                              <w:instrText xml:space="preserve"> SEQ Web_Figure \* ARABIC </w:instrText>
                            </w:r>
                            <w:r w:rsidRPr="009A2A3E">
                              <w:rPr>
                                <w:rFonts w:ascii="Times New Roman" w:hAnsi="Times New Roman" w:cs="Times New Roman"/>
                                <w:sz w:val="24"/>
                                <w:szCs w:val="24"/>
                              </w:rPr>
                              <w:fldChar w:fldCharType="separate"/>
                            </w:r>
                            <w:r>
                              <w:rPr>
                                <w:rFonts w:ascii="Times New Roman" w:hAnsi="Times New Roman" w:cs="Times New Roman"/>
                                <w:noProof/>
                                <w:sz w:val="24"/>
                                <w:szCs w:val="24"/>
                              </w:rPr>
                              <w:t>3</w:t>
                            </w:r>
                            <w:r w:rsidRPr="009A2A3E">
                              <w:rPr>
                                <w:rFonts w:ascii="Times New Roman" w:hAnsi="Times New Roman" w:cs="Times New Roman"/>
                                <w:sz w:val="24"/>
                                <w:szCs w:val="24"/>
                              </w:rPr>
                              <w:fldChar w:fldCharType="end"/>
                            </w:r>
                            <w:r w:rsidRPr="009A2A3E">
                              <w:rPr>
                                <w:rFonts w:ascii="Times New Roman" w:hAnsi="Times New Roman" w:cs="Times New Roman"/>
                                <w:sz w:val="24"/>
                                <w:szCs w:val="24"/>
                              </w:rPr>
                              <w:t>: Trang quên mật khẩu</w:t>
                            </w:r>
                            <w:bookmarkEnd w:id="617"/>
                            <w:bookmarkEnd w:id="618"/>
                            <w:bookmarkEnd w:id="619"/>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97879" id="Text Box 81" o:spid="_x0000_s1053" type="#_x0000_t202" style="position:absolute;margin-left:6.7pt;margin-top:608.5pt;width:437.25pt;height:20.4pt;z-index:-251412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" stroked="f">
                <v:textbox style="mso-fit-shape-to-text:t" inset="0,0,0,0">
                  <w:txbxContent>
                    <w:p w14:paraId="3BA112F3" w14:textId="77DCFF6C" w:rsidR="004C715D" w:rsidRPr="009A2A3E" w:rsidRDefault="004C715D" w:rsidP="00AC2349">
                      <w:pPr>
                        <w:pStyle w:val="Caption"/>
                        <w:jc w:val="center"/>
                        <w:rPr>
                          <w:rFonts w:ascii="Times New Roman" w:eastAsia="SimSun" w:hAnsi="Times New Roman" w:cs="Times New Roman"/>
                          <w:noProof/>
                          <w:sz w:val="24"/>
                          <w:szCs w:val="24"/>
                        </w:rPr>
                      </w:pPr>
                      <w:bookmarkStart w:id="622" w:name="_Toc90544839"/>
                      <w:bookmarkStart w:id="623" w:name="_Toc90547296"/>
                      <w:bookmarkStart w:id="624" w:name="_Toc90548996"/>
                      <w:bookmarkStart w:id="625" w:name="_Toc90639664"/>
                      <w:bookmarkStart w:id="626" w:name="_Toc91601272"/>
                      <w:r w:rsidRPr="009A2A3E">
                        <w:rPr>
                          <w:rFonts w:ascii="Times New Roman" w:hAnsi="Times New Roman" w:cs="Times New Roman"/>
                          <w:sz w:val="24"/>
                          <w:szCs w:val="24"/>
                        </w:rPr>
                        <w:t xml:space="preserve">Web Figure </w:t>
                      </w:r>
                      <w:r w:rsidRPr="009A2A3E">
                        <w:rPr>
                          <w:rFonts w:ascii="Times New Roman" w:hAnsi="Times New Roman" w:cs="Times New Roman"/>
                          <w:sz w:val="24"/>
                          <w:szCs w:val="24"/>
                        </w:rPr>
                        <w:fldChar w:fldCharType="begin"/>
                      </w:r>
                      <w:r w:rsidRPr="009A2A3E">
                        <w:rPr>
                          <w:rFonts w:ascii="Times New Roman" w:hAnsi="Times New Roman" w:cs="Times New Roman"/>
                          <w:sz w:val="24"/>
                          <w:szCs w:val="24"/>
                        </w:rPr>
                        <w:instrText xml:space="preserve"> SEQ Web_Figure \* ARABIC </w:instrText>
                      </w:r>
                      <w:r w:rsidRPr="009A2A3E">
                        <w:rPr>
                          <w:rFonts w:ascii="Times New Roman" w:hAnsi="Times New Roman" w:cs="Times New Roman"/>
                          <w:sz w:val="24"/>
                          <w:szCs w:val="24"/>
                        </w:rPr>
                        <w:fldChar w:fldCharType="separate"/>
                      </w:r>
                      <w:r>
                        <w:rPr>
                          <w:rFonts w:ascii="Times New Roman" w:hAnsi="Times New Roman" w:cs="Times New Roman"/>
                          <w:noProof/>
                          <w:sz w:val="24"/>
                          <w:szCs w:val="24"/>
                        </w:rPr>
                        <w:t>3</w:t>
                      </w:r>
                      <w:r w:rsidRPr="009A2A3E">
                        <w:rPr>
                          <w:rFonts w:ascii="Times New Roman" w:hAnsi="Times New Roman" w:cs="Times New Roman"/>
                          <w:sz w:val="24"/>
                          <w:szCs w:val="24"/>
                        </w:rPr>
                        <w:fldChar w:fldCharType="end"/>
                      </w:r>
                      <w:r w:rsidRPr="009A2A3E">
                        <w:rPr>
                          <w:rFonts w:ascii="Times New Roman" w:hAnsi="Times New Roman" w:cs="Times New Roman"/>
                          <w:sz w:val="24"/>
                          <w:szCs w:val="24"/>
                        </w:rPr>
                        <w:t>: Trang quên mật khẩu</w:t>
                      </w:r>
                      <w:bookmarkEnd w:id="622"/>
                      <w:bookmarkEnd w:id="623"/>
                      <w:bookmarkEnd w:id="624"/>
                      <w:bookmarkEnd w:id="625"/>
                      <w:bookmarkEnd w:id="626"/>
                    </w:p>
                  </w:txbxContent>
                </v:textbox>
                <w10:wrap type="tight" anchorx="margin"/>
              </v:shape>
            </w:pict>
          </mc:Fallback>
        </mc:AlternateContent>
      </w:r>
      <w:r>
        <w:rPr>
          <w:noProof/>
        </w:rPr>
        <w:drawing>
          <wp:anchor distT="0" distB="0" distL="114300" distR="114300" simplePos="0" relativeHeight="251905024" behindDoc="1" locked="0" layoutInCell="1" allowOverlap="1" wp14:anchorId="0C50D871" wp14:editId="148C1A28">
            <wp:simplePos x="0" y="0"/>
            <wp:positionH relativeFrom="margin">
              <wp:posOffset>0</wp:posOffset>
            </wp:positionH>
            <wp:positionV relativeFrom="paragraph">
              <wp:posOffset>4490720</wp:posOffset>
            </wp:positionV>
            <wp:extent cx="5733415" cy="3164840"/>
            <wp:effectExtent l="0" t="0" r="635" b="0"/>
            <wp:wrapTight wrapText="bothSides">
              <wp:wrapPolygon edited="0">
                <wp:start x="0" y="0"/>
                <wp:lineTo x="0" y="21453"/>
                <wp:lineTo x="21531" y="21453"/>
                <wp:lineTo x="21531"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8">
                      <a:extLst>
                        <a:ext uri="{28A0092B-C50C-407E-A947-70E740481C1C}">
                          <a14:useLocalDpi xmlns:a14="http://schemas.microsoft.com/office/drawing/2010/main" val="0"/>
                        </a:ext>
                      </a:extLst>
                    </a:blip>
                    <a:stretch>
                      <a:fillRect/>
                    </a:stretch>
                  </pic:blipFill>
                  <pic:spPr>
                    <a:xfrm>
                      <a:off x="0" y="0"/>
                      <a:ext cx="5733415" cy="31648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95456" behindDoc="1" locked="0" layoutInCell="1" allowOverlap="1" wp14:anchorId="6AC4F98C" wp14:editId="5FAD68AF">
            <wp:simplePos x="0" y="0"/>
            <wp:positionH relativeFrom="margin">
              <wp:posOffset>209550</wp:posOffset>
            </wp:positionH>
            <wp:positionV relativeFrom="paragraph">
              <wp:posOffset>0</wp:posOffset>
            </wp:positionV>
            <wp:extent cx="5724525" cy="3506470"/>
            <wp:effectExtent l="0" t="0" r="9525" b="0"/>
            <wp:wrapTight wrapText="bothSides">
              <wp:wrapPolygon edited="0">
                <wp:start x="0" y="0"/>
                <wp:lineTo x="0" y="21475"/>
                <wp:lineTo x="21564" y="21475"/>
                <wp:lineTo x="21564"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5724525" cy="350647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88640" behindDoc="1" locked="0" layoutInCell="1" allowOverlap="1" wp14:anchorId="22955868" wp14:editId="146E9FD2">
                <wp:simplePos x="0" y="0"/>
                <wp:positionH relativeFrom="margin">
                  <wp:posOffset>200660</wp:posOffset>
                </wp:positionH>
                <wp:positionV relativeFrom="paragraph">
                  <wp:posOffset>3724275</wp:posOffset>
                </wp:positionV>
                <wp:extent cx="5742940" cy="635"/>
                <wp:effectExtent l="0" t="0" r="0" b="0"/>
                <wp:wrapTight wrapText="bothSides">
                  <wp:wrapPolygon edited="0">
                    <wp:start x="0" y="0"/>
                    <wp:lineTo x="0" y="19808"/>
                    <wp:lineTo x="21495" y="19808"/>
                    <wp:lineTo x="2149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5742940" cy="635"/>
                        </a:xfrm>
                        <a:prstGeom prst="rect">
                          <a:avLst/>
                        </a:prstGeom>
                        <a:solidFill>
                          <a:prstClr val="white"/>
                        </a:solidFill>
                        <a:ln>
                          <a:noFill/>
                        </a:ln>
                      </wps:spPr>
                      <wps:txbx>
                        <w:txbxContent>
                          <w:p w14:paraId="54E6AD4E" w14:textId="1B4007CA" w:rsidR="004C715D" w:rsidRPr="0061603F" w:rsidRDefault="004C715D" w:rsidP="00B80894">
                            <w:pPr>
                              <w:pStyle w:val="Caption"/>
                              <w:jc w:val="center"/>
                              <w:rPr>
                                <w:rFonts w:ascii="Times New Roman" w:eastAsia="SimSun" w:hAnsi="Times New Roman" w:cs="Times New Roman"/>
                                <w:noProof/>
                                <w:sz w:val="24"/>
                                <w:szCs w:val="24"/>
                              </w:rPr>
                            </w:pPr>
                            <w:bookmarkStart w:id="627" w:name="_Toc90544840"/>
                            <w:bookmarkStart w:id="628" w:name="_Toc90547297"/>
                            <w:bookmarkStart w:id="629" w:name="_Toc90548995"/>
                            <w:bookmarkStart w:id="630" w:name="_Toc90639663"/>
                            <w:bookmarkStart w:id="631" w:name="_Toc91601273"/>
                            <w:r w:rsidRPr="0061603F">
                              <w:rPr>
                                <w:rFonts w:ascii="Times New Roman" w:hAnsi="Times New Roman" w:cs="Times New Roman"/>
                                <w:sz w:val="24"/>
                                <w:szCs w:val="24"/>
                              </w:rPr>
                              <w:t xml:space="preserve">Web Figure </w:t>
                            </w:r>
                            <w:r w:rsidRPr="0061603F">
                              <w:rPr>
                                <w:rFonts w:ascii="Times New Roman" w:hAnsi="Times New Roman" w:cs="Times New Roman"/>
                                <w:sz w:val="24"/>
                                <w:szCs w:val="24"/>
                              </w:rPr>
                              <w:fldChar w:fldCharType="begin"/>
                            </w:r>
                            <w:r w:rsidRPr="0061603F">
                              <w:rPr>
                                <w:rFonts w:ascii="Times New Roman" w:hAnsi="Times New Roman" w:cs="Times New Roman"/>
                                <w:sz w:val="24"/>
                                <w:szCs w:val="24"/>
                              </w:rPr>
                              <w:instrText xml:space="preserve"> SEQ Web_Figure \* ARABIC </w:instrText>
                            </w:r>
                            <w:r w:rsidRPr="0061603F">
                              <w:rPr>
                                <w:rFonts w:ascii="Times New Roman" w:hAnsi="Times New Roman" w:cs="Times New Roman"/>
                                <w:sz w:val="24"/>
                                <w:szCs w:val="24"/>
                              </w:rPr>
                              <w:fldChar w:fldCharType="separate"/>
                            </w:r>
                            <w:r>
                              <w:rPr>
                                <w:rFonts w:ascii="Times New Roman" w:hAnsi="Times New Roman" w:cs="Times New Roman"/>
                                <w:noProof/>
                                <w:sz w:val="24"/>
                                <w:szCs w:val="24"/>
                              </w:rPr>
                              <w:t>4</w:t>
                            </w:r>
                            <w:r w:rsidRPr="0061603F">
                              <w:rPr>
                                <w:rFonts w:ascii="Times New Roman" w:hAnsi="Times New Roman" w:cs="Times New Roman"/>
                                <w:sz w:val="24"/>
                                <w:szCs w:val="24"/>
                              </w:rPr>
                              <w:fldChar w:fldCharType="end"/>
                            </w:r>
                            <w:r w:rsidRPr="0061603F">
                              <w:rPr>
                                <w:rFonts w:ascii="Times New Roman" w:hAnsi="Times New Roman" w:cs="Times New Roman"/>
                                <w:sz w:val="24"/>
                                <w:szCs w:val="24"/>
                              </w:rPr>
                              <w:t xml:space="preserve">: Trang </w:t>
                            </w:r>
                            <w:r>
                              <w:rPr>
                                <w:rFonts w:ascii="Times New Roman" w:hAnsi="Times New Roman" w:cs="Times New Roman"/>
                                <w:sz w:val="24"/>
                                <w:szCs w:val="24"/>
                              </w:rPr>
                              <w:t>tài khoản</w:t>
                            </w:r>
                            <w:bookmarkEnd w:id="627"/>
                            <w:bookmarkEnd w:id="628"/>
                            <w:bookmarkEnd w:id="629"/>
                            <w:bookmarkEnd w:id="630"/>
                            <w:bookmarkEnd w:id="6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55868" id="Text Box 79" o:spid="_x0000_s1054" type="#_x0000_t202" style="position:absolute;margin-left:15.8pt;margin-top:293.25pt;width:452.2pt;height:.05pt;z-index:-251427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" stroked="f">
                <v:textbox style="mso-fit-shape-to-text:t" inset="0,0,0,0">
                  <w:txbxContent>
                    <w:p w14:paraId="54E6AD4E" w14:textId="1B4007CA" w:rsidR="004C715D" w:rsidRPr="0061603F" w:rsidRDefault="004C715D" w:rsidP="00B80894">
                      <w:pPr>
                        <w:pStyle w:val="Caption"/>
                        <w:jc w:val="center"/>
                        <w:rPr>
                          <w:rFonts w:ascii="Times New Roman" w:eastAsia="SimSun" w:hAnsi="Times New Roman" w:cs="Times New Roman"/>
                          <w:noProof/>
                          <w:sz w:val="24"/>
                          <w:szCs w:val="24"/>
                        </w:rPr>
                      </w:pPr>
                      <w:bookmarkStart w:id="632" w:name="_Toc90544840"/>
                      <w:bookmarkStart w:id="633" w:name="_Toc90547297"/>
                      <w:bookmarkStart w:id="634" w:name="_Toc90548995"/>
                      <w:bookmarkStart w:id="635" w:name="_Toc90639663"/>
                      <w:bookmarkStart w:id="636" w:name="_Toc91601273"/>
                      <w:r w:rsidRPr="0061603F">
                        <w:rPr>
                          <w:rFonts w:ascii="Times New Roman" w:hAnsi="Times New Roman" w:cs="Times New Roman"/>
                          <w:sz w:val="24"/>
                          <w:szCs w:val="24"/>
                        </w:rPr>
                        <w:t xml:space="preserve">Web Figure </w:t>
                      </w:r>
                      <w:r w:rsidRPr="0061603F">
                        <w:rPr>
                          <w:rFonts w:ascii="Times New Roman" w:hAnsi="Times New Roman" w:cs="Times New Roman"/>
                          <w:sz w:val="24"/>
                          <w:szCs w:val="24"/>
                        </w:rPr>
                        <w:fldChar w:fldCharType="begin"/>
                      </w:r>
                      <w:r w:rsidRPr="0061603F">
                        <w:rPr>
                          <w:rFonts w:ascii="Times New Roman" w:hAnsi="Times New Roman" w:cs="Times New Roman"/>
                          <w:sz w:val="24"/>
                          <w:szCs w:val="24"/>
                        </w:rPr>
                        <w:instrText xml:space="preserve"> SEQ Web_Figure \* ARABIC </w:instrText>
                      </w:r>
                      <w:r w:rsidRPr="0061603F">
                        <w:rPr>
                          <w:rFonts w:ascii="Times New Roman" w:hAnsi="Times New Roman" w:cs="Times New Roman"/>
                          <w:sz w:val="24"/>
                          <w:szCs w:val="24"/>
                        </w:rPr>
                        <w:fldChar w:fldCharType="separate"/>
                      </w:r>
                      <w:r>
                        <w:rPr>
                          <w:rFonts w:ascii="Times New Roman" w:hAnsi="Times New Roman" w:cs="Times New Roman"/>
                          <w:noProof/>
                          <w:sz w:val="24"/>
                          <w:szCs w:val="24"/>
                        </w:rPr>
                        <w:t>4</w:t>
                      </w:r>
                      <w:r w:rsidRPr="0061603F">
                        <w:rPr>
                          <w:rFonts w:ascii="Times New Roman" w:hAnsi="Times New Roman" w:cs="Times New Roman"/>
                          <w:sz w:val="24"/>
                          <w:szCs w:val="24"/>
                        </w:rPr>
                        <w:fldChar w:fldCharType="end"/>
                      </w:r>
                      <w:r w:rsidRPr="0061603F">
                        <w:rPr>
                          <w:rFonts w:ascii="Times New Roman" w:hAnsi="Times New Roman" w:cs="Times New Roman"/>
                          <w:sz w:val="24"/>
                          <w:szCs w:val="24"/>
                        </w:rPr>
                        <w:t xml:space="preserve">: Trang </w:t>
                      </w:r>
                      <w:r>
                        <w:rPr>
                          <w:rFonts w:ascii="Times New Roman" w:hAnsi="Times New Roman" w:cs="Times New Roman"/>
                          <w:sz w:val="24"/>
                          <w:szCs w:val="24"/>
                        </w:rPr>
                        <w:t>tài khoản</w:t>
                      </w:r>
                      <w:bookmarkEnd w:id="632"/>
                      <w:bookmarkEnd w:id="633"/>
                      <w:bookmarkEnd w:id="634"/>
                      <w:bookmarkEnd w:id="635"/>
                      <w:bookmarkEnd w:id="636"/>
                    </w:p>
                  </w:txbxContent>
                </v:textbox>
                <w10:wrap type="tight" anchorx="margin"/>
              </v:shape>
            </w:pict>
          </mc:Fallback>
        </mc:AlternateContent>
      </w:r>
    </w:p>
    <w:p w14:paraId="1619342F" w14:textId="08CF6AC5" w:rsidR="009435A7" w:rsidRDefault="00AC2349" w:rsidP="009435A7">
      <w:r>
        <w:rPr>
          <w:noProof/>
        </w:rPr>
        <w:lastRenderedPageBreak/>
        <w:drawing>
          <wp:anchor distT="0" distB="0" distL="114300" distR="114300" simplePos="0" relativeHeight="251907072" behindDoc="1" locked="0" layoutInCell="1" allowOverlap="1" wp14:anchorId="183FC9F5" wp14:editId="62336CEE">
            <wp:simplePos x="0" y="0"/>
            <wp:positionH relativeFrom="margin">
              <wp:posOffset>0</wp:posOffset>
            </wp:positionH>
            <wp:positionV relativeFrom="paragraph">
              <wp:posOffset>304800</wp:posOffset>
            </wp:positionV>
            <wp:extent cx="5715000" cy="3811270"/>
            <wp:effectExtent l="0" t="0" r="0" b="0"/>
            <wp:wrapTight wrapText="bothSides">
              <wp:wrapPolygon edited="0">
                <wp:start x="0" y="0"/>
                <wp:lineTo x="0" y="21485"/>
                <wp:lineTo x="21528" y="21485"/>
                <wp:lineTo x="2152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5715000" cy="3811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8096" behindDoc="1" locked="0" layoutInCell="1" allowOverlap="1" wp14:anchorId="69E6D7C0" wp14:editId="57EFD32A">
                <wp:simplePos x="0" y="0"/>
                <wp:positionH relativeFrom="margin">
                  <wp:posOffset>0</wp:posOffset>
                </wp:positionH>
                <wp:positionV relativeFrom="paragraph">
                  <wp:posOffset>4225925</wp:posOffset>
                </wp:positionV>
                <wp:extent cx="5715000" cy="635"/>
                <wp:effectExtent l="0" t="0" r="0" b="0"/>
                <wp:wrapTight wrapText="bothSides">
                  <wp:wrapPolygon edited="0">
                    <wp:start x="0" y="0"/>
                    <wp:lineTo x="0" y="19808"/>
                    <wp:lineTo x="21528" y="19808"/>
                    <wp:lineTo x="21528" y="0"/>
                    <wp:lineTo x="0" y="0"/>
                  </wp:wrapPolygon>
                </wp:wrapTight>
                <wp:docPr id="89" name="Text Box 8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142B57" w14:textId="293993BA" w:rsidR="004C715D" w:rsidRPr="00417B85" w:rsidRDefault="004C715D" w:rsidP="00AC2349">
                            <w:pPr>
                              <w:pStyle w:val="Caption"/>
                              <w:jc w:val="center"/>
                              <w:rPr>
                                <w:rFonts w:ascii="Times New Roman" w:eastAsia="SimSun" w:hAnsi="Times New Roman" w:cs="Times New Roman"/>
                                <w:noProof/>
                                <w:sz w:val="24"/>
                                <w:szCs w:val="24"/>
                              </w:rPr>
                            </w:pPr>
                            <w:bookmarkStart w:id="637" w:name="_Toc90544841"/>
                            <w:bookmarkStart w:id="638" w:name="_Toc90547298"/>
                            <w:bookmarkStart w:id="639" w:name="_Toc90548997"/>
                            <w:bookmarkStart w:id="640" w:name="_Toc90639665"/>
                            <w:bookmarkStart w:id="641" w:name="_Toc91601274"/>
                            <w:r w:rsidRPr="00417B85">
                              <w:rPr>
                                <w:rFonts w:ascii="Times New Roman" w:hAnsi="Times New Roman" w:cs="Times New Roman"/>
                                <w:sz w:val="24"/>
                                <w:szCs w:val="24"/>
                              </w:rPr>
                              <w:t xml:space="preserve">Web Figure </w:t>
                            </w:r>
                            <w:r w:rsidRPr="00417B85">
                              <w:rPr>
                                <w:rFonts w:ascii="Times New Roman" w:hAnsi="Times New Roman" w:cs="Times New Roman"/>
                                <w:sz w:val="24"/>
                                <w:szCs w:val="24"/>
                              </w:rPr>
                              <w:fldChar w:fldCharType="begin"/>
                            </w:r>
                            <w:r w:rsidRPr="00417B85">
                              <w:rPr>
                                <w:rFonts w:ascii="Times New Roman" w:hAnsi="Times New Roman" w:cs="Times New Roman"/>
                                <w:sz w:val="24"/>
                                <w:szCs w:val="24"/>
                              </w:rPr>
                              <w:instrText xml:space="preserve"> SEQ Web_Figure \* ARABIC </w:instrText>
                            </w:r>
                            <w:r w:rsidRPr="00417B85">
                              <w:rPr>
                                <w:rFonts w:ascii="Times New Roman" w:hAnsi="Times New Roman" w:cs="Times New Roman"/>
                                <w:sz w:val="24"/>
                                <w:szCs w:val="24"/>
                              </w:rPr>
                              <w:fldChar w:fldCharType="separate"/>
                            </w:r>
                            <w:r>
                              <w:rPr>
                                <w:rFonts w:ascii="Times New Roman" w:hAnsi="Times New Roman" w:cs="Times New Roman"/>
                                <w:noProof/>
                                <w:sz w:val="24"/>
                                <w:szCs w:val="24"/>
                              </w:rPr>
                              <w:t>5</w:t>
                            </w:r>
                            <w:r w:rsidRPr="00417B85">
                              <w:rPr>
                                <w:rFonts w:ascii="Times New Roman" w:hAnsi="Times New Roman" w:cs="Times New Roman"/>
                                <w:sz w:val="24"/>
                                <w:szCs w:val="24"/>
                              </w:rPr>
                              <w:fldChar w:fldCharType="end"/>
                            </w:r>
                            <w:r w:rsidRPr="00417B85">
                              <w:rPr>
                                <w:rFonts w:ascii="Times New Roman" w:hAnsi="Times New Roman" w:cs="Times New Roman"/>
                                <w:sz w:val="24"/>
                                <w:szCs w:val="24"/>
                              </w:rPr>
                              <w:t>: Trang cập nhật tài khoản</w:t>
                            </w:r>
                            <w:bookmarkEnd w:id="637"/>
                            <w:bookmarkEnd w:id="638"/>
                            <w:bookmarkEnd w:id="639"/>
                            <w:bookmarkEnd w:id="640"/>
                            <w:bookmarkEnd w:id="6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6D7C0" id="Text Box 89" o:spid="_x0000_s1055" type="#_x0000_t202" style="position:absolute;margin-left:0;margin-top:332.75pt;width:450pt;height:.05pt;z-index:-251408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afLwIAAGc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" stroked="f">
                <v:textbox style="mso-fit-shape-to-text:t" inset="0,0,0,0">
                  <w:txbxContent>
                    <w:p w14:paraId="08142B57" w14:textId="293993BA" w:rsidR="004C715D" w:rsidRPr="00417B85" w:rsidRDefault="004C715D" w:rsidP="00AC2349">
                      <w:pPr>
                        <w:pStyle w:val="Caption"/>
                        <w:jc w:val="center"/>
                        <w:rPr>
                          <w:rFonts w:ascii="Times New Roman" w:eastAsia="SimSun" w:hAnsi="Times New Roman" w:cs="Times New Roman"/>
                          <w:noProof/>
                          <w:sz w:val="24"/>
                          <w:szCs w:val="24"/>
                        </w:rPr>
                      </w:pPr>
                      <w:bookmarkStart w:id="642" w:name="_Toc90544841"/>
                      <w:bookmarkStart w:id="643" w:name="_Toc90547298"/>
                      <w:bookmarkStart w:id="644" w:name="_Toc90548997"/>
                      <w:bookmarkStart w:id="645" w:name="_Toc90639665"/>
                      <w:bookmarkStart w:id="646" w:name="_Toc91601274"/>
                      <w:r w:rsidRPr="00417B85">
                        <w:rPr>
                          <w:rFonts w:ascii="Times New Roman" w:hAnsi="Times New Roman" w:cs="Times New Roman"/>
                          <w:sz w:val="24"/>
                          <w:szCs w:val="24"/>
                        </w:rPr>
                        <w:t xml:space="preserve">Web Figure </w:t>
                      </w:r>
                      <w:r w:rsidRPr="00417B85">
                        <w:rPr>
                          <w:rFonts w:ascii="Times New Roman" w:hAnsi="Times New Roman" w:cs="Times New Roman"/>
                          <w:sz w:val="24"/>
                          <w:szCs w:val="24"/>
                        </w:rPr>
                        <w:fldChar w:fldCharType="begin"/>
                      </w:r>
                      <w:r w:rsidRPr="00417B85">
                        <w:rPr>
                          <w:rFonts w:ascii="Times New Roman" w:hAnsi="Times New Roman" w:cs="Times New Roman"/>
                          <w:sz w:val="24"/>
                          <w:szCs w:val="24"/>
                        </w:rPr>
                        <w:instrText xml:space="preserve"> SEQ Web_Figure \* ARABIC </w:instrText>
                      </w:r>
                      <w:r w:rsidRPr="00417B85">
                        <w:rPr>
                          <w:rFonts w:ascii="Times New Roman" w:hAnsi="Times New Roman" w:cs="Times New Roman"/>
                          <w:sz w:val="24"/>
                          <w:szCs w:val="24"/>
                        </w:rPr>
                        <w:fldChar w:fldCharType="separate"/>
                      </w:r>
                      <w:r>
                        <w:rPr>
                          <w:rFonts w:ascii="Times New Roman" w:hAnsi="Times New Roman" w:cs="Times New Roman"/>
                          <w:noProof/>
                          <w:sz w:val="24"/>
                          <w:szCs w:val="24"/>
                        </w:rPr>
                        <w:t>5</w:t>
                      </w:r>
                      <w:r w:rsidRPr="00417B85">
                        <w:rPr>
                          <w:rFonts w:ascii="Times New Roman" w:hAnsi="Times New Roman" w:cs="Times New Roman"/>
                          <w:sz w:val="24"/>
                          <w:szCs w:val="24"/>
                        </w:rPr>
                        <w:fldChar w:fldCharType="end"/>
                      </w:r>
                      <w:r w:rsidRPr="00417B85">
                        <w:rPr>
                          <w:rFonts w:ascii="Times New Roman" w:hAnsi="Times New Roman" w:cs="Times New Roman"/>
                          <w:sz w:val="24"/>
                          <w:szCs w:val="24"/>
                        </w:rPr>
                        <w:t>: Trang cập nhật tài khoản</w:t>
                      </w:r>
                      <w:bookmarkEnd w:id="642"/>
                      <w:bookmarkEnd w:id="643"/>
                      <w:bookmarkEnd w:id="644"/>
                      <w:bookmarkEnd w:id="645"/>
                      <w:bookmarkEnd w:id="646"/>
                    </w:p>
                  </w:txbxContent>
                </v:textbox>
                <w10:wrap type="tight" anchorx="margin"/>
              </v:shape>
            </w:pict>
          </mc:Fallback>
        </mc:AlternateContent>
      </w:r>
    </w:p>
    <w:p w14:paraId="6648B210" w14:textId="3215543B" w:rsidR="00FA7A46" w:rsidRDefault="00AC2349" w:rsidP="009435A7">
      <w:r>
        <w:rPr>
          <w:noProof/>
        </w:rPr>
        <w:drawing>
          <wp:anchor distT="0" distB="0" distL="114300" distR="114300" simplePos="0" relativeHeight="251910144" behindDoc="1" locked="0" layoutInCell="1" allowOverlap="1" wp14:anchorId="774D2130" wp14:editId="64FF32C2">
            <wp:simplePos x="0" y="0"/>
            <wp:positionH relativeFrom="margin">
              <wp:posOffset>0</wp:posOffset>
            </wp:positionH>
            <wp:positionV relativeFrom="paragraph">
              <wp:posOffset>4671060</wp:posOffset>
            </wp:positionV>
            <wp:extent cx="5724525" cy="2807335"/>
            <wp:effectExtent l="0" t="0" r="9525" b="0"/>
            <wp:wrapTight wrapText="bothSides">
              <wp:wrapPolygon edited="0">
                <wp:start x="0" y="0"/>
                <wp:lineTo x="0" y="21400"/>
                <wp:lineTo x="21564" y="21400"/>
                <wp:lineTo x="21564"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724525" cy="280733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911168" behindDoc="1" locked="0" layoutInCell="1" allowOverlap="1" wp14:anchorId="2D4B344A" wp14:editId="3921BF5E">
                <wp:simplePos x="0" y="0"/>
                <wp:positionH relativeFrom="margin">
                  <wp:posOffset>0</wp:posOffset>
                </wp:positionH>
                <wp:positionV relativeFrom="paragraph">
                  <wp:posOffset>7542530</wp:posOffset>
                </wp:positionV>
                <wp:extent cx="5724525" cy="635"/>
                <wp:effectExtent l="0" t="0" r="9525" b="0"/>
                <wp:wrapTight wrapText="bothSides">
                  <wp:wrapPolygon edited="0">
                    <wp:start x="0" y="0"/>
                    <wp:lineTo x="0" y="19808"/>
                    <wp:lineTo x="21564" y="19808"/>
                    <wp:lineTo x="21564"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39CD147" w14:textId="5027D15B" w:rsidR="004C715D" w:rsidRPr="00843607" w:rsidRDefault="004C715D" w:rsidP="00AC2349">
                            <w:pPr>
                              <w:pStyle w:val="Caption"/>
                              <w:jc w:val="center"/>
                              <w:rPr>
                                <w:rFonts w:ascii="Times New Roman" w:eastAsia="SimSun" w:hAnsi="Times New Roman" w:cs="Times New Roman"/>
                                <w:noProof/>
                                <w:sz w:val="24"/>
                                <w:szCs w:val="24"/>
                              </w:rPr>
                            </w:pPr>
                            <w:bookmarkStart w:id="647" w:name="_Toc90544843"/>
                            <w:bookmarkStart w:id="648" w:name="_Toc90547300"/>
                            <w:bookmarkStart w:id="649" w:name="_Toc90548998"/>
                            <w:bookmarkStart w:id="650" w:name="_Toc90639666"/>
                            <w:bookmarkStart w:id="651" w:name="_Toc91601275"/>
                            <w:r w:rsidRPr="00843607">
                              <w:rPr>
                                <w:rFonts w:ascii="Times New Roman" w:hAnsi="Times New Roman" w:cs="Times New Roman"/>
                                <w:sz w:val="24"/>
                                <w:szCs w:val="24"/>
                              </w:rPr>
                              <w:t xml:space="preserve">Web Figure </w:t>
                            </w:r>
                            <w:r w:rsidRPr="00843607">
                              <w:rPr>
                                <w:rFonts w:ascii="Times New Roman" w:hAnsi="Times New Roman" w:cs="Times New Roman"/>
                                <w:sz w:val="24"/>
                                <w:szCs w:val="24"/>
                              </w:rPr>
                              <w:fldChar w:fldCharType="begin"/>
                            </w:r>
                            <w:r w:rsidRPr="00843607">
                              <w:rPr>
                                <w:rFonts w:ascii="Times New Roman" w:hAnsi="Times New Roman" w:cs="Times New Roman"/>
                                <w:sz w:val="24"/>
                                <w:szCs w:val="24"/>
                              </w:rPr>
                              <w:instrText xml:space="preserve"> SEQ Web_Figure \* ARABIC </w:instrText>
                            </w:r>
                            <w:r w:rsidRPr="00843607">
                              <w:rPr>
                                <w:rFonts w:ascii="Times New Roman" w:hAnsi="Times New Roman" w:cs="Times New Roman"/>
                                <w:sz w:val="24"/>
                                <w:szCs w:val="24"/>
                              </w:rPr>
                              <w:fldChar w:fldCharType="separate"/>
                            </w:r>
                            <w:r>
                              <w:rPr>
                                <w:rFonts w:ascii="Times New Roman" w:hAnsi="Times New Roman" w:cs="Times New Roman"/>
                                <w:noProof/>
                                <w:sz w:val="24"/>
                                <w:szCs w:val="24"/>
                              </w:rPr>
                              <w:t>6</w:t>
                            </w:r>
                            <w:r w:rsidRPr="00843607">
                              <w:rPr>
                                <w:rFonts w:ascii="Times New Roman" w:hAnsi="Times New Roman" w:cs="Times New Roman"/>
                                <w:sz w:val="24"/>
                                <w:szCs w:val="24"/>
                              </w:rPr>
                              <w:fldChar w:fldCharType="end"/>
                            </w:r>
                            <w:r w:rsidRPr="00843607">
                              <w:rPr>
                                <w:rFonts w:ascii="Times New Roman" w:hAnsi="Times New Roman" w:cs="Times New Roman"/>
                                <w:sz w:val="24"/>
                                <w:szCs w:val="24"/>
                              </w:rPr>
                              <w:t>: Trang thông tin chi tiết</w:t>
                            </w:r>
                            <w:bookmarkEnd w:id="647"/>
                            <w:bookmarkEnd w:id="648"/>
                            <w:bookmarkEnd w:id="649"/>
                            <w:bookmarkEnd w:id="650"/>
                            <w:bookmarkEnd w:id="6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B344A" id="Text Box 92" o:spid="_x0000_s1056" type="#_x0000_t202" style="position:absolute;margin-left:0;margin-top:593.9pt;width:450.75pt;height:.05pt;z-index:-251405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" stroked="f">
                <v:textbox style="mso-fit-shape-to-text:t" inset="0,0,0,0">
                  <w:txbxContent>
                    <w:p w14:paraId="039CD147" w14:textId="5027D15B" w:rsidR="004C715D" w:rsidRPr="00843607" w:rsidRDefault="004C715D" w:rsidP="00AC2349">
                      <w:pPr>
                        <w:pStyle w:val="Caption"/>
                        <w:jc w:val="center"/>
                        <w:rPr>
                          <w:rFonts w:ascii="Times New Roman" w:eastAsia="SimSun" w:hAnsi="Times New Roman" w:cs="Times New Roman"/>
                          <w:noProof/>
                          <w:sz w:val="24"/>
                          <w:szCs w:val="24"/>
                        </w:rPr>
                      </w:pPr>
                      <w:bookmarkStart w:id="652" w:name="_Toc90544843"/>
                      <w:bookmarkStart w:id="653" w:name="_Toc90547300"/>
                      <w:bookmarkStart w:id="654" w:name="_Toc90548998"/>
                      <w:bookmarkStart w:id="655" w:name="_Toc90639666"/>
                      <w:bookmarkStart w:id="656" w:name="_Toc91601275"/>
                      <w:r w:rsidRPr="00843607">
                        <w:rPr>
                          <w:rFonts w:ascii="Times New Roman" w:hAnsi="Times New Roman" w:cs="Times New Roman"/>
                          <w:sz w:val="24"/>
                          <w:szCs w:val="24"/>
                        </w:rPr>
                        <w:t xml:space="preserve">Web Figure </w:t>
                      </w:r>
                      <w:r w:rsidRPr="00843607">
                        <w:rPr>
                          <w:rFonts w:ascii="Times New Roman" w:hAnsi="Times New Roman" w:cs="Times New Roman"/>
                          <w:sz w:val="24"/>
                          <w:szCs w:val="24"/>
                        </w:rPr>
                        <w:fldChar w:fldCharType="begin"/>
                      </w:r>
                      <w:r w:rsidRPr="00843607">
                        <w:rPr>
                          <w:rFonts w:ascii="Times New Roman" w:hAnsi="Times New Roman" w:cs="Times New Roman"/>
                          <w:sz w:val="24"/>
                          <w:szCs w:val="24"/>
                        </w:rPr>
                        <w:instrText xml:space="preserve"> SEQ Web_Figure \* ARABIC </w:instrText>
                      </w:r>
                      <w:r w:rsidRPr="00843607">
                        <w:rPr>
                          <w:rFonts w:ascii="Times New Roman" w:hAnsi="Times New Roman" w:cs="Times New Roman"/>
                          <w:sz w:val="24"/>
                          <w:szCs w:val="24"/>
                        </w:rPr>
                        <w:fldChar w:fldCharType="separate"/>
                      </w:r>
                      <w:r>
                        <w:rPr>
                          <w:rFonts w:ascii="Times New Roman" w:hAnsi="Times New Roman" w:cs="Times New Roman"/>
                          <w:noProof/>
                          <w:sz w:val="24"/>
                          <w:szCs w:val="24"/>
                        </w:rPr>
                        <w:t>6</w:t>
                      </w:r>
                      <w:r w:rsidRPr="00843607">
                        <w:rPr>
                          <w:rFonts w:ascii="Times New Roman" w:hAnsi="Times New Roman" w:cs="Times New Roman"/>
                          <w:sz w:val="24"/>
                          <w:szCs w:val="24"/>
                        </w:rPr>
                        <w:fldChar w:fldCharType="end"/>
                      </w:r>
                      <w:r w:rsidRPr="00843607">
                        <w:rPr>
                          <w:rFonts w:ascii="Times New Roman" w:hAnsi="Times New Roman" w:cs="Times New Roman"/>
                          <w:sz w:val="24"/>
                          <w:szCs w:val="24"/>
                        </w:rPr>
                        <w:t>: Trang thông tin chi tiết</w:t>
                      </w:r>
                      <w:bookmarkEnd w:id="652"/>
                      <w:bookmarkEnd w:id="653"/>
                      <w:bookmarkEnd w:id="654"/>
                      <w:bookmarkEnd w:id="655"/>
                      <w:bookmarkEnd w:id="656"/>
                    </w:p>
                  </w:txbxContent>
                </v:textbox>
                <w10:wrap type="tight" anchorx="margin"/>
              </v:shape>
            </w:pict>
          </mc:Fallback>
        </mc:AlternateContent>
      </w:r>
    </w:p>
    <w:p w14:paraId="7BA71BEA" w14:textId="6B5134E6" w:rsidR="00FA7A46" w:rsidRDefault="00567A27" w:rsidP="009435A7">
      <w:r>
        <w:rPr>
          <w:noProof/>
        </w:rPr>
        <w:lastRenderedPageBreak/>
        <w:drawing>
          <wp:anchor distT="0" distB="0" distL="114300" distR="114300" simplePos="0" relativeHeight="251913216" behindDoc="1" locked="0" layoutInCell="1" allowOverlap="1" wp14:anchorId="2567438F" wp14:editId="7F53FB67">
            <wp:simplePos x="0" y="0"/>
            <wp:positionH relativeFrom="margin">
              <wp:posOffset>0</wp:posOffset>
            </wp:positionH>
            <wp:positionV relativeFrom="paragraph">
              <wp:posOffset>304800</wp:posOffset>
            </wp:positionV>
            <wp:extent cx="5629910" cy="3476625"/>
            <wp:effectExtent l="0" t="0" r="8890" b="9525"/>
            <wp:wrapTight wrapText="bothSides">
              <wp:wrapPolygon edited="0">
                <wp:start x="0" y="0"/>
                <wp:lineTo x="0" y="21541"/>
                <wp:lineTo x="21561" y="21541"/>
                <wp:lineTo x="21561"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629910" cy="347662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914240" behindDoc="1" locked="0" layoutInCell="1" allowOverlap="1" wp14:anchorId="1FA03783" wp14:editId="53E0AA75">
                <wp:simplePos x="0" y="0"/>
                <wp:positionH relativeFrom="margin">
                  <wp:posOffset>29210</wp:posOffset>
                </wp:positionH>
                <wp:positionV relativeFrom="paragraph">
                  <wp:posOffset>3914775</wp:posOffset>
                </wp:positionV>
                <wp:extent cx="5657850" cy="635"/>
                <wp:effectExtent l="0" t="0" r="0" b="0"/>
                <wp:wrapTight wrapText="bothSides">
                  <wp:wrapPolygon edited="0">
                    <wp:start x="0" y="0"/>
                    <wp:lineTo x="0" y="19808"/>
                    <wp:lineTo x="21527" y="19808"/>
                    <wp:lineTo x="21527"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28088E8B" w14:textId="4E92A3FC" w:rsidR="004C715D" w:rsidRPr="00C87C12" w:rsidRDefault="004C715D" w:rsidP="00567A27">
                            <w:pPr>
                              <w:pStyle w:val="Caption"/>
                              <w:jc w:val="center"/>
                              <w:rPr>
                                <w:rFonts w:ascii="Times New Roman" w:eastAsia="SimSun" w:hAnsi="Times New Roman" w:cs="Times New Roman"/>
                                <w:noProof/>
                                <w:sz w:val="24"/>
                                <w:szCs w:val="24"/>
                              </w:rPr>
                            </w:pPr>
                            <w:bookmarkStart w:id="657" w:name="_Toc90544842"/>
                            <w:bookmarkStart w:id="658" w:name="_Toc90547299"/>
                            <w:bookmarkStart w:id="659" w:name="_Toc90548999"/>
                            <w:bookmarkStart w:id="660" w:name="_Toc90639667"/>
                            <w:bookmarkStart w:id="661" w:name="_Toc91601276"/>
                            <w:r w:rsidRPr="00C87C12">
                              <w:rPr>
                                <w:rFonts w:ascii="Times New Roman" w:hAnsi="Times New Roman" w:cs="Times New Roman"/>
                                <w:sz w:val="24"/>
                                <w:szCs w:val="24"/>
                              </w:rPr>
                              <w:t xml:space="preserve">Web Figure </w:t>
                            </w:r>
                            <w:r w:rsidRPr="00C87C12">
                              <w:rPr>
                                <w:rFonts w:ascii="Times New Roman" w:hAnsi="Times New Roman" w:cs="Times New Roman"/>
                                <w:sz w:val="24"/>
                                <w:szCs w:val="24"/>
                              </w:rPr>
                              <w:fldChar w:fldCharType="begin"/>
                            </w:r>
                            <w:r w:rsidRPr="00C87C12">
                              <w:rPr>
                                <w:rFonts w:ascii="Times New Roman" w:hAnsi="Times New Roman" w:cs="Times New Roman"/>
                                <w:sz w:val="24"/>
                                <w:szCs w:val="24"/>
                              </w:rPr>
                              <w:instrText xml:space="preserve"> SEQ Web_Figure \* ARABIC </w:instrText>
                            </w:r>
                            <w:r w:rsidRPr="00C87C12">
                              <w:rPr>
                                <w:rFonts w:ascii="Times New Roman" w:hAnsi="Times New Roman" w:cs="Times New Roman"/>
                                <w:sz w:val="24"/>
                                <w:szCs w:val="24"/>
                              </w:rPr>
                              <w:fldChar w:fldCharType="separate"/>
                            </w:r>
                            <w:r>
                              <w:rPr>
                                <w:rFonts w:ascii="Times New Roman" w:hAnsi="Times New Roman" w:cs="Times New Roman"/>
                                <w:noProof/>
                                <w:sz w:val="24"/>
                                <w:szCs w:val="24"/>
                              </w:rPr>
                              <w:t>7</w:t>
                            </w:r>
                            <w:r w:rsidRPr="00C87C12">
                              <w:rPr>
                                <w:rFonts w:ascii="Times New Roman" w:hAnsi="Times New Roman" w:cs="Times New Roman"/>
                                <w:sz w:val="24"/>
                                <w:szCs w:val="24"/>
                              </w:rPr>
                              <w:fldChar w:fldCharType="end"/>
                            </w:r>
                            <w:r w:rsidRPr="00C87C12">
                              <w:rPr>
                                <w:rFonts w:ascii="Times New Roman" w:hAnsi="Times New Roman" w:cs="Times New Roman"/>
                                <w:sz w:val="24"/>
                                <w:szCs w:val="24"/>
                              </w:rPr>
                              <w:t>: Trang chủ</w:t>
                            </w:r>
                            <w:bookmarkEnd w:id="657"/>
                            <w:bookmarkEnd w:id="658"/>
                            <w:bookmarkEnd w:id="659"/>
                            <w:bookmarkEnd w:id="660"/>
                            <w:bookmarkEnd w:id="6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A03783" id="Text Box 91" o:spid="_x0000_s1057" type="#_x0000_t202" style="position:absolute;margin-left:2.3pt;margin-top:308.25pt;width:445.5pt;height:.05pt;z-index:-251402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qzLwIAAGc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" stroked="f">
                <v:textbox style="mso-fit-shape-to-text:t" inset="0,0,0,0">
                  <w:txbxContent>
                    <w:p w14:paraId="28088E8B" w14:textId="4E92A3FC" w:rsidR="004C715D" w:rsidRPr="00C87C12" w:rsidRDefault="004C715D" w:rsidP="00567A27">
                      <w:pPr>
                        <w:pStyle w:val="Caption"/>
                        <w:jc w:val="center"/>
                        <w:rPr>
                          <w:rFonts w:ascii="Times New Roman" w:eastAsia="SimSun" w:hAnsi="Times New Roman" w:cs="Times New Roman"/>
                          <w:noProof/>
                          <w:sz w:val="24"/>
                          <w:szCs w:val="24"/>
                        </w:rPr>
                      </w:pPr>
                      <w:bookmarkStart w:id="662" w:name="_Toc90544842"/>
                      <w:bookmarkStart w:id="663" w:name="_Toc90547299"/>
                      <w:bookmarkStart w:id="664" w:name="_Toc90548999"/>
                      <w:bookmarkStart w:id="665" w:name="_Toc90639667"/>
                      <w:bookmarkStart w:id="666" w:name="_Toc91601276"/>
                      <w:r w:rsidRPr="00C87C12">
                        <w:rPr>
                          <w:rFonts w:ascii="Times New Roman" w:hAnsi="Times New Roman" w:cs="Times New Roman"/>
                          <w:sz w:val="24"/>
                          <w:szCs w:val="24"/>
                        </w:rPr>
                        <w:t xml:space="preserve">Web Figure </w:t>
                      </w:r>
                      <w:r w:rsidRPr="00C87C12">
                        <w:rPr>
                          <w:rFonts w:ascii="Times New Roman" w:hAnsi="Times New Roman" w:cs="Times New Roman"/>
                          <w:sz w:val="24"/>
                          <w:szCs w:val="24"/>
                        </w:rPr>
                        <w:fldChar w:fldCharType="begin"/>
                      </w:r>
                      <w:r w:rsidRPr="00C87C12">
                        <w:rPr>
                          <w:rFonts w:ascii="Times New Roman" w:hAnsi="Times New Roman" w:cs="Times New Roman"/>
                          <w:sz w:val="24"/>
                          <w:szCs w:val="24"/>
                        </w:rPr>
                        <w:instrText xml:space="preserve"> SEQ Web_Figure \* ARABIC </w:instrText>
                      </w:r>
                      <w:r w:rsidRPr="00C87C12">
                        <w:rPr>
                          <w:rFonts w:ascii="Times New Roman" w:hAnsi="Times New Roman" w:cs="Times New Roman"/>
                          <w:sz w:val="24"/>
                          <w:szCs w:val="24"/>
                        </w:rPr>
                        <w:fldChar w:fldCharType="separate"/>
                      </w:r>
                      <w:r>
                        <w:rPr>
                          <w:rFonts w:ascii="Times New Roman" w:hAnsi="Times New Roman" w:cs="Times New Roman"/>
                          <w:noProof/>
                          <w:sz w:val="24"/>
                          <w:szCs w:val="24"/>
                        </w:rPr>
                        <w:t>7</w:t>
                      </w:r>
                      <w:r w:rsidRPr="00C87C12">
                        <w:rPr>
                          <w:rFonts w:ascii="Times New Roman" w:hAnsi="Times New Roman" w:cs="Times New Roman"/>
                          <w:sz w:val="24"/>
                          <w:szCs w:val="24"/>
                        </w:rPr>
                        <w:fldChar w:fldCharType="end"/>
                      </w:r>
                      <w:r w:rsidRPr="00C87C12">
                        <w:rPr>
                          <w:rFonts w:ascii="Times New Roman" w:hAnsi="Times New Roman" w:cs="Times New Roman"/>
                          <w:sz w:val="24"/>
                          <w:szCs w:val="24"/>
                        </w:rPr>
                        <w:t>: Trang chủ</w:t>
                      </w:r>
                      <w:bookmarkEnd w:id="662"/>
                      <w:bookmarkEnd w:id="663"/>
                      <w:bookmarkEnd w:id="664"/>
                      <w:bookmarkEnd w:id="665"/>
                      <w:bookmarkEnd w:id="666"/>
                    </w:p>
                  </w:txbxContent>
                </v:textbox>
                <w10:wrap type="tight" anchorx="margin"/>
              </v:shape>
            </w:pict>
          </mc:Fallback>
        </mc:AlternateContent>
      </w:r>
    </w:p>
    <w:p w14:paraId="3717B618" w14:textId="558ADAC3" w:rsidR="00FA7A46" w:rsidRDefault="00FA7A46" w:rsidP="009435A7"/>
    <w:p w14:paraId="6BD8C894" w14:textId="77B1647A" w:rsidR="00FA7A46" w:rsidRDefault="00FA7A46" w:rsidP="009435A7"/>
    <w:p w14:paraId="1EE94F43" w14:textId="43AED996" w:rsidR="00FA7A46" w:rsidRDefault="00FA7A46" w:rsidP="009435A7"/>
    <w:p w14:paraId="4A043C52" w14:textId="764C1F14" w:rsidR="00FA7A46" w:rsidRDefault="0044359F" w:rsidP="009435A7">
      <w:pPr>
        <w:rPr>
          <w:noProof/>
        </w:rPr>
      </w:pPr>
      <w:r>
        <w:rPr>
          <w:noProof/>
        </w:rPr>
        <w:t xml:space="preserve"> </w:t>
      </w:r>
    </w:p>
    <w:p w14:paraId="6151308F" w14:textId="0D5A677D" w:rsidR="00995212" w:rsidRDefault="00995212" w:rsidP="009435A7">
      <w:pPr>
        <w:rPr>
          <w:noProof/>
        </w:rPr>
      </w:pPr>
    </w:p>
    <w:p w14:paraId="6040E07A" w14:textId="33F09FC2" w:rsidR="00995212" w:rsidRDefault="00995212" w:rsidP="009435A7">
      <w:pPr>
        <w:rPr>
          <w:noProof/>
        </w:rPr>
      </w:pPr>
    </w:p>
    <w:p w14:paraId="312D9D7C" w14:textId="3DFF66E1" w:rsidR="00995212" w:rsidRDefault="00995212" w:rsidP="009435A7">
      <w:pPr>
        <w:rPr>
          <w:noProof/>
        </w:rPr>
      </w:pPr>
    </w:p>
    <w:p w14:paraId="0A1A8E7F" w14:textId="37D95FED" w:rsidR="00995212" w:rsidRDefault="00995212" w:rsidP="009435A7">
      <w:pPr>
        <w:rPr>
          <w:noProof/>
        </w:rPr>
      </w:pPr>
    </w:p>
    <w:p w14:paraId="2941CD02" w14:textId="5C628B42" w:rsidR="00995212" w:rsidRDefault="00995212" w:rsidP="009435A7">
      <w:pPr>
        <w:rPr>
          <w:noProof/>
        </w:rPr>
      </w:pPr>
    </w:p>
    <w:p w14:paraId="4B855265" w14:textId="54B6CA5A" w:rsidR="00995212" w:rsidRDefault="00995212" w:rsidP="009435A7">
      <w:pPr>
        <w:rPr>
          <w:noProof/>
        </w:rPr>
      </w:pPr>
    </w:p>
    <w:p w14:paraId="037DBA7D" w14:textId="0967EE15" w:rsidR="00995212" w:rsidRDefault="00995212" w:rsidP="009435A7">
      <w:pPr>
        <w:rPr>
          <w:noProof/>
        </w:rPr>
      </w:pPr>
    </w:p>
    <w:p w14:paraId="73255698" w14:textId="7A78038B" w:rsidR="00995212" w:rsidRDefault="00995212" w:rsidP="009435A7">
      <w:pPr>
        <w:rPr>
          <w:noProof/>
        </w:rPr>
      </w:pPr>
    </w:p>
    <w:p w14:paraId="692CF549" w14:textId="7CCAF338" w:rsidR="00995212" w:rsidRDefault="00995212" w:rsidP="009435A7">
      <w:pPr>
        <w:rPr>
          <w:noProof/>
        </w:rPr>
      </w:pPr>
    </w:p>
    <w:p w14:paraId="10E1954C" w14:textId="5C77811F" w:rsidR="00995212" w:rsidRDefault="00657C80">
      <w:pPr>
        <w:rPr>
          <w:noProof/>
        </w:rPr>
      </w:pPr>
      <w:r>
        <w:rPr>
          <w:noProof/>
        </w:rPr>
        <w:lastRenderedPageBreak/>
        <mc:AlternateContent>
          <mc:Choice Requires="wps">
            <w:drawing>
              <wp:anchor distT="0" distB="0" distL="114300" distR="114300" simplePos="0" relativeHeight="251917312" behindDoc="1" locked="0" layoutInCell="1" allowOverlap="1" wp14:anchorId="32EE6D5C" wp14:editId="6FA17473">
                <wp:simplePos x="0" y="0"/>
                <wp:positionH relativeFrom="margin">
                  <wp:align>center</wp:align>
                </wp:positionH>
                <wp:positionV relativeFrom="paragraph">
                  <wp:posOffset>3740150</wp:posOffset>
                </wp:positionV>
                <wp:extent cx="5524500" cy="635"/>
                <wp:effectExtent l="0" t="0" r="0" b="0"/>
                <wp:wrapTight wrapText="bothSides">
                  <wp:wrapPolygon edited="0">
                    <wp:start x="0" y="0"/>
                    <wp:lineTo x="0" y="19808"/>
                    <wp:lineTo x="21526" y="19808"/>
                    <wp:lineTo x="21526" y="0"/>
                    <wp:lineTo x="0" y="0"/>
                  </wp:wrapPolygon>
                </wp:wrapTight>
                <wp:docPr id="113" name="Text Box 113"/>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03EEE4B7" w14:textId="31B76F11" w:rsidR="004C715D" w:rsidRPr="00EE0820" w:rsidRDefault="004C715D" w:rsidP="00995212">
                            <w:pPr>
                              <w:pStyle w:val="Caption"/>
                              <w:jc w:val="center"/>
                              <w:rPr>
                                <w:rFonts w:ascii="Times New Roman" w:eastAsia="SimSun" w:hAnsi="Times New Roman" w:cs="Times New Roman"/>
                                <w:noProof/>
                                <w:sz w:val="24"/>
                                <w:szCs w:val="24"/>
                              </w:rPr>
                            </w:pPr>
                            <w:bookmarkStart w:id="667" w:name="_Toc90544845"/>
                            <w:bookmarkStart w:id="668" w:name="_Toc90547302"/>
                            <w:bookmarkStart w:id="669" w:name="_Toc90549000"/>
                            <w:bookmarkStart w:id="670" w:name="_Toc90639668"/>
                            <w:bookmarkStart w:id="671" w:name="_Toc91601277"/>
                            <w:r w:rsidRPr="00EE0820">
                              <w:rPr>
                                <w:rFonts w:ascii="Times New Roman" w:hAnsi="Times New Roman" w:cs="Times New Roman"/>
                                <w:sz w:val="24"/>
                                <w:szCs w:val="24"/>
                              </w:rPr>
                              <w:t xml:space="preserve">Web Figure </w:t>
                            </w:r>
                            <w:r w:rsidRPr="00EE0820">
                              <w:rPr>
                                <w:rFonts w:ascii="Times New Roman" w:hAnsi="Times New Roman" w:cs="Times New Roman"/>
                                <w:sz w:val="24"/>
                                <w:szCs w:val="24"/>
                              </w:rPr>
                              <w:fldChar w:fldCharType="begin"/>
                            </w:r>
                            <w:r w:rsidRPr="00EE0820">
                              <w:rPr>
                                <w:rFonts w:ascii="Times New Roman" w:hAnsi="Times New Roman" w:cs="Times New Roman"/>
                                <w:sz w:val="24"/>
                                <w:szCs w:val="24"/>
                              </w:rPr>
                              <w:instrText xml:space="preserve"> SEQ Web_Figure \* ARABIC </w:instrText>
                            </w:r>
                            <w:r w:rsidRPr="00EE0820">
                              <w:rPr>
                                <w:rFonts w:ascii="Times New Roman" w:hAnsi="Times New Roman" w:cs="Times New Roman"/>
                                <w:sz w:val="24"/>
                                <w:szCs w:val="24"/>
                              </w:rPr>
                              <w:fldChar w:fldCharType="separate"/>
                            </w:r>
                            <w:r>
                              <w:rPr>
                                <w:rFonts w:ascii="Times New Roman" w:hAnsi="Times New Roman" w:cs="Times New Roman"/>
                                <w:noProof/>
                                <w:sz w:val="24"/>
                                <w:szCs w:val="24"/>
                              </w:rPr>
                              <w:t>8</w:t>
                            </w:r>
                            <w:r w:rsidRPr="00EE0820">
                              <w:rPr>
                                <w:rFonts w:ascii="Times New Roman" w:hAnsi="Times New Roman" w:cs="Times New Roman"/>
                                <w:sz w:val="24"/>
                                <w:szCs w:val="24"/>
                              </w:rPr>
                              <w:fldChar w:fldCharType="end"/>
                            </w:r>
                            <w:r w:rsidRPr="00EE0820">
                              <w:rPr>
                                <w:rFonts w:ascii="Times New Roman" w:hAnsi="Times New Roman" w:cs="Times New Roman"/>
                                <w:sz w:val="24"/>
                                <w:szCs w:val="24"/>
                              </w:rPr>
                              <w:t>: Trang biểu đồ</w:t>
                            </w:r>
                            <w:bookmarkEnd w:id="667"/>
                            <w:bookmarkEnd w:id="668"/>
                            <w:bookmarkEnd w:id="669"/>
                            <w:bookmarkEnd w:id="670"/>
                            <w:bookmarkEnd w:id="6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EE6D5C" id="Text Box 113" o:spid="_x0000_s1058" type="#_x0000_t202" style="position:absolute;margin-left:0;margin-top:294.5pt;width:435pt;height:.05pt;z-index:-251399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4WvMAIAAGk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" stroked="f">
                <v:textbox style="mso-fit-shape-to-text:t" inset="0,0,0,0">
                  <w:txbxContent>
                    <w:p w14:paraId="03EEE4B7" w14:textId="31B76F11" w:rsidR="004C715D" w:rsidRPr="00EE0820" w:rsidRDefault="004C715D" w:rsidP="00995212">
                      <w:pPr>
                        <w:pStyle w:val="Caption"/>
                        <w:jc w:val="center"/>
                        <w:rPr>
                          <w:rFonts w:ascii="Times New Roman" w:eastAsia="SimSun" w:hAnsi="Times New Roman" w:cs="Times New Roman"/>
                          <w:noProof/>
                          <w:sz w:val="24"/>
                          <w:szCs w:val="24"/>
                        </w:rPr>
                      </w:pPr>
                      <w:bookmarkStart w:id="672" w:name="_Toc90544845"/>
                      <w:bookmarkStart w:id="673" w:name="_Toc90547302"/>
                      <w:bookmarkStart w:id="674" w:name="_Toc90549000"/>
                      <w:bookmarkStart w:id="675" w:name="_Toc90639668"/>
                      <w:bookmarkStart w:id="676" w:name="_Toc91601277"/>
                      <w:r w:rsidRPr="00EE0820">
                        <w:rPr>
                          <w:rFonts w:ascii="Times New Roman" w:hAnsi="Times New Roman" w:cs="Times New Roman"/>
                          <w:sz w:val="24"/>
                          <w:szCs w:val="24"/>
                        </w:rPr>
                        <w:t xml:space="preserve">Web Figure </w:t>
                      </w:r>
                      <w:r w:rsidRPr="00EE0820">
                        <w:rPr>
                          <w:rFonts w:ascii="Times New Roman" w:hAnsi="Times New Roman" w:cs="Times New Roman"/>
                          <w:sz w:val="24"/>
                          <w:szCs w:val="24"/>
                        </w:rPr>
                        <w:fldChar w:fldCharType="begin"/>
                      </w:r>
                      <w:r w:rsidRPr="00EE0820">
                        <w:rPr>
                          <w:rFonts w:ascii="Times New Roman" w:hAnsi="Times New Roman" w:cs="Times New Roman"/>
                          <w:sz w:val="24"/>
                          <w:szCs w:val="24"/>
                        </w:rPr>
                        <w:instrText xml:space="preserve"> SEQ Web_Figure \* ARABIC </w:instrText>
                      </w:r>
                      <w:r w:rsidRPr="00EE0820">
                        <w:rPr>
                          <w:rFonts w:ascii="Times New Roman" w:hAnsi="Times New Roman" w:cs="Times New Roman"/>
                          <w:sz w:val="24"/>
                          <w:szCs w:val="24"/>
                        </w:rPr>
                        <w:fldChar w:fldCharType="separate"/>
                      </w:r>
                      <w:r>
                        <w:rPr>
                          <w:rFonts w:ascii="Times New Roman" w:hAnsi="Times New Roman" w:cs="Times New Roman"/>
                          <w:noProof/>
                          <w:sz w:val="24"/>
                          <w:szCs w:val="24"/>
                        </w:rPr>
                        <w:t>8</w:t>
                      </w:r>
                      <w:r w:rsidRPr="00EE0820">
                        <w:rPr>
                          <w:rFonts w:ascii="Times New Roman" w:hAnsi="Times New Roman" w:cs="Times New Roman"/>
                          <w:sz w:val="24"/>
                          <w:szCs w:val="24"/>
                        </w:rPr>
                        <w:fldChar w:fldCharType="end"/>
                      </w:r>
                      <w:r w:rsidRPr="00EE0820">
                        <w:rPr>
                          <w:rFonts w:ascii="Times New Roman" w:hAnsi="Times New Roman" w:cs="Times New Roman"/>
                          <w:sz w:val="24"/>
                          <w:szCs w:val="24"/>
                        </w:rPr>
                        <w:t>: Trang biểu đồ</w:t>
                      </w:r>
                      <w:bookmarkEnd w:id="672"/>
                      <w:bookmarkEnd w:id="673"/>
                      <w:bookmarkEnd w:id="674"/>
                      <w:bookmarkEnd w:id="675"/>
                      <w:bookmarkEnd w:id="676"/>
                    </w:p>
                  </w:txbxContent>
                </v:textbox>
                <w10:wrap type="tight" anchorx="margin"/>
              </v:shape>
            </w:pict>
          </mc:Fallback>
        </mc:AlternateContent>
      </w:r>
      <w:r>
        <w:rPr>
          <w:noProof/>
        </w:rPr>
        <w:drawing>
          <wp:anchor distT="0" distB="0" distL="114300" distR="114300" simplePos="0" relativeHeight="251916288" behindDoc="1" locked="0" layoutInCell="1" allowOverlap="1" wp14:anchorId="7BF0CA71" wp14:editId="0004B05F">
            <wp:simplePos x="0" y="0"/>
            <wp:positionH relativeFrom="margin">
              <wp:align>center</wp:align>
            </wp:positionH>
            <wp:positionV relativeFrom="paragraph">
              <wp:posOffset>0</wp:posOffset>
            </wp:positionV>
            <wp:extent cx="5591175" cy="3685540"/>
            <wp:effectExtent l="0" t="0" r="9525" b="0"/>
            <wp:wrapTight wrapText="bothSides">
              <wp:wrapPolygon edited="0">
                <wp:start x="0" y="0"/>
                <wp:lineTo x="0" y="21436"/>
                <wp:lineTo x="21563" y="21436"/>
                <wp:lineTo x="21563"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591175" cy="3685540"/>
                    </a:xfrm>
                    <a:prstGeom prst="rect">
                      <a:avLst/>
                    </a:prstGeom>
                    <a:noFill/>
                    <a:ln>
                      <a:noFill/>
                    </a:ln>
                  </pic:spPr>
                </pic:pic>
              </a:graphicData>
            </a:graphic>
            <wp14:sizeRelH relativeFrom="margin">
              <wp14:pctWidth>0</wp14:pctWidth>
            </wp14:sizeRelH>
          </wp:anchor>
        </w:drawing>
      </w:r>
      <w:r w:rsidR="00995212">
        <w:rPr>
          <w:noProof/>
        </w:rPr>
        <w:br w:type="page"/>
      </w:r>
    </w:p>
    <w:p w14:paraId="621573E2" w14:textId="1E1B86E4" w:rsidR="00995212" w:rsidRDefault="00F01B7E" w:rsidP="009435A7">
      <w:pPr>
        <w:rPr>
          <w:noProof/>
        </w:rPr>
      </w:pPr>
      <w:r>
        <w:rPr>
          <w:noProof/>
        </w:rPr>
        <w:lastRenderedPageBreak/>
        <w:drawing>
          <wp:anchor distT="0" distB="0" distL="114300" distR="114300" simplePos="0" relativeHeight="251922432" behindDoc="1" locked="0" layoutInCell="1" allowOverlap="1" wp14:anchorId="2112A123" wp14:editId="62BC7A0E">
            <wp:simplePos x="0" y="0"/>
            <wp:positionH relativeFrom="margin">
              <wp:posOffset>0</wp:posOffset>
            </wp:positionH>
            <wp:positionV relativeFrom="paragraph">
              <wp:posOffset>3342005</wp:posOffset>
            </wp:positionV>
            <wp:extent cx="5733415" cy="3571240"/>
            <wp:effectExtent l="0" t="0" r="635" b="0"/>
            <wp:wrapTight wrapText="bothSides">
              <wp:wrapPolygon edited="0">
                <wp:start x="0" y="0"/>
                <wp:lineTo x="0" y="21431"/>
                <wp:lineTo x="21531" y="21431"/>
                <wp:lineTo x="2153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3415" cy="3571240"/>
                    </a:xfrm>
                    <a:prstGeom prst="rect">
                      <a:avLst/>
                    </a:prstGeom>
                    <a:noFill/>
                    <a:ln>
                      <a:noFill/>
                    </a:ln>
                  </pic:spPr>
                </pic:pic>
              </a:graphicData>
            </a:graphic>
          </wp:anchor>
        </w:drawing>
      </w:r>
      <w:r>
        <w:rPr>
          <w:noProof/>
        </w:rPr>
        <mc:AlternateContent>
          <mc:Choice Requires="wps">
            <w:drawing>
              <wp:anchor distT="0" distB="0" distL="114300" distR="114300" simplePos="0" relativeHeight="251923456" behindDoc="1" locked="0" layoutInCell="1" allowOverlap="1" wp14:anchorId="73A349B8" wp14:editId="5A50017E">
                <wp:simplePos x="0" y="0"/>
                <wp:positionH relativeFrom="margin">
                  <wp:posOffset>152400</wp:posOffset>
                </wp:positionH>
                <wp:positionV relativeFrom="paragraph">
                  <wp:posOffset>6993255</wp:posOffset>
                </wp:positionV>
                <wp:extent cx="5419725" cy="635"/>
                <wp:effectExtent l="0" t="0" r="9525" b="0"/>
                <wp:wrapTight wrapText="bothSides">
                  <wp:wrapPolygon edited="0">
                    <wp:start x="0" y="0"/>
                    <wp:lineTo x="0" y="19808"/>
                    <wp:lineTo x="21562" y="19808"/>
                    <wp:lineTo x="21562" y="0"/>
                    <wp:lineTo x="0" y="0"/>
                  </wp:wrapPolygon>
                </wp:wrapTight>
                <wp:docPr id="105" name="Text Box 105"/>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3C6231C1" w14:textId="77137A4C" w:rsidR="004C715D" w:rsidRPr="00645A15" w:rsidRDefault="004C715D" w:rsidP="00F01B7E">
                            <w:pPr>
                              <w:jc w:val="center"/>
                              <w:rPr>
                                <w:noProof/>
                                <w:sz w:val="24"/>
                                <w:szCs w:val="24"/>
                              </w:rPr>
                            </w:pPr>
                            <w:bookmarkStart w:id="677" w:name="_Toc90502556"/>
                            <w:bookmarkStart w:id="678" w:name="_Toc90544846"/>
                            <w:bookmarkStart w:id="679" w:name="_Toc90547303"/>
                            <w:bookmarkStart w:id="680" w:name="_Toc90549002"/>
                            <w:bookmarkStart w:id="681" w:name="_Toc90639670"/>
                            <w:bookmarkStart w:id="682" w:name="_Toc91601278"/>
                            <w:r w:rsidRPr="00645A15">
                              <w:rPr>
                                <w:sz w:val="24"/>
                                <w:szCs w:val="24"/>
                              </w:rPr>
                              <w:t xml:space="preserve">Web Figure </w:t>
                            </w:r>
                            <w:r w:rsidRPr="00645A15">
                              <w:rPr>
                                <w:sz w:val="24"/>
                                <w:szCs w:val="24"/>
                              </w:rPr>
                              <w:fldChar w:fldCharType="begin"/>
                            </w:r>
                            <w:r w:rsidRPr="00645A15">
                              <w:rPr>
                                <w:sz w:val="24"/>
                                <w:szCs w:val="24"/>
                              </w:rPr>
                              <w:instrText xml:space="preserve"> SEQ Web_Figure \* ARABIC </w:instrText>
                            </w:r>
                            <w:r w:rsidRPr="00645A15">
                              <w:rPr>
                                <w:sz w:val="24"/>
                                <w:szCs w:val="24"/>
                              </w:rPr>
                              <w:fldChar w:fldCharType="separate"/>
                            </w:r>
                            <w:r>
                              <w:rPr>
                                <w:noProof/>
                                <w:sz w:val="24"/>
                                <w:szCs w:val="24"/>
                              </w:rPr>
                              <w:t>9</w:t>
                            </w:r>
                            <w:r w:rsidRPr="00645A15">
                              <w:rPr>
                                <w:sz w:val="24"/>
                                <w:szCs w:val="24"/>
                              </w:rPr>
                              <w:fldChar w:fldCharType="end"/>
                            </w:r>
                            <w:r>
                              <w:rPr>
                                <w:sz w:val="24"/>
                                <w:szCs w:val="24"/>
                              </w:rPr>
                              <w:t>: Trang biểu đồ</w:t>
                            </w:r>
                            <w:bookmarkEnd w:id="677"/>
                            <w:bookmarkEnd w:id="678"/>
                            <w:bookmarkEnd w:id="679"/>
                            <w:bookmarkEnd w:id="680"/>
                            <w:bookmarkEnd w:id="681"/>
                            <w:bookmarkEnd w:id="6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A349B8" id="Text Box 105" o:spid="_x0000_s1059" type="#_x0000_t202" style="position:absolute;margin-left:12pt;margin-top:550.65pt;width:426.75pt;height:.05pt;z-index:-25139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" stroked="f">
                <v:textbox style="mso-fit-shape-to-text:t" inset="0,0,0,0">
                  <w:txbxContent>
                    <w:p w14:paraId="3C6231C1" w14:textId="77137A4C" w:rsidR="004C715D" w:rsidRPr="00645A15" w:rsidRDefault="004C715D" w:rsidP="00F01B7E">
                      <w:pPr>
                        <w:jc w:val="center"/>
                        <w:rPr>
                          <w:noProof/>
                          <w:sz w:val="24"/>
                          <w:szCs w:val="24"/>
                        </w:rPr>
                      </w:pPr>
                      <w:bookmarkStart w:id="683" w:name="_Toc90502556"/>
                      <w:bookmarkStart w:id="684" w:name="_Toc90544846"/>
                      <w:bookmarkStart w:id="685" w:name="_Toc90547303"/>
                      <w:bookmarkStart w:id="686" w:name="_Toc90549002"/>
                      <w:bookmarkStart w:id="687" w:name="_Toc90639670"/>
                      <w:bookmarkStart w:id="688" w:name="_Toc91601278"/>
                      <w:r w:rsidRPr="00645A15">
                        <w:rPr>
                          <w:sz w:val="24"/>
                          <w:szCs w:val="24"/>
                        </w:rPr>
                        <w:t xml:space="preserve">Web Figure </w:t>
                      </w:r>
                      <w:r w:rsidRPr="00645A15">
                        <w:rPr>
                          <w:sz w:val="24"/>
                          <w:szCs w:val="24"/>
                        </w:rPr>
                        <w:fldChar w:fldCharType="begin"/>
                      </w:r>
                      <w:r w:rsidRPr="00645A15">
                        <w:rPr>
                          <w:sz w:val="24"/>
                          <w:szCs w:val="24"/>
                        </w:rPr>
                        <w:instrText xml:space="preserve"> SEQ Web_Figure \* ARABIC </w:instrText>
                      </w:r>
                      <w:r w:rsidRPr="00645A15">
                        <w:rPr>
                          <w:sz w:val="24"/>
                          <w:szCs w:val="24"/>
                        </w:rPr>
                        <w:fldChar w:fldCharType="separate"/>
                      </w:r>
                      <w:r>
                        <w:rPr>
                          <w:noProof/>
                          <w:sz w:val="24"/>
                          <w:szCs w:val="24"/>
                        </w:rPr>
                        <w:t>9</w:t>
                      </w:r>
                      <w:r w:rsidRPr="00645A15">
                        <w:rPr>
                          <w:sz w:val="24"/>
                          <w:szCs w:val="24"/>
                        </w:rPr>
                        <w:fldChar w:fldCharType="end"/>
                      </w:r>
                      <w:r>
                        <w:rPr>
                          <w:sz w:val="24"/>
                          <w:szCs w:val="24"/>
                        </w:rPr>
                        <w:t>: Trang biểu đồ</w:t>
                      </w:r>
                      <w:bookmarkEnd w:id="683"/>
                      <w:bookmarkEnd w:id="684"/>
                      <w:bookmarkEnd w:id="685"/>
                      <w:bookmarkEnd w:id="686"/>
                      <w:bookmarkEnd w:id="687"/>
                      <w:bookmarkEnd w:id="688"/>
                    </w:p>
                  </w:txbxContent>
                </v:textbox>
                <w10:wrap type="tight" anchorx="margin"/>
              </v:shape>
            </w:pict>
          </mc:Fallback>
        </mc:AlternateContent>
      </w:r>
      <w:r w:rsidR="0034348D">
        <w:rPr>
          <w:noProof/>
        </w:rPr>
        <mc:AlternateContent>
          <mc:Choice Requires="wps">
            <w:drawing>
              <wp:anchor distT="0" distB="0" distL="114300" distR="114300" simplePos="0" relativeHeight="251920384" behindDoc="1" locked="0" layoutInCell="1" allowOverlap="1" wp14:anchorId="562C91DF" wp14:editId="24ECB87B">
                <wp:simplePos x="0" y="0"/>
                <wp:positionH relativeFrom="margin">
                  <wp:align>left</wp:align>
                </wp:positionH>
                <wp:positionV relativeFrom="paragraph">
                  <wp:posOffset>2673350</wp:posOffset>
                </wp:positionV>
                <wp:extent cx="5724525" cy="635"/>
                <wp:effectExtent l="0" t="0" r="9525" b="0"/>
                <wp:wrapTight wrapText="bothSides">
                  <wp:wrapPolygon edited="0">
                    <wp:start x="0" y="0"/>
                    <wp:lineTo x="0" y="19808"/>
                    <wp:lineTo x="21564" y="19808"/>
                    <wp:lineTo x="21564" y="0"/>
                    <wp:lineTo x="0" y="0"/>
                  </wp:wrapPolygon>
                </wp:wrapTight>
                <wp:docPr id="107" name="Text Box 10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FFD5917" w14:textId="517861F0" w:rsidR="004C715D" w:rsidRPr="006D36B9" w:rsidRDefault="004C715D" w:rsidP="00657C80">
                            <w:pPr>
                              <w:pStyle w:val="Caption"/>
                              <w:jc w:val="center"/>
                              <w:rPr>
                                <w:rFonts w:ascii="Times New Roman" w:eastAsia="SimSun" w:hAnsi="Times New Roman" w:cs="Times New Roman"/>
                                <w:noProof/>
                                <w:sz w:val="24"/>
                                <w:szCs w:val="24"/>
                              </w:rPr>
                            </w:pPr>
                            <w:bookmarkStart w:id="689" w:name="_Toc90544844"/>
                            <w:bookmarkStart w:id="690" w:name="_Toc90547301"/>
                            <w:bookmarkStart w:id="691" w:name="_Toc90549001"/>
                            <w:bookmarkStart w:id="692" w:name="_Toc90639669"/>
                            <w:bookmarkStart w:id="693" w:name="_Toc91601279"/>
                            <w:r w:rsidRPr="006D36B9">
                              <w:rPr>
                                <w:rFonts w:ascii="Times New Roman" w:hAnsi="Times New Roman" w:cs="Times New Roman"/>
                                <w:sz w:val="24"/>
                                <w:szCs w:val="24"/>
                              </w:rPr>
                              <w:t xml:space="preserve">Web Figure </w:t>
                            </w:r>
                            <w:r w:rsidRPr="006D36B9">
                              <w:rPr>
                                <w:rFonts w:ascii="Times New Roman" w:hAnsi="Times New Roman" w:cs="Times New Roman"/>
                                <w:sz w:val="24"/>
                                <w:szCs w:val="24"/>
                              </w:rPr>
                              <w:fldChar w:fldCharType="begin"/>
                            </w:r>
                            <w:r w:rsidRPr="006D36B9">
                              <w:rPr>
                                <w:rFonts w:ascii="Times New Roman" w:hAnsi="Times New Roman" w:cs="Times New Roman"/>
                                <w:sz w:val="24"/>
                                <w:szCs w:val="24"/>
                              </w:rPr>
                              <w:instrText xml:space="preserve"> SEQ Web_Figure \* ARABIC </w:instrText>
                            </w:r>
                            <w:r w:rsidRPr="006D36B9">
                              <w:rPr>
                                <w:rFonts w:ascii="Times New Roman" w:hAnsi="Times New Roman" w:cs="Times New Roman"/>
                                <w:sz w:val="24"/>
                                <w:szCs w:val="24"/>
                              </w:rPr>
                              <w:fldChar w:fldCharType="separate"/>
                            </w:r>
                            <w:r>
                              <w:rPr>
                                <w:rFonts w:ascii="Times New Roman" w:hAnsi="Times New Roman" w:cs="Times New Roman"/>
                                <w:noProof/>
                                <w:sz w:val="24"/>
                                <w:szCs w:val="24"/>
                              </w:rPr>
                              <w:t>10</w:t>
                            </w:r>
                            <w:r w:rsidRPr="006D36B9">
                              <w:rPr>
                                <w:rFonts w:ascii="Times New Roman" w:hAnsi="Times New Roman" w:cs="Times New Roman"/>
                                <w:sz w:val="24"/>
                                <w:szCs w:val="24"/>
                              </w:rPr>
                              <w:fldChar w:fldCharType="end"/>
                            </w:r>
                            <w:r>
                              <w:rPr>
                                <w:rFonts w:ascii="Times New Roman" w:hAnsi="Times New Roman" w:cs="Times New Roman"/>
                                <w:sz w:val="24"/>
                                <w:szCs w:val="24"/>
                              </w:rPr>
                              <w:t>: Trang thêm thông tin</w:t>
                            </w:r>
                            <w:bookmarkEnd w:id="689"/>
                            <w:bookmarkEnd w:id="690"/>
                            <w:bookmarkEnd w:id="691"/>
                            <w:bookmarkEnd w:id="692"/>
                            <w:bookmarkEnd w:id="6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C91DF" id="Text Box 107" o:spid="_x0000_s1060" type="#_x0000_t202" style="position:absolute;margin-left:0;margin-top:210.5pt;width:450.75pt;height:.05pt;z-index:-251396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DMMQIAAGk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" stroked="f">
                <v:textbox style="mso-fit-shape-to-text:t" inset="0,0,0,0">
                  <w:txbxContent>
                    <w:p w14:paraId="1FFD5917" w14:textId="517861F0" w:rsidR="004C715D" w:rsidRPr="006D36B9" w:rsidRDefault="004C715D" w:rsidP="00657C80">
                      <w:pPr>
                        <w:pStyle w:val="Caption"/>
                        <w:jc w:val="center"/>
                        <w:rPr>
                          <w:rFonts w:ascii="Times New Roman" w:eastAsia="SimSun" w:hAnsi="Times New Roman" w:cs="Times New Roman"/>
                          <w:noProof/>
                          <w:sz w:val="24"/>
                          <w:szCs w:val="24"/>
                        </w:rPr>
                      </w:pPr>
                      <w:bookmarkStart w:id="694" w:name="_Toc90544844"/>
                      <w:bookmarkStart w:id="695" w:name="_Toc90547301"/>
                      <w:bookmarkStart w:id="696" w:name="_Toc90549001"/>
                      <w:bookmarkStart w:id="697" w:name="_Toc90639669"/>
                      <w:bookmarkStart w:id="698" w:name="_Toc91601279"/>
                      <w:r w:rsidRPr="006D36B9">
                        <w:rPr>
                          <w:rFonts w:ascii="Times New Roman" w:hAnsi="Times New Roman" w:cs="Times New Roman"/>
                          <w:sz w:val="24"/>
                          <w:szCs w:val="24"/>
                        </w:rPr>
                        <w:t xml:space="preserve">Web Figure </w:t>
                      </w:r>
                      <w:r w:rsidRPr="006D36B9">
                        <w:rPr>
                          <w:rFonts w:ascii="Times New Roman" w:hAnsi="Times New Roman" w:cs="Times New Roman"/>
                          <w:sz w:val="24"/>
                          <w:szCs w:val="24"/>
                        </w:rPr>
                        <w:fldChar w:fldCharType="begin"/>
                      </w:r>
                      <w:r w:rsidRPr="006D36B9">
                        <w:rPr>
                          <w:rFonts w:ascii="Times New Roman" w:hAnsi="Times New Roman" w:cs="Times New Roman"/>
                          <w:sz w:val="24"/>
                          <w:szCs w:val="24"/>
                        </w:rPr>
                        <w:instrText xml:space="preserve"> SEQ Web_Figure \* ARABIC </w:instrText>
                      </w:r>
                      <w:r w:rsidRPr="006D36B9">
                        <w:rPr>
                          <w:rFonts w:ascii="Times New Roman" w:hAnsi="Times New Roman" w:cs="Times New Roman"/>
                          <w:sz w:val="24"/>
                          <w:szCs w:val="24"/>
                        </w:rPr>
                        <w:fldChar w:fldCharType="separate"/>
                      </w:r>
                      <w:r>
                        <w:rPr>
                          <w:rFonts w:ascii="Times New Roman" w:hAnsi="Times New Roman" w:cs="Times New Roman"/>
                          <w:noProof/>
                          <w:sz w:val="24"/>
                          <w:szCs w:val="24"/>
                        </w:rPr>
                        <w:t>10</w:t>
                      </w:r>
                      <w:r w:rsidRPr="006D36B9">
                        <w:rPr>
                          <w:rFonts w:ascii="Times New Roman" w:hAnsi="Times New Roman" w:cs="Times New Roman"/>
                          <w:sz w:val="24"/>
                          <w:szCs w:val="24"/>
                        </w:rPr>
                        <w:fldChar w:fldCharType="end"/>
                      </w:r>
                      <w:r>
                        <w:rPr>
                          <w:rFonts w:ascii="Times New Roman" w:hAnsi="Times New Roman" w:cs="Times New Roman"/>
                          <w:sz w:val="24"/>
                          <w:szCs w:val="24"/>
                        </w:rPr>
                        <w:t>: Trang thêm thông tin</w:t>
                      </w:r>
                      <w:bookmarkEnd w:id="694"/>
                      <w:bookmarkEnd w:id="695"/>
                      <w:bookmarkEnd w:id="696"/>
                      <w:bookmarkEnd w:id="697"/>
                      <w:bookmarkEnd w:id="698"/>
                    </w:p>
                  </w:txbxContent>
                </v:textbox>
                <w10:wrap type="tight" anchorx="margin"/>
              </v:shape>
            </w:pict>
          </mc:Fallback>
        </mc:AlternateContent>
      </w:r>
      <w:r w:rsidR="00657C80">
        <w:rPr>
          <w:noProof/>
        </w:rPr>
        <w:drawing>
          <wp:anchor distT="0" distB="0" distL="114300" distR="114300" simplePos="0" relativeHeight="251919360" behindDoc="1" locked="0" layoutInCell="1" allowOverlap="1" wp14:anchorId="659B09E0" wp14:editId="0379B5EA">
            <wp:simplePos x="0" y="0"/>
            <wp:positionH relativeFrom="margin">
              <wp:align>left</wp:align>
            </wp:positionH>
            <wp:positionV relativeFrom="paragraph">
              <wp:posOffset>0</wp:posOffset>
            </wp:positionV>
            <wp:extent cx="5724525" cy="2583815"/>
            <wp:effectExtent l="0" t="0" r="9525" b="6985"/>
            <wp:wrapTight wrapText="bothSides">
              <wp:wrapPolygon edited="0">
                <wp:start x="0" y="0"/>
                <wp:lineTo x="0" y="21499"/>
                <wp:lineTo x="21564" y="21499"/>
                <wp:lineTo x="21564"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72452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738002" w14:textId="77777777" w:rsidR="00995212" w:rsidRDefault="00995212" w:rsidP="009435A7"/>
    <w:p w14:paraId="2E1DDBEC" w14:textId="00481355" w:rsidR="00FA7A46" w:rsidRDefault="00FA7A46" w:rsidP="009435A7"/>
    <w:p w14:paraId="48558E0F" w14:textId="3B40B28B" w:rsidR="00FA7A46" w:rsidRDefault="00FA7A46" w:rsidP="009435A7"/>
    <w:p w14:paraId="13160986" w14:textId="46788E17" w:rsidR="00FA7A46" w:rsidRDefault="00FA7A46" w:rsidP="009435A7"/>
    <w:p w14:paraId="1D2E6E0C" w14:textId="17F82FAD" w:rsidR="009435A7" w:rsidRDefault="00220A86" w:rsidP="009435A7">
      <w:r>
        <w:rPr>
          <w:noProof/>
        </w:rPr>
        <w:lastRenderedPageBreak/>
        <w:drawing>
          <wp:anchor distT="0" distB="0" distL="114300" distR="114300" simplePos="0" relativeHeight="251925504" behindDoc="1" locked="0" layoutInCell="1" allowOverlap="1" wp14:anchorId="2749B75F" wp14:editId="520C81D7">
            <wp:simplePos x="0" y="0"/>
            <wp:positionH relativeFrom="column">
              <wp:posOffset>0</wp:posOffset>
            </wp:positionH>
            <wp:positionV relativeFrom="paragraph">
              <wp:posOffset>304800</wp:posOffset>
            </wp:positionV>
            <wp:extent cx="5934075" cy="4000500"/>
            <wp:effectExtent l="0" t="0" r="9525" b="0"/>
            <wp:wrapTight wrapText="bothSides">
              <wp:wrapPolygon edited="0">
                <wp:start x="0" y="0"/>
                <wp:lineTo x="0" y="21497"/>
                <wp:lineTo x="21565" y="21497"/>
                <wp:lineTo x="21565"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anchor>
        </w:drawing>
      </w:r>
      <w:r>
        <w:rPr>
          <w:noProof/>
        </w:rPr>
        <mc:AlternateContent>
          <mc:Choice Requires="wps">
            <w:drawing>
              <wp:anchor distT="0" distB="0" distL="114300" distR="114300" simplePos="0" relativeHeight="251926528" behindDoc="1" locked="0" layoutInCell="1" allowOverlap="1" wp14:anchorId="44DDF623" wp14:editId="12387F2C">
                <wp:simplePos x="0" y="0"/>
                <wp:positionH relativeFrom="column">
                  <wp:posOffset>0</wp:posOffset>
                </wp:positionH>
                <wp:positionV relativeFrom="paragraph">
                  <wp:posOffset>4362450</wp:posOffset>
                </wp:positionV>
                <wp:extent cx="593407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6117D13" w14:textId="4CF05BBF" w:rsidR="004C715D" w:rsidRPr="00074D87" w:rsidRDefault="004C715D" w:rsidP="00220A86">
                            <w:pPr>
                              <w:pStyle w:val="Caption"/>
                              <w:jc w:val="center"/>
                              <w:rPr>
                                <w:rFonts w:ascii="Times New Roman" w:eastAsia="SimSun" w:hAnsi="Times New Roman" w:cs="Times New Roman"/>
                                <w:noProof/>
                                <w:sz w:val="24"/>
                                <w:szCs w:val="24"/>
                              </w:rPr>
                            </w:pPr>
                            <w:bookmarkStart w:id="699" w:name="_Toc91601280"/>
                            <w:r w:rsidRPr="00074D87">
                              <w:rPr>
                                <w:rFonts w:ascii="Times New Roman" w:hAnsi="Times New Roman" w:cs="Times New Roman"/>
                                <w:sz w:val="24"/>
                                <w:szCs w:val="24"/>
                              </w:rPr>
                              <w:t xml:space="preserve">Web Figure </w:t>
                            </w:r>
                            <w:r w:rsidRPr="00074D87">
                              <w:rPr>
                                <w:rFonts w:ascii="Times New Roman" w:hAnsi="Times New Roman" w:cs="Times New Roman"/>
                                <w:sz w:val="24"/>
                                <w:szCs w:val="24"/>
                              </w:rPr>
                              <w:fldChar w:fldCharType="begin"/>
                            </w:r>
                            <w:r w:rsidRPr="00074D87">
                              <w:rPr>
                                <w:rFonts w:ascii="Times New Roman" w:hAnsi="Times New Roman" w:cs="Times New Roman"/>
                                <w:sz w:val="24"/>
                                <w:szCs w:val="24"/>
                              </w:rPr>
                              <w:instrText xml:space="preserve"> SEQ Web_Figure \* ARABIC </w:instrText>
                            </w:r>
                            <w:r w:rsidRPr="00074D87">
                              <w:rPr>
                                <w:rFonts w:ascii="Times New Roman" w:hAnsi="Times New Roman" w:cs="Times New Roman"/>
                                <w:sz w:val="24"/>
                                <w:szCs w:val="24"/>
                              </w:rPr>
                              <w:fldChar w:fldCharType="separate"/>
                            </w:r>
                            <w:r>
                              <w:rPr>
                                <w:rFonts w:ascii="Times New Roman" w:hAnsi="Times New Roman" w:cs="Times New Roman"/>
                                <w:noProof/>
                                <w:sz w:val="24"/>
                                <w:szCs w:val="24"/>
                              </w:rPr>
                              <w:t>11</w:t>
                            </w:r>
                            <w:r w:rsidRPr="00074D87">
                              <w:rPr>
                                <w:rFonts w:ascii="Times New Roman" w:hAnsi="Times New Roman" w:cs="Times New Roman"/>
                                <w:sz w:val="24"/>
                                <w:szCs w:val="24"/>
                              </w:rPr>
                              <w:fldChar w:fldCharType="end"/>
                            </w:r>
                            <w:r>
                              <w:rPr>
                                <w:rFonts w:ascii="Times New Roman" w:hAnsi="Times New Roman" w:cs="Times New Roman"/>
                                <w:sz w:val="24"/>
                                <w:szCs w:val="24"/>
                              </w:rPr>
                              <w:t>: Máy tính</w:t>
                            </w:r>
                            <w:bookmarkEnd w:id="6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F623" id="Text Box 93" o:spid="_x0000_s1061" type="#_x0000_t202" style="position:absolute;margin-left:0;margin-top:343.5pt;width:467.25pt;height:.05pt;z-index:-25138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" stroked="f">
                <v:textbox style="mso-fit-shape-to-text:t" inset="0,0,0,0">
                  <w:txbxContent>
                    <w:p w14:paraId="76117D13" w14:textId="4CF05BBF" w:rsidR="004C715D" w:rsidRPr="00074D87" w:rsidRDefault="004C715D" w:rsidP="00220A86">
                      <w:pPr>
                        <w:pStyle w:val="Caption"/>
                        <w:jc w:val="center"/>
                        <w:rPr>
                          <w:rFonts w:ascii="Times New Roman" w:eastAsia="SimSun" w:hAnsi="Times New Roman" w:cs="Times New Roman"/>
                          <w:noProof/>
                          <w:sz w:val="24"/>
                          <w:szCs w:val="24"/>
                        </w:rPr>
                      </w:pPr>
                      <w:bookmarkStart w:id="700" w:name="_Toc91601280"/>
                      <w:r w:rsidRPr="00074D87">
                        <w:rPr>
                          <w:rFonts w:ascii="Times New Roman" w:hAnsi="Times New Roman" w:cs="Times New Roman"/>
                          <w:sz w:val="24"/>
                          <w:szCs w:val="24"/>
                        </w:rPr>
                        <w:t xml:space="preserve">Web Figure </w:t>
                      </w:r>
                      <w:r w:rsidRPr="00074D87">
                        <w:rPr>
                          <w:rFonts w:ascii="Times New Roman" w:hAnsi="Times New Roman" w:cs="Times New Roman"/>
                          <w:sz w:val="24"/>
                          <w:szCs w:val="24"/>
                        </w:rPr>
                        <w:fldChar w:fldCharType="begin"/>
                      </w:r>
                      <w:r w:rsidRPr="00074D87">
                        <w:rPr>
                          <w:rFonts w:ascii="Times New Roman" w:hAnsi="Times New Roman" w:cs="Times New Roman"/>
                          <w:sz w:val="24"/>
                          <w:szCs w:val="24"/>
                        </w:rPr>
                        <w:instrText xml:space="preserve"> SEQ Web_Figure \* ARABIC </w:instrText>
                      </w:r>
                      <w:r w:rsidRPr="00074D87">
                        <w:rPr>
                          <w:rFonts w:ascii="Times New Roman" w:hAnsi="Times New Roman" w:cs="Times New Roman"/>
                          <w:sz w:val="24"/>
                          <w:szCs w:val="24"/>
                        </w:rPr>
                        <w:fldChar w:fldCharType="separate"/>
                      </w:r>
                      <w:r>
                        <w:rPr>
                          <w:rFonts w:ascii="Times New Roman" w:hAnsi="Times New Roman" w:cs="Times New Roman"/>
                          <w:noProof/>
                          <w:sz w:val="24"/>
                          <w:szCs w:val="24"/>
                        </w:rPr>
                        <w:t>11</w:t>
                      </w:r>
                      <w:r w:rsidRPr="00074D87">
                        <w:rPr>
                          <w:rFonts w:ascii="Times New Roman" w:hAnsi="Times New Roman" w:cs="Times New Roman"/>
                          <w:sz w:val="24"/>
                          <w:szCs w:val="24"/>
                        </w:rPr>
                        <w:fldChar w:fldCharType="end"/>
                      </w:r>
                      <w:r>
                        <w:rPr>
                          <w:rFonts w:ascii="Times New Roman" w:hAnsi="Times New Roman" w:cs="Times New Roman"/>
                          <w:sz w:val="24"/>
                          <w:szCs w:val="24"/>
                        </w:rPr>
                        <w:t>: Máy tính</w:t>
                      </w:r>
                      <w:bookmarkEnd w:id="700"/>
                    </w:p>
                  </w:txbxContent>
                </v:textbox>
                <w10:wrap type="tight"/>
              </v:shape>
            </w:pict>
          </mc:Fallback>
        </mc:AlternateContent>
      </w:r>
    </w:p>
    <w:p w14:paraId="694DA860" w14:textId="4C1ABD9E" w:rsidR="009435A7" w:rsidRDefault="00BF3372" w:rsidP="009435A7">
      <w:r>
        <w:rPr>
          <w:noProof/>
        </w:rPr>
        <mc:AlternateContent>
          <mc:Choice Requires="wps">
            <w:drawing>
              <wp:anchor distT="0" distB="0" distL="114300" distR="114300" simplePos="0" relativeHeight="251929600" behindDoc="1" locked="0" layoutInCell="1" allowOverlap="1" wp14:anchorId="38E94538" wp14:editId="0728CAD2">
                <wp:simplePos x="0" y="0"/>
                <wp:positionH relativeFrom="column">
                  <wp:posOffset>0</wp:posOffset>
                </wp:positionH>
                <wp:positionV relativeFrom="paragraph">
                  <wp:posOffset>7160895</wp:posOffset>
                </wp:positionV>
                <wp:extent cx="5934075"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7041351" w14:textId="1445E14A" w:rsidR="004C715D" w:rsidRPr="00BF3372" w:rsidRDefault="004C715D" w:rsidP="00BF3372">
                            <w:pPr>
                              <w:pStyle w:val="Caption"/>
                              <w:jc w:val="center"/>
                              <w:rPr>
                                <w:rFonts w:ascii="Times New Roman" w:eastAsia="SimSun" w:hAnsi="Times New Roman" w:cs="Times New Roman"/>
                                <w:noProof/>
                                <w:sz w:val="24"/>
                                <w:szCs w:val="24"/>
                              </w:rPr>
                            </w:pPr>
                            <w:bookmarkStart w:id="701" w:name="_Toc91601281"/>
                            <w:r w:rsidRPr="00BF3372">
                              <w:rPr>
                                <w:rFonts w:ascii="Times New Roman" w:hAnsi="Times New Roman" w:cs="Times New Roman"/>
                                <w:sz w:val="24"/>
                                <w:szCs w:val="24"/>
                              </w:rPr>
                              <w:t xml:space="preserve">Web Figure </w:t>
                            </w:r>
                            <w:r w:rsidRPr="00BF3372">
                              <w:rPr>
                                <w:rFonts w:ascii="Times New Roman" w:hAnsi="Times New Roman" w:cs="Times New Roman"/>
                                <w:sz w:val="24"/>
                                <w:szCs w:val="24"/>
                              </w:rPr>
                              <w:fldChar w:fldCharType="begin"/>
                            </w:r>
                            <w:r w:rsidRPr="00BF3372">
                              <w:rPr>
                                <w:rFonts w:ascii="Times New Roman" w:hAnsi="Times New Roman" w:cs="Times New Roman"/>
                                <w:sz w:val="24"/>
                                <w:szCs w:val="24"/>
                              </w:rPr>
                              <w:instrText xml:space="preserve"> SEQ Web_Figure \* ARABIC </w:instrText>
                            </w:r>
                            <w:r w:rsidRPr="00BF3372">
                              <w:rPr>
                                <w:rFonts w:ascii="Times New Roman" w:hAnsi="Times New Roman" w:cs="Times New Roman"/>
                                <w:sz w:val="24"/>
                                <w:szCs w:val="24"/>
                              </w:rPr>
                              <w:fldChar w:fldCharType="separate"/>
                            </w:r>
                            <w:r>
                              <w:rPr>
                                <w:rFonts w:ascii="Times New Roman" w:hAnsi="Times New Roman" w:cs="Times New Roman"/>
                                <w:noProof/>
                                <w:sz w:val="24"/>
                                <w:szCs w:val="24"/>
                              </w:rPr>
                              <w:t>12</w:t>
                            </w:r>
                            <w:r w:rsidRPr="00BF3372">
                              <w:rPr>
                                <w:rFonts w:ascii="Times New Roman" w:hAnsi="Times New Roman" w:cs="Times New Roman"/>
                                <w:sz w:val="24"/>
                                <w:szCs w:val="24"/>
                              </w:rPr>
                              <w:fldChar w:fldCharType="end"/>
                            </w:r>
                            <w:r>
                              <w:rPr>
                                <w:rFonts w:ascii="Times New Roman" w:hAnsi="Times New Roman" w:cs="Times New Roman"/>
                                <w:sz w:val="24"/>
                                <w:szCs w:val="24"/>
                              </w:rPr>
                              <w:t>: Trang giới thiệu</w:t>
                            </w:r>
                            <w:bookmarkEnd w:id="7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94538" id="Text Box 97" o:spid="_x0000_s1062" type="#_x0000_t202" style="position:absolute;margin-left:0;margin-top:563.85pt;width:467.25pt;height:.05pt;z-index:-25138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" stroked="f">
                <v:textbox style="mso-fit-shape-to-text:t" inset="0,0,0,0">
                  <w:txbxContent>
                    <w:p w14:paraId="77041351" w14:textId="1445E14A" w:rsidR="004C715D" w:rsidRPr="00BF3372" w:rsidRDefault="004C715D" w:rsidP="00BF3372">
                      <w:pPr>
                        <w:pStyle w:val="Caption"/>
                        <w:jc w:val="center"/>
                        <w:rPr>
                          <w:rFonts w:ascii="Times New Roman" w:eastAsia="SimSun" w:hAnsi="Times New Roman" w:cs="Times New Roman"/>
                          <w:noProof/>
                          <w:sz w:val="24"/>
                          <w:szCs w:val="24"/>
                        </w:rPr>
                      </w:pPr>
                      <w:bookmarkStart w:id="702" w:name="_Toc91601281"/>
                      <w:r w:rsidRPr="00BF3372">
                        <w:rPr>
                          <w:rFonts w:ascii="Times New Roman" w:hAnsi="Times New Roman" w:cs="Times New Roman"/>
                          <w:sz w:val="24"/>
                          <w:szCs w:val="24"/>
                        </w:rPr>
                        <w:t xml:space="preserve">Web Figure </w:t>
                      </w:r>
                      <w:r w:rsidRPr="00BF3372">
                        <w:rPr>
                          <w:rFonts w:ascii="Times New Roman" w:hAnsi="Times New Roman" w:cs="Times New Roman"/>
                          <w:sz w:val="24"/>
                          <w:szCs w:val="24"/>
                        </w:rPr>
                        <w:fldChar w:fldCharType="begin"/>
                      </w:r>
                      <w:r w:rsidRPr="00BF3372">
                        <w:rPr>
                          <w:rFonts w:ascii="Times New Roman" w:hAnsi="Times New Roman" w:cs="Times New Roman"/>
                          <w:sz w:val="24"/>
                          <w:szCs w:val="24"/>
                        </w:rPr>
                        <w:instrText xml:space="preserve"> SEQ Web_Figure \* ARABIC </w:instrText>
                      </w:r>
                      <w:r w:rsidRPr="00BF3372">
                        <w:rPr>
                          <w:rFonts w:ascii="Times New Roman" w:hAnsi="Times New Roman" w:cs="Times New Roman"/>
                          <w:sz w:val="24"/>
                          <w:szCs w:val="24"/>
                        </w:rPr>
                        <w:fldChar w:fldCharType="separate"/>
                      </w:r>
                      <w:r>
                        <w:rPr>
                          <w:rFonts w:ascii="Times New Roman" w:hAnsi="Times New Roman" w:cs="Times New Roman"/>
                          <w:noProof/>
                          <w:sz w:val="24"/>
                          <w:szCs w:val="24"/>
                        </w:rPr>
                        <w:t>12</w:t>
                      </w:r>
                      <w:r w:rsidRPr="00BF3372">
                        <w:rPr>
                          <w:rFonts w:ascii="Times New Roman" w:hAnsi="Times New Roman" w:cs="Times New Roman"/>
                          <w:sz w:val="24"/>
                          <w:szCs w:val="24"/>
                        </w:rPr>
                        <w:fldChar w:fldCharType="end"/>
                      </w:r>
                      <w:r>
                        <w:rPr>
                          <w:rFonts w:ascii="Times New Roman" w:hAnsi="Times New Roman" w:cs="Times New Roman"/>
                          <w:sz w:val="24"/>
                          <w:szCs w:val="24"/>
                        </w:rPr>
                        <w:t>: Trang giới thiệu</w:t>
                      </w:r>
                      <w:bookmarkEnd w:id="702"/>
                    </w:p>
                  </w:txbxContent>
                </v:textbox>
                <w10:wrap type="tight"/>
              </v:shape>
            </w:pict>
          </mc:Fallback>
        </mc:AlternateContent>
      </w:r>
      <w:r>
        <w:rPr>
          <w:noProof/>
        </w:rPr>
        <w:drawing>
          <wp:anchor distT="0" distB="0" distL="114300" distR="114300" simplePos="0" relativeHeight="251927552" behindDoc="1" locked="0" layoutInCell="1" allowOverlap="1" wp14:anchorId="4F3109E5" wp14:editId="52ACB663">
            <wp:simplePos x="0" y="0"/>
            <wp:positionH relativeFrom="margin">
              <wp:align>right</wp:align>
            </wp:positionH>
            <wp:positionV relativeFrom="paragraph">
              <wp:posOffset>4646295</wp:posOffset>
            </wp:positionV>
            <wp:extent cx="5934075" cy="2457450"/>
            <wp:effectExtent l="0" t="0" r="9525" b="0"/>
            <wp:wrapTight wrapText="bothSides">
              <wp:wrapPolygon edited="0">
                <wp:start x="0" y="0"/>
                <wp:lineTo x="0" y="21433"/>
                <wp:lineTo x="21565" y="21433"/>
                <wp:lineTo x="2156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anchor>
        </w:drawing>
      </w:r>
    </w:p>
    <w:p w14:paraId="63506711" w14:textId="7AE08D26" w:rsidR="009435A7" w:rsidRDefault="009435A7" w:rsidP="009435A7"/>
    <w:p w14:paraId="52113EA2" w14:textId="77777777" w:rsidR="00FC5403" w:rsidRDefault="00FC5403" w:rsidP="00FC5403">
      <w:pPr>
        <w:keepNext/>
      </w:pPr>
      <w:r>
        <w:rPr>
          <w:noProof/>
        </w:rPr>
        <w:lastRenderedPageBreak/>
        <w:drawing>
          <wp:inline distT="0" distB="0" distL="0" distR="0" wp14:anchorId="7D7E3860" wp14:editId="0182AE10">
            <wp:extent cx="5934075" cy="27717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1A7B5152" w14:textId="7CB94A79" w:rsidR="00341E69" w:rsidRPr="00FC5403" w:rsidRDefault="00FC5403" w:rsidP="00FC5403">
      <w:pPr>
        <w:pStyle w:val="Caption"/>
        <w:jc w:val="center"/>
        <w:rPr>
          <w:rFonts w:ascii="Times New Roman" w:hAnsi="Times New Roman" w:cs="Times New Roman"/>
          <w:sz w:val="24"/>
          <w:szCs w:val="24"/>
        </w:rPr>
      </w:pPr>
      <w:bookmarkStart w:id="703" w:name="_Toc91601282"/>
      <w:r w:rsidRPr="00FC5403">
        <w:rPr>
          <w:rFonts w:ascii="Times New Roman" w:hAnsi="Times New Roman" w:cs="Times New Roman"/>
          <w:sz w:val="24"/>
          <w:szCs w:val="24"/>
        </w:rPr>
        <w:t xml:space="preserve">Web Figure </w:t>
      </w:r>
      <w:r w:rsidRPr="00FC5403">
        <w:rPr>
          <w:rFonts w:ascii="Times New Roman" w:hAnsi="Times New Roman" w:cs="Times New Roman"/>
          <w:sz w:val="24"/>
          <w:szCs w:val="24"/>
        </w:rPr>
        <w:fldChar w:fldCharType="begin"/>
      </w:r>
      <w:r w:rsidRPr="00FC5403">
        <w:rPr>
          <w:rFonts w:ascii="Times New Roman" w:hAnsi="Times New Roman" w:cs="Times New Roman"/>
          <w:sz w:val="24"/>
          <w:szCs w:val="24"/>
        </w:rPr>
        <w:instrText xml:space="preserve"> SEQ Web_Figure \* ARABIC </w:instrText>
      </w:r>
      <w:r w:rsidRPr="00FC5403">
        <w:rPr>
          <w:rFonts w:ascii="Times New Roman" w:hAnsi="Times New Roman" w:cs="Times New Roman"/>
          <w:sz w:val="24"/>
          <w:szCs w:val="24"/>
        </w:rPr>
        <w:fldChar w:fldCharType="separate"/>
      </w:r>
      <w:r w:rsidRPr="00FC5403">
        <w:rPr>
          <w:rFonts w:ascii="Times New Roman" w:hAnsi="Times New Roman" w:cs="Times New Roman"/>
          <w:noProof/>
          <w:sz w:val="24"/>
          <w:szCs w:val="24"/>
        </w:rPr>
        <w:t>13</w:t>
      </w:r>
      <w:r w:rsidRPr="00FC5403">
        <w:rPr>
          <w:rFonts w:ascii="Times New Roman" w:hAnsi="Times New Roman" w:cs="Times New Roman"/>
          <w:sz w:val="24"/>
          <w:szCs w:val="24"/>
        </w:rPr>
        <w:fldChar w:fldCharType="end"/>
      </w:r>
      <w:r w:rsidRPr="00FC5403">
        <w:rPr>
          <w:rFonts w:ascii="Times New Roman" w:hAnsi="Times New Roman" w:cs="Times New Roman"/>
          <w:sz w:val="24"/>
          <w:szCs w:val="24"/>
        </w:rPr>
        <w:t>: Trang liên hệ</w:t>
      </w:r>
      <w:bookmarkEnd w:id="703"/>
    </w:p>
    <w:p w14:paraId="6ED1136E" w14:textId="65E35FF0" w:rsidR="00341E69" w:rsidRDefault="00341E69" w:rsidP="009435A7"/>
    <w:p w14:paraId="5EE4797D" w14:textId="7E15A18C" w:rsidR="00341E69" w:rsidRDefault="00341E69" w:rsidP="009435A7"/>
    <w:p w14:paraId="1EE382B4" w14:textId="1919FD33" w:rsidR="00341E69" w:rsidRDefault="00341E69" w:rsidP="009435A7"/>
    <w:p w14:paraId="15133DC9" w14:textId="1E35FA99" w:rsidR="00341E69" w:rsidRDefault="00341E69" w:rsidP="009435A7"/>
    <w:p w14:paraId="17DB8A5D" w14:textId="5C57CFE6" w:rsidR="00341E69" w:rsidRDefault="00341E69" w:rsidP="009435A7"/>
    <w:p w14:paraId="2FCF9AA6" w14:textId="0CF811A6" w:rsidR="00341E69" w:rsidRDefault="00341E69" w:rsidP="009435A7"/>
    <w:p w14:paraId="578A1FA6" w14:textId="2AC6D683" w:rsidR="009435A7" w:rsidRDefault="009435A7" w:rsidP="009435A7"/>
    <w:p w14:paraId="31631200" w14:textId="330AFE92" w:rsidR="00645A15" w:rsidRPr="00D03F9E" w:rsidRDefault="00645A15" w:rsidP="00D03F9E"/>
    <w:p w14:paraId="1550B12C" w14:textId="4FE0040E" w:rsidR="00907F06" w:rsidRPr="00EC3C04" w:rsidRDefault="001310F9" w:rsidP="00EC3C04">
      <w:pPr>
        <w:pStyle w:val="Heading2"/>
        <w:jc w:val="left"/>
        <w:rPr>
          <w:rFonts w:ascii="Times New Roman" w:hAnsi="Times New Roman"/>
          <w:i/>
          <w:sz w:val="26"/>
        </w:rPr>
      </w:pPr>
      <w:bookmarkStart w:id="704" w:name="_Toc91855616"/>
      <w:r w:rsidRPr="00EC3C04">
        <w:rPr>
          <w:rFonts w:ascii="Times New Roman" w:hAnsi="Times New Roman"/>
          <w:i/>
          <w:sz w:val="26"/>
        </w:rPr>
        <w:lastRenderedPageBreak/>
        <w:t xml:space="preserve">7.3. </w:t>
      </w:r>
      <w:r w:rsidR="00417D12" w:rsidRPr="00EC3C04">
        <w:rPr>
          <w:rFonts w:ascii="Times New Roman" w:hAnsi="Times New Roman"/>
          <w:i/>
          <w:sz w:val="26"/>
        </w:rPr>
        <w:t>W</w:t>
      </w:r>
      <w:r w:rsidR="009D7C1D" w:rsidRPr="00EC3C04">
        <w:rPr>
          <w:rFonts w:ascii="Times New Roman" w:hAnsi="Times New Roman"/>
          <w:i/>
          <w:sz w:val="26"/>
        </w:rPr>
        <w:t>inform</w:t>
      </w:r>
      <w:bookmarkEnd w:id="704"/>
    </w:p>
    <w:p w14:paraId="512584EC" w14:textId="0DB83A78" w:rsidR="00471F6B" w:rsidRDefault="006116CF" w:rsidP="00A933A5">
      <w:pPr>
        <w:pStyle w:val="Heading2"/>
        <w:jc w:val="left"/>
      </w:pPr>
      <w:bookmarkStart w:id="705" w:name="_Toc91855617"/>
      <w:r>
        <w:rPr>
          <w:noProof/>
        </w:rPr>
        <mc:AlternateContent>
          <mc:Choice Requires="wps">
            <w:drawing>
              <wp:anchor distT="0" distB="0" distL="114300" distR="114300" simplePos="0" relativeHeight="251826176" behindDoc="1" locked="0" layoutInCell="1" allowOverlap="1" wp14:anchorId="41E2388F" wp14:editId="54C90369">
                <wp:simplePos x="0" y="0"/>
                <wp:positionH relativeFrom="margin">
                  <wp:align>right</wp:align>
                </wp:positionH>
                <wp:positionV relativeFrom="paragraph">
                  <wp:posOffset>5217795</wp:posOffset>
                </wp:positionV>
                <wp:extent cx="5733415" cy="635"/>
                <wp:effectExtent l="0" t="0" r="635" b="0"/>
                <wp:wrapTight wrapText="bothSides">
                  <wp:wrapPolygon edited="0">
                    <wp:start x="0" y="0"/>
                    <wp:lineTo x="0" y="19808"/>
                    <wp:lineTo x="21531" y="19808"/>
                    <wp:lineTo x="21531"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C9EE6D2" w14:textId="35049767" w:rsidR="004C715D" w:rsidRPr="006116CF" w:rsidRDefault="004C715D" w:rsidP="006116CF">
                            <w:pPr>
                              <w:jc w:val="center"/>
                              <w:rPr>
                                <w:b/>
                                <w:bCs/>
                                <w:noProof/>
                                <w:sz w:val="24"/>
                                <w:szCs w:val="24"/>
                              </w:rPr>
                            </w:pPr>
                            <w:bookmarkStart w:id="706" w:name="_Toc90502476"/>
                            <w:bookmarkStart w:id="707" w:name="_Toc90543315"/>
                            <w:bookmarkStart w:id="708" w:name="_Toc90543405"/>
                            <w:bookmarkStart w:id="709" w:name="_Toc90544858"/>
                            <w:bookmarkStart w:id="710" w:name="_Toc90547316"/>
                            <w:bookmarkStart w:id="711" w:name="_Toc90549104"/>
                            <w:bookmarkStart w:id="712" w:name="_Toc90639671"/>
                            <w:bookmarkStart w:id="713" w:name="_Toc91601298"/>
                            <w:r w:rsidRPr="006116CF">
                              <w:rPr>
                                <w:sz w:val="24"/>
                                <w:szCs w:val="24"/>
                              </w:rPr>
                              <w:t xml:space="preserve">Winform Figure </w:t>
                            </w:r>
                            <w:r w:rsidRPr="006116CF">
                              <w:rPr>
                                <w:sz w:val="24"/>
                                <w:szCs w:val="24"/>
                              </w:rPr>
                              <w:fldChar w:fldCharType="begin"/>
                            </w:r>
                            <w:r w:rsidRPr="006116CF">
                              <w:rPr>
                                <w:sz w:val="24"/>
                                <w:szCs w:val="24"/>
                              </w:rPr>
                              <w:instrText xml:space="preserve"> SEQ Winform_Figure \* ARABIC </w:instrText>
                            </w:r>
                            <w:r w:rsidRPr="006116CF">
                              <w:rPr>
                                <w:sz w:val="24"/>
                                <w:szCs w:val="24"/>
                              </w:rPr>
                              <w:fldChar w:fldCharType="separate"/>
                            </w:r>
                            <w:r>
                              <w:rPr>
                                <w:noProof/>
                                <w:sz w:val="24"/>
                                <w:szCs w:val="24"/>
                              </w:rPr>
                              <w:t>1</w:t>
                            </w:r>
                            <w:r w:rsidRPr="006116CF">
                              <w:rPr>
                                <w:sz w:val="24"/>
                                <w:szCs w:val="24"/>
                              </w:rPr>
                              <w:fldChar w:fldCharType="end"/>
                            </w:r>
                            <w:r>
                              <w:rPr>
                                <w:sz w:val="24"/>
                                <w:szCs w:val="24"/>
                              </w:rPr>
                              <w:t xml:space="preserve">: </w:t>
                            </w:r>
                            <w:r>
                              <w:rPr>
                                <w:noProof/>
                                <w:sz w:val="24"/>
                                <w:szCs w:val="24"/>
                              </w:rPr>
                              <w:t>Trang đăng ký</w:t>
                            </w:r>
                            <w:bookmarkEnd w:id="706"/>
                            <w:bookmarkEnd w:id="707"/>
                            <w:bookmarkEnd w:id="708"/>
                            <w:bookmarkEnd w:id="709"/>
                            <w:bookmarkEnd w:id="710"/>
                            <w:bookmarkEnd w:id="711"/>
                            <w:bookmarkEnd w:id="712"/>
                            <w:bookmarkEnd w:id="7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E2388F" id="Text Box 106" o:spid="_x0000_s1063" type="#_x0000_t202" style="position:absolute;margin-left:400.25pt;margin-top:410.85pt;width:451.45pt;height:.05pt;z-index:-251490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JkMQIAAGk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" stroked="f">
                <v:textbox style="mso-fit-shape-to-text:t" inset="0,0,0,0">
                  <w:txbxContent>
                    <w:p w14:paraId="6C9EE6D2" w14:textId="35049767" w:rsidR="004C715D" w:rsidRPr="006116CF" w:rsidRDefault="004C715D" w:rsidP="006116CF">
                      <w:pPr>
                        <w:jc w:val="center"/>
                        <w:rPr>
                          <w:b/>
                          <w:bCs/>
                          <w:noProof/>
                          <w:sz w:val="24"/>
                          <w:szCs w:val="24"/>
                        </w:rPr>
                      </w:pPr>
                      <w:bookmarkStart w:id="714" w:name="_Toc90502476"/>
                      <w:bookmarkStart w:id="715" w:name="_Toc90543315"/>
                      <w:bookmarkStart w:id="716" w:name="_Toc90543405"/>
                      <w:bookmarkStart w:id="717" w:name="_Toc90544858"/>
                      <w:bookmarkStart w:id="718" w:name="_Toc90547316"/>
                      <w:bookmarkStart w:id="719" w:name="_Toc90549104"/>
                      <w:bookmarkStart w:id="720" w:name="_Toc90639671"/>
                      <w:bookmarkStart w:id="721" w:name="_Toc91601298"/>
                      <w:r w:rsidRPr="006116CF">
                        <w:rPr>
                          <w:sz w:val="24"/>
                          <w:szCs w:val="24"/>
                        </w:rPr>
                        <w:t xml:space="preserve">Winform Figure </w:t>
                      </w:r>
                      <w:r w:rsidRPr="006116CF">
                        <w:rPr>
                          <w:sz w:val="24"/>
                          <w:szCs w:val="24"/>
                        </w:rPr>
                        <w:fldChar w:fldCharType="begin"/>
                      </w:r>
                      <w:r w:rsidRPr="006116CF">
                        <w:rPr>
                          <w:sz w:val="24"/>
                          <w:szCs w:val="24"/>
                        </w:rPr>
                        <w:instrText xml:space="preserve"> SEQ Winform_Figure \* ARABIC </w:instrText>
                      </w:r>
                      <w:r w:rsidRPr="006116CF">
                        <w:rPr>
                          <w:sz w:val="24"/>
                          <w:szCs w:val="24"/>
                        </w:rPr>
                        <w:fldChar w:fldCharType="separate"/>
                      </w:r>
                      <w:r>
                        <w:rPr>
                          <w:noProof/>
                          <w:sz w:val="24"/>
                          <w:szCs w:val="24"/>
                        </w:rPr>
                        <w:t>1</w:t>
                      </w:r>
                      <w:r w:rsidRPr="006116CF">
                        <w:rPr>
                          <w:sz w:val="24"/>
                          <w:szCs w:val="24"/>
                        </w:rPr>
                        <w:fldChar w:fldCharType="end"/>
                      </w:r>
                      <w:r>
                        <w:rPr>
                          <w:sz w:val="24"/>
                          <w:szCs w:val="24"/>
                        </w:rPr>
                        <w:t xml:space="preserve">: </w:t>
                      </w:r>
                      <w:r>
                        <w:rPr>
                          <w:noProof/>
                          <w:sz w:val="24"/>
                          <w:szCs w:val="24"/>
                        </w:rPr>
                        <w:t>Trang đăng ký</w:t>
                      </w:r>
                      <w:bookmarkEnd w:id="714"/>
                      <w:bookmarkEnd w:id="715"/>
                      <w:bookmarkEnd w:id="716"/>
                      <w:bookmarkEnd w:id="717"/>
                      <w:bookmarkEnd w:id="718"/>
                      <w:bookmarkEnd w:id="719"/>
                      <w:bookmarkEnd w:id="720"/>
                      <w:bookmarkEnd w:id="721"/>
                    </w:p>
                  </w:txbxContent>
                </v:textbox>
                <w10:wrap type="tight" anchorx="margin"/>
              </v:shape>
            </w:pict>
          </mc:Fallback>
        </mc:AlternateContent>
      </w:r>
      <w:r w:rsidR="00EC3C04" w:rsidRPr="00B16B63">
        <w:rPr>
          <w:noProof/>
        </w:rPr>
        <w:drawing>
          <wp:anchor distT="0" distB="0" distL="114300" distR="114300" simplePos="0" relativeHeight="251689984" behindDoc="1" locked="0" layoutInCell="1" allowOverlap="1" wp14:anchorId="28060E91" wp14:editId="0C0A363F">
            <wp:simplePos x="0" y="0"/>
            <wp:positionH relativeFrom="margin">
              <wp:align>right</wp:align>
            </wp:positionH>
            <wp:positionV relativeFrom="paragraph">
              <wp:posOffset>302895</wp:posOffset>
            </wp:positionV>
            <wp:extent cx="5733415" cy="4857750"/>
            <wp:effectExtent l="0" t="0" r="635" b="0"/>
            <wp:wrapTight wrapText="bothSides">
              <wp:wrapPolygon edited="0">
                <wp:start x="0" y="0"/>
                <wp:lineTo x="0" y="21515"/>
                <wp:lineTo x="21531" y="2151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9">
                      <a:extLst>
                        <a:ext uri="{28A0092B-C50C-407E-A947-70E740481C1C}">
                          <a14:useLocalDpi xmlns:a14="http://schemas.microsoft.com/office/drawing/2010/main" val="0"/>
                        </a:ext>
                      </a:extLst>
                    </a:blip>
                    <a:stretch>
                      <a:fillRect/>
                    </a:stretch>
                  </pic:blipFill>
                  <pic:spPr>
                    <a:xfrm>
                      <a:off x="0" y="0"/>
                      <a:ext cx="5733415" cy="4857750"/>
                    </a:xfrm>
                    <a:prstGeom prst="rect">
                      <a:avLst/>
                    </a:prstGeom>
                  </pic:spPr>
                </pic:pic>
              </a:graphicData>
            </a:graphic>
            <wp14:sizeRelV relativeFrom="margin">
              <wp14:pctHeight>0</wp14:pctHeight>
            </wp14:sizeRelV>
          </wp:anchor>
        </w:drawing>
      </w:r>
      <w:bookmarkEnd w:id="705"/>
    </w:p>
    <w:p w14:paraId="4EEC318B" w14:textId="68A9C387" w:rsidR="00B1562A" w:rsidRDefault="00B1562A" w:rsidP="00B1562A"/>
    <w:p w14:paraId="6027BD1D" w14:textId="2426D932" w:rsidR="00B1562A" w:rsidRPr="00B1562A" w:rsidRDefault="00B1562A" w:rsidP="00B1562A"/>
    <w:p w14:paraId="147101D6" w14:textId="63623AB0" w:rsidR="00377160" w:rsidRDefault="00597533" w:rsidP="00597533">
      <w:pPr>
        <w:rPr>
          <w:color w:val="000000" w:themeColor="text1"/>
        </w:rPr>
      </w:pPr>
      <w:r>
        <w:rPr>
          <w:noProof/>
        </w:rPr>
        <w:lastRenderedPageBreak/>
        <mc:AlternateContent>
          <mc:Choice Requires="wps">
            <w:drawing>
              <wp:anchor distT="0" distB="0" distL="114300" distR="114300" simplePos="0" relativeHeight="251828224" behindDoc="1" locked="0" layoutInCell="1" allowOverlap="1" wp14:anchorId="0D3E8D29" wp14:editId="3BBCDF4E">
                <wp:simplePos x="0" y="0"/>
                <wp:positionH relativeFrom="margin">
                  <wp:align>right</wp:align>
                </wp:positionH>
                <wp:positionV relativeFrom="paragraph">
                  <wp:posOffset>3590925</wp:posOffset>
                </wp:positionV>
                <wp:extent cx="5723890" cy="635"/>
                <wp:effectExtent l="0" t="0" r="0" b="0"/>
                <wp:wrapTight wrapText="bothSides">
                  <wp:wrapPolygon edited="0">
                    <wp:start x="0" y="0"/>
                    <wp:lineTo x="0" y="19808"/>
                    <wp:lineTo x="21495" y="19808"/>
                    <wp:lineTo x="21495"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10149F0" w14:textId="1583BB37" w:rsidR="004C715D" w:rsidRPr="00597533" w:rsidRDefault="004C715D" w:rsidP="00597533">
                            <w:pPr>
                              <w:jc w:val="center"/>
                              <w:rPr>
                                <w:noProof/>
                                <w:sz w:val="24"/>
                                <w:szCs w:val="24"/>
                              </w:rPr>
                            </w:pPr>
                            <w:bookmarkStart w:id="722" w:name="_Toc90502477"/>
                            <w:bookmarkStart w:id="723" w:name="_Toc90543316"/>
                            <w:bookmarkStart w:id="724" w:name="_Toc90543406"/>
                            <w:bookmarkStart w:id="725" w:name="_Toc90544859"/>
                            <w:bookmarkStart w:id="726" w:name="_Toc90547317"/>
                            <w:bookmarkStart w:id="727" w:name="_Toc90549105"/>
                            <w:bookmarkStart w:id="728" w:name="_Toc90639672"/>
                            <w:bookmarkStart w:id="729" w:name="_Toc91601299"/>
                            <w:r w:rsidRPr="00597533">
                              <w:rPr>
                                <w:sz w:val="24"/>
                                <w:szCs w:val="24"/>
                              </w:rPr>
                              <w:t xml:space="preserve">Winform Figure </w:t>
                            </w:r>
                            <w:r w:rsidRPr="00597533">
                              <w:rPr>
                                <w:sz w:val="24"/>
                                <w:szCs w:val="24"/>
                              </w:rPr>
                              <w:fldChar w:fldCharType="begin"/>
                            </w:r>
                            <w:r w:rsidRPr="00597533">
                              <w:rPr>
                                <w:sz w:val="24"/>
                                <w:szCs w:val="24"/>
                              </w:rPr>
                              <w:instrText xml:space="preserve"> SEQ Winform_Figure \* ARABIC </w:instrText>
                            </w:r>
                            <w:r w:rsidRPr="00597533">
                              <w:rPr>
                                <w:sz w:val="24"/>
                                <w:szCs w:val="24"/>
                              </w:rPr>
                              <w:fldChar w:fldCharType="separate"/>
                            </w:r>
                            <w:r>
                              <w:rPr>
                                <w:noProof/>
                                <w:sz w:val="24"/>
                                <w:szCs w:val="24"/>
                              </w:rPr>
                              <w:t>2</w:t>
                            </w:r>
                            <w:r w:rsidRPr="00597533">
                              <w:rPr>
                                <w:sz w:val="24"/>
                                <w:szCs w:val="24"/>
                              </w:rPr>
                              <w:fldChar w:fldCharType="end"/>
                            </w:r>
                            <w:r>
                              <w:rPr>
                                <w:sz w:val="24"/>
                                <w:szCs w:val="24"/>
                              </w:rPr>
                              <w:t xml:space="preserve">: </w:t>
                            </w:r>
                            <w:r w:rsidRPr="00B16B63">
                              <w:rPr>
                                <w:sz w:val="24"/>
                                <w:szCs w:val="24"/>
                              </w:rPr>
                              <w:t>Trang đăng nhập</w:t>
                            </w:r>
                            <w:bookmarkEnd w:id="722"/>
                            <w:bookmarkEnd w:id="723"/>
                            <w:bookmarkEnd w:id="724"/>
                            <w:bookmarkEnd w:id="725"/>
                            <w:bookmarkEnd w:id="726"/>
                            <w:bookmarkEnd w:id="727"/>
                            <w:bookmarkEnd w:id="728"/>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E8D29" id="Text Box 108" o:spid="_x0000_s1064" type="#_x0000_t202" style="position:absolute;margin-left:399.5pt;margin-top:282.75pt;width:450.7pt;height:.05pt;z-index:-251488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WCLwIAAGkEAAAOAAAAZHJzL2Uyb0RvYy54bWysVE1v2zAMvQ/YfxB0X5wPtO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" stroked="f">
                <v:textbox style="mso-fit-shape-to-text:t" inset="0,0,0,0">
                  <w:txbxContent>
                    <w:p w14:paraId="210149F0" w14:textId="1583BB37" w:rsidR="004C715D" w:rsidRPr="00597533" w:rsidRDefault="004C715D" w:rsidP="00597533">
                      <w:pPr>
                        <w:jc w:val="center"/>
                        <w:rPr>
                          <w:noProof/>
                          <w:sz w:val="24"/>
                          <w:szCs w:val="24"/>
                        </w:rPr>
                      </w:pPr>
                      <w:bookmarkStart w:id="730" w:name="_Toc90502477"/>
                      <w:bookmarkStart w:id="731" w:name="_Toc90543316"/>
                      <w:bookmarkStart w:id="732" w:name="_Toc90543406"/>
                      <w:bookmarkStart w:id="733" w:name="_Toc90544859"/>
                      <w:bookmarkStart w:id="734" w:name="_Toc90547317"/>
                      <w:bookmarkStart w:id="735" w:name="_Toc90549105"/>
                      <w:bookmarkStart w:id="736" w:name="_Toc90639672"/>
                      <w:bookmarkStart w:id="737" w:name="_Toc91601299"/>
                      <w:r w:rsidRPr="00597533">
                        <w:rPr>
                          <w:sz w:val="24"/>
                          <w:szCs w:val="24"/>
                        </w:rPr>
                        <w:t xml:space="preserve">Winform Figure </w:t>
                      </w:r>
                      <w:r w:rsidRPr="00597533">
                        <w:rPr>
                          <w:sz w:val="24"/>
                          <w:szCs w:val="24"/>
                        </w:rPr>
                        <w:fldChar w:fldCharType="begin"/>
                      </w:r>
                      <w:r w:rsidRPr="00597533">
                        <w:rPr>
                          <w:sz w:val="24"/>
                          <w:szCs w:val="24"/>
                        </w:rPr>
                        <w:instrText xml:space="preserve"> SEQ Winform_Figure \* ARABIC </w:instrText>
                      </w:r>
                      <w:r w:rsidRPr="00597533">
                        <w:rPr>
                          <w:sz w:val="24"/>
                          <w:szCs w:val="24"/>
                        </w:rPr>
                        <w:fldChar w:fldCharType="separate"/>
                      </w:r>
                      <w:r>
                        <w:rPr>
                          <w:noProof/>
                          <w:sz w:val="24"/>
                          <w:szCs w:val="24"/>
                        </w:rPr>
                        <w:t>2</w:t>
                      </w:r>
                      <w:r w:rsidRPr="00597533">
                        <w:rPr>
                          <w:sz w:val="24"/>
                          <w:szCs w:val="24"/>
                        </w:rPr>
                        <w:fldChar w:fldCharType="end"/>
                      </w:r>
                      <w:r>
                        <w:rPr>
                          <w:sz w:val="24"/>
                          <w:szCs w:val="24"/>
                        </w:rPr>
                        <w:t xml:space="preserve">: </w:t>
                      </w:r>
                      <w:r w:rsidRPr="00B16B63">
                        <w:rPr>
                          <w:sz w:val="24"/>
                          <w:szCs w:val="24"/>
                        </w:rPr>
                        <w:t>Trang đăng nhập</w:t>
                      </w:r>
                      <w:bookmarkEnd w:id="730"/>
                      <w:bookmarkEnd w:id="731"/>
                      <w:bookmarkEnd w:id="732"/>
                      <w:bookmarkEnd w:id="733"/>
                      <w:bookmarkEnd w:id="734"/>
                      <w:bookmarkEnd w:id="735"/>
                      <w:bookmarkEnd w:id="736"/>
                      <w:bookmarkEnd w:id="737"/>
                    </w:p>
                  </w:txbxContent>
                </v:textbox>
                <w10:wrap type="tight" anchorx="margin"/>
              </v:shape>
            </w:pict>
          </mc:Fallback>
        </mc:AlternateContent>
      </w:r>
      <w:r w:rsidRPr="00B16B63">
        <w:rPr>
          <w:noProof/>
        </w:rPr>
        <w:drawing>
          <wp:anchor distT="0" distB="0" distL="114300" distR="114300" simplePos="0" relativeHeight="251760640" behindDoc="1" locked="0" layoutInCell="1" allowOverlap="1" wp14:anchorId="7AC6729A" wp14:editId="1BF072D4">
            <wp:simplePos x="0" y="0"/>
            <wp:positionH relativeFrom="margin">
              <wp:align>right</wp:align>
            </wp:positionH>
            <wp:positionV relativeFrom="paragraph">
              <wp:posOffset>306070</wp:posOffset>
            </wp:positionV>
            <wp:extent cx="5733415" cy="3228975"/>
            <wp:effectExtent l="0" t="0" r="635" b="9525"/>
            <wp:wrapTight wrapText="bothSides">
              <wp:wrapPolygon edited="0">
                <wp:start x="0" y="0"/>
                <wp:lineTo x="0" y="21536"/>
                <wp:lineTo x="21531" y="2153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0">
                      <a:extLst>
                        <a:ext uri="{28A0092B-C50C-407E-A947-70E740481C1C}">
                          <a14:useLocalDpi xmlns:a14="http://schemas.microsoft.com/office/drawing/2010/main" val="0"/>
                        </a:ext>
                      </a:extLst>
                    </a:blip>
                    <a:stretch>
                      <a:fillRect/>
                    </a:stretch>
                  </pic:blipFill>
                  <pic:spPr>
                    <a:xfrm>
                      <a:off x="0" y="0"/>
                      <a:ext cx="5733415" cy="3228975"/>
                    </a:xfrm>
                    <a:prstGeom prst="rect">
                      <a:avLst/>
                    </a:prstGeom>
                  </pic:spPr>
                </pic:pic>
              </a:graphicData>
            </a:graphic>
            <wp14:sizeRelV relativeFrom="margin">
              <wp14:pctHeight>0</wp14:pctHeight>
            </wp14:sizeRelV>
          </wp:anchor>
        </w:drawing>
      </w:r>
    </w:p>
    <w:p w14:paraId="5A32C2D3" w14:textId="77777777" w:rsidR="00377160" w:rsidRDefault="00377160" w:rsidP="00E24F96">
      <w:pPr>
        <w:pStyle w:val="Heading1"/>
        <w:rPr>
          <w:rFonts w:ascii="Times New Roman" w:hAnsi="Times New Roman"/>
          <w:color w:val="000000" w:themeColor="text1"/>
          <w:sz w:val="26"/>
        </w:rPr>
      </w:pPr>
    </w:p>
    <w:p w14:paraId="1D599B61" w14:textId="77777777" w:rsidR="00377160" w:rsidRDefault="00377160" w:rsidP="00E24F96">
      <w:pPr>
        <w:pStyle w:val="Heading1"/>
        <w:rPr>
          <w:rFonts w:ascii="Times New Roman" w:hAnsi="Times New Roman"/>
          <w:color w:val="000000" w:themeColor="text1"/>
          <w:sz w:val="26"/>
        </w:rPr>
      </w:pPr>
    </w:p>
    <w:p w14:paraId="584B6B4E" w14:textId="77777777" w:rsidR="00377160" w:rsidRDefault="00377160" w:rsidP="00E24F96">
      <w:pPr>
        <w:pStyle w:val="Heading1"/>
        <w:rPr>
          <w:rFonts w:ascii="Times New Roman" w:hAnsi="Times New Roman"/>
          <w:color w:val="000000" w:themeColor="text1"/>
          <w:sz w:val="26"/>
        </w:rPr>
      </w:pPr>
    </w:p>
    <w:p w14:paraId="6EA12A27" w14:textId="6064F85D" w:rsidR="00377160" w:rsidRDefault="00377160">
      <w:pPr>
        <w:rPr>
          <w:b/>
          <w:color w:val="000000" w:themeColor="text1"/>
        </w:rPr>
      </w:pPr>
      <w:r>
        <w:rPr>
          <w:color w:val="000000" w:themeColor="text1"/>
        </w:rPr>
        <w:br w:type="page"/>
      </w:r>
    </w:p>
    <w:p w14:paraId="01257369" w14:textId="1E7AEEA1" w:rsidR="00030FA0" w:rsidRPr="004022BC" w:rsidRDefault="00785CA7" w:rsidP="002B139F">
      <w:r w:rsidRPr="002B139F">
        <w:rPr>
          <w:noProof/>
        </w:rPr>
        <w:lastRenderedPageBreak/>
        <w:drawing>
          <wp:anchor distT="0" distB="0" distL="114300" distR="114300" simplePos="0" relativeHeight="251693056" behindDoc="1" locked="0" layoutInCell="1" allowOverlap="1" wp14:anchorId="35D2074A" wp14:editId="7E1DC5C5">
            <wp:simplePos x="0" y="0"/>
            <wp:positionH relativeFrom="margin">
              <wp:posOffset>209550</wp:posOffset>
            </wp:positionH>
            <wp:positionV relativeFrom="paragraph">
              <wp:posOffset>339090</wp:posOffset>
            </wp:positionV>
            <wp:extent cx="5724525" cy="3568700"/>
            <wp:effectExtent l="0" t="0" r="9525" b="0"/>
            <wp:wrapTight wrapText="bothSides">
              <wp:wrapPolygon edited="0">
                <wp:start x="0" y="0"/>
                <wp:lineTo x="0" y="21446"/>
                <wp:lineTo x="21564" y="21446"/>
                <wp:lineTo x="215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724525" cy="3568700"/>
                    </a:xfrm>
                    <a:prstGeom prst="rect">
                      <a:avLst/>
                    </a:prstGeom>
                    <a:noFill/>
                    <a:ln>
                      <a:noFill/>
                    </a:ln>
                  </pic:spPr>
                </pic:pic>
              </a:graphicData>
            </a:graphic>
            <wp14:sizeRelV relativeFrom="margin">
              <wp14:pctHeight>0</wp14:pctHeight>
            </wp14:sizeRelV>
          </wp:anchor>
        </w:drawing>
      </w:r>
      <w:r w:rsidR="00597533">
        <w:rPr>
          <w:noProof/>
        </w:rPr>
        <mc:AlternateContent>
          <mc:Choice Requires="wps">
            <w:drawing>
              <wp:anchor distT="0" distB="0" distL="114300" distR="114300" simplePos="0" relativeHeight="251830272" behindDoc="1" locked="0" layoutInCell="1" allowOverlap="1" wp14:anchorId="64AD973F" wp14:editId="6D215161">
                <wp:simplePos x="0" y="0"/>
                <wp:positionH relativeFrom="margin">
                  <wp:posOffset>209550</wp:posOffset>
                </wp:positionH>
                <wp:positionV relativeFrom="paragraph">
                  <wp:posOffset>4305300</wp:posOffset>
                </wp:positionV>
                <wp:extent cx="5705475" cy="635"/>
                <wp:effectExtent l="0" t="0" r="9525" b="0"/>
                <wp:wrapTight wrapText="bothSides">
                  <wp:wrapPolygon edited="0">
                    <wp:start x="0" y="0"/>
                    <wp:lineTo x="0" y="19808"/>
                    <wp:lineTo x="21564" y="19808"/>
                    <wp:lineTo x="21564" y="0"/>
                    <wp:lineTo x="0" y="0"/>
                  </wp:wrapPolygon>
                </wp:wrapTight>
                <wp:docPr id="109" name="Text Box 109"/>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6DE85F24" w14:textId="01775AB8" w:rsidR="004C715D" w:rsidRPr="00597533" w:rsidRDefault="004C715D" w:rsidP="00597533">
                            <w:pPr>
                              <w:jc w:val="center"/>
                              <w:rPr>
                                <w:noProof/>
                                <w:sz w:val="24"/>
                                <w:szCs w:val="24"/>
                              </w:rPr>
                            </w:pPr>
                            <w:bookmarkStart w:id="738" w:name="_Toc90502478"/>
                            <w:bookmarkStart w:id="739" w:name="_Toc90543317"/>
                            <w:bookmarkStart w:id="740" w:name="_Toc90543407"/>
                            <w:bookmarkStart w:id="741" w:name="_Toc90544860"/>
                            <w:bookmarkStart w:id="742" w:name="_Toc90547318"/>
                            <w:bookmarkStart w:id="743" w:name="_Toc90549106"/>
                            <w:bookmarkStart w:id="744" w:name="_Toc90639673"/>
                            <w:bookmarkStart w:id="745" w:name="_Toc91601300"/>
                            <w:r w:rsidRPr="00597533">
                              <w:rPr>
                                <w:sz w:val="24"/>
                                <w:szCs w:val="24"/>
                              </w:rPr>
                              <w:t xml:space="preserve">Winform Figure </w:t>
                            </w:r>
                            <w:r w:rsidRPr="00597533">
                              <w:rPr>
                                <w:sz w:val="24"/>
                                <w:szCs w:val="24"/>
                              </w:rPr>
                              <w:fldChar w:fldCharType="begin"/>
                            </w:r>
                            <w:r w:rsidRPr="00597533">
                              <w:rPr>
                                <w:sz w:val="24"/>
                                <w:szCs w:val="24"/>
                              </w:rPr>
                              <w:instrText xml:space="preserve"> SEQ Winform_Figure \* ARABIC </w:instrText>
                            </w:r>
                            <w:r w:rsidRPr="00597533">
                              <w:rPr>
                                <w:sz w:val="24"/>
                                <w:szCs w:val="24"/>
                              </w:rPr>
                              <w:fldChar w:fldCharType="separate"/>
                            </w:r>
                            <w:r>
                              <w:rPr>
                                <w:noProof/>
                                <w:sz w:val="24"/>
                                <w:szCs w:val="24"/>
                              </w:rPr>
                              <w:t>3</w:t>
                            </w:r>
                            <w:r w:rsidRPr="00597533">
                              <w:rPr>
                                <w:sz w:val="24"/>
                                <w:szCs w:val="24"/>
                              </w:rPr>
                              <w:fldChar w:fldCharType="end"/>
                            </w:r>
                            <w:r>
                              <w:rPr>
                                <w:sz w:val="24"/>
                                <w:szCs w:val="24"/>
                              </w:rPr>
                              <w:t xml:space="preserve">: </w:t>
                            </w:r>
                            <w:r w:rsidRPr="002B139F">
                              <w:rPr>
                                <w:sz w:val="24"/>
                                <w:szCs w:val="24"/>
                              </w:rPr>
                              <w:t>Trang chủ</w:t>
                            </w:r>
                            <w:bookmarkEnd w:id="738"/>
                            <w:bookmarkEnd w:id="739"/>
                            <w:bookmarkEnd w:id="740"/>
                            <w:bookmarkEnd w:id="741"/>
                            <w:bookmarkEnd w:id="742"/>
                            <w:bookmarkEnd w:id="743"/>
                            <w:bookmarkEnd w:id="744"/>
                            <w:bookmarkEnd w:id="7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AD973F" id="Text Box 109" o:spid="_x0000_s1065" type="#_x0000_t202" style="position:absolute;margin-left:16.5pt;margin-top:339pt;width:449.25pt;height:.05pt;z-index:-251486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" stroked="f">
                <v:textbox style="mso-fit-shape-to-text:t" inset="0,0,0,0">
                  <w:txbxContent>
                    <w:p w14:paraId="6DE85F24" w14:textId="01775AB8" w:rsidR="004C715D" w:rsidRPr="00597533" w:rsidRDefault="004C715D" w:rsidP="00597533">
                      <w:pPr>
                        <w:jc w:val="center"/>
                        <w:rPr>
                          <w:noProof/>
                          <w:sz w:val="24"/>
                          <w:szCs w:val="24"/>
                        </w:rPr>
                      </w:pPr>
                      <w:bookmarkStart w:id="746" w:name="_Toc90502478"/>
                      <w:bookmarkStart w:id="747" w:name="_Toc90543317"/>
                      <w:bookmarkStart w:id="748" w:name="_Toc90543407"/>
                      <w:bookmarkStart w:id="749" w:name="_Toc90544860"/>
                      <w:bookmarkStart w:id="750" w:name="_Toc90547318"/>
                      <w:bookmarkStart w:id="751" w:name="_Toc90549106"/>
                      <w:bookmarkStart w:id="752" w:name="_Toc90639673"/>
                      <w:bookmarkStart w:id="753" w:name="_Toc91601300"/>
                      <w:r w:rsidRPr="00597533">
                        <w:rPr>
                          <w:sz w:val="24"/>
                          <w:szCs w:val="24"/>
                        </w:rPr>
                        <w:t xml:space="preserve">Winform Figure </w:t>
                      </w:r>
                      <w:r w:rsidRPr="00597533">
                        <w:rPr>
                          <w:sz w:val="24"/>
                          <w:szCs w:val="24"/>
                        </w:rPr>
                        <w:fldChar w:fldCharType="begin"/>
                      </w:r>
                      <w:r w:rsidRPr="00597533">
                        <w:rPr>
                          <w:sz w:val="24"/>
                          <w:szCs w:val="24"/>
                        </w:rPr>
                        <w:instrText xml:space="preserve"> SEQ Winform_Figure \* ARABIC </w:instrText>
                      </w:r>
                      <w:r w:rsidRPr="00597533">
                        <w:rPr>
                          <w:sz w:val="24"/>
                          <w:szCs w:val="24"/>
                        </w:rPr>
                        <w:fldChar w:fldCharType="separate"/>
                      </w:r>
                      <w:r>
                        <w:rPr>
                          <w:noProof/>
                          <w:sz w:val="24"/>
                          <w:szCs w:val="24"/>
                        </w:rPr>
                        <w:t>3</w:t>
                      </w:r>
                      <w:r w:rsidRPr="00597533">
                        <w:rPr>
                          <w:sz w:val="24"/>
                          <w:szCs w:val="24"/>
                        </w:rPr>
                        <w:fldChar w:fldCharType="end"/>
                      </w:r>
                      <w:r>
                        <w:rPr>
                          <w:sz w:val="24"/>
                          <w:szCs w:val="24"/>
                        </w:rPr>
                        <w:t xml:space="preserve">: </w:t>
                      </w:r>
                      <w:r w:rsidRPr="002B139F">
                        <w:rPr>
                          <w:sz w:val="24"/>
                          <w:szCs w:val="24"/>
                        </w:rPr>
                        <w:t>Trang chủ</w:t>
                      </w:r>
                      <w:bookmarkEnd w:id="746"/>
                      <w:bookmarkEnd w:id="747"/>
                      <w:bookmarkEnd w:id="748"/>
                      <w:bookmarkEnd w:id="749"/>
                      <w:bookmarkEnd w:id="750"/>
                      <w:bookmarkEnd w:id="751"/>
                      <w:bookmarkEnd w:id="752"/>
                      <w:bookmarkEnd w:id="753"/>
                    </w:p>
                  </w:txbxContent>
                </v:textbox>
                <w10:wrap type="tight" anchorx="margin"/>
              </v:shape>
            </w:pict>
          </mc:Fallback>
        </mc:AlternateContent>
      </w:r>
    </w:p>
    <w:p w14:paraId="53A19B3A" w14:textId="77777777" w:rsidR="007F4EAA" w:rsidRDefault="007F4EAA" w:rsidP="00823013">
      <w:pPr>
        <w:rPr>
          <w:b/>
          <w:bCs/>
        </w:rPr>
      </w:pPr>
    </w:p>
    <w:p w14:paraId="3773D5FE" w14:textId="230C0709" w:rsidR="00BC64F5" w:rsidRDefault="004F2BEE" w:rsidP="00823013">
      <w:pPr>
        <w:rPr>
          <w:b/>
          <w:bCs/>
        </w:rPr>
      </w:pPr>
      <w:r>
        <w:rPr>
          <w:noProof/>
        </w:rPr>
        <w:lastRenderedPageBreak/>
        <mc:AlternateContent>
          <mc:Choice Requires="wps">
            <w:drawing>
              <wp:anchor distT="0" distB="0" distL="114300" distR="114300" simplePos="0" relativeHeight="251835392" behindDoc="1" locked="0" layoutInCell="1" allowOverlap="1" wp14:anchorId="2A9B5593" wp14:editId="4579D4F5">
                <wp:simplePos x="0" y="0"/>
                <wp:positionH relativeFrom="margin">
                  <wp:align>right</wp:align>
                </wp:positionH>
                <wp:positionV relativeFrom="paragraph">
                  <wp:posOffset>7905750</wp:posOffset>
                </wp:positionV>
                <wp:extent cx="5733415" cy="635"/>
                <wp:effectExtent l="0" t="0" r="635" b="0"/>
                <wp:wrapTight wrapText="bothSides">
                  <wp:wrapPolygon edited="0">
                    <wp:start x="0" y="0"/>
                    <wp:lineTo x="0" y="19808"/>
                    <wp:lineTo x="21531" y="19808"/>
                    <wp:lineTo x="21531"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A1B77DF" w14:textId="422E4408" w:rsidR="004C715D" w:rsidRPr="00013401" w:rsidRDefault="004C715D" w:rsidP="00013401">
                            <w:pPr>
                              <w:jc w:val="center"/>
                              <w:rPr>
                                <w:noProof/>
                                <w:sz w:val="24"/>
                                <w:szCs w:val="24"/>
                              </w:rPr>
                            </w:pPr>
                            <w:bookmarkStart w:id="754" w:name="_Toc90502480"/>
                            <w:bookmarkStart w:id="755" w:name="_Toc90543318"/>
                            <w:bookmarkStart w:id="756" w:name="_Toc90543408"/>
                            <w:bookmarkStart w:id="757" w:name="_Toc90544861"/>
                            <w:bookmarkStart w:id="758" w:name="_Toc90547319"/>
                            <w:bookmarkStart w:id="759" w:name="_Toc90549107"/>
                            <w:bookmarkStart w:id="760" w:name="_Toc90639674"/>
                            <w:bookmarkStart w:id="761" w:name="_Toc91601301"/>
                            <w:r w:rsidRPr="00013401">
                              <w:rPr>
                                <w:sz w:val="24"/>
                                <w:szCs w:val="24"/>
                              </w:rPr>
                              <w:t xml:space="preserve">Winform Figure </w:t>
                            </w:r>
                            <w:r w:rsidRPr="00013401">
                              <w:rPr>
                                <w:sz w:val="24"/>
                                <w:szCs w:val="24"/>
                              </w:rPr>
                              <w:fldChar w:fldCharType="begin"/>
                            </w:r>
                            <w:r w:rsidRPr="00013401">
                              <w:rPr>
                                <w:sz w:val="24"/>
                                <w:szCs w:val="24"/>
                              </w:rPr>
                              <w:instrText xml:space="preserve"> SEQ Winform_Figure \* ARABIC </w:instrText>
                            </w:r>
                            <w:r w:rsidRPr="00013401">
                              <w:rPr>
                                <w:sz w:val="24"/>
                                <w:szCs w:val="24"/>
                              </w:rPr>
                              <w:fldChar w:fldCharType="separate"/>
                            </w:r>
                            <w:r>
                              <w:rPr>
                                <w:noProof/>
                                <w:sz w:val="24"/>
                                <w:szCs w:val="24"/>
                              </w:rPr>
                              <w:t>4</w:t>
                            </w:r>
                            <w:r w:rsidRPr="00013401">
                              <w:rPr>
                                <w:sz w:val="24"/>
                                <w:szCs w:val="24"/>
                              </w:rPr>
                              <w:fldChar w:fldCharType="end"/>
                            </w:r>
                            <w:r w:rsidRPr="00013401">
                              <w:rPr>
                                <w:sz w:val="24"/>
                                <w:szCs w:val="24"/>
                              </w:rPr>
                              <w:t xml:space="preserve">: </w:t>
                            </w:r>
                            <w:bookmarkEnd w:id="754"/>
                            <w:r>
                              <w:rPr>
                                <w:sz w:val="24"/>
                                <w:szCs w:val="24"/>
                              </w:rPr>
                              <w:t>Trang gửi email</w:t>
                            </w:r>
                            <w:bookmarkEnd w:id="755"/>
                            <w:bookmarkEnd w:id="756"/>
                            <w:bookmarkEnd w:id="757"/>
                            <w:bookmarkEnd w:id="758"/>
                            <w:bookmarkEnd w:id="759"/>
                            <w:bookmarkEnd w:id="760"/>
                            <w:bookmarkEnd w:id="7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B5593" id="Text Box 111" o:spid="_x0000_s1066" type="#_x0000_t202" style="position:absolute;margin-left:400.25pt;margin-top:622.5pt;width:451.45pt;height:.05pt;z-index:-251481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" stroked="f">
                <v:textbox style="mso-fit-shape-to-text:t" inset="0,0,0,0">
                  <w:txbxContent>
                    <w:p w14:paraId="0A1B77DF" w14:textId="422E4408" w:rsidR="004C715D" w:rsidRPr="00013401" w:rsidRDefault="004C715D" w:rsidP="00013401">
                      <w:pPr>
                        <w:jc w:val="center"/>
                        <w:rPr>
                          <w:noProof/>
                          <w:sz w:val="24"/>
                          <w:szCs w:val="24"/>
                        </w:rPr>
                      </w:pPr>
                      <w:bookmarkStart w:id="762" w:name="_Toc90502480"/>
                      <w:bookmarkStart w:id="763" w:name="_Toc90543318"/>
                      <w:bookmarkStart w:id="764" w:name="_Toc90543408"/>
                      <w:bookmarkStart w:id="765" w:name="_Toc90544861"/>
                      <w:bookmarkStart w:id="766" w:name="_Toc90547319"/>
                      <w:bookmarkStart w:id="767" w:name="_Toc90549107"/>
                      <w:bookmarkStart w:id="768" w:name="_Toc90639674"/>
                      <w:bookmarkStart w:id="769" w:name="_Toc91601301"/>
                      <w:r w:rsidRPr="00013401">
                        <w:rPr>
                          <w:sz w:val="24"/>
                          <w:szCs w:val="24"/>
                        </w:rPr>
                        <w:t xml:space="preserve">Winform Figure </w:t>
                      </w:r>
                      <w:r w:rsidRPr="00013401">
                        <w:rPr>
                          <w:sz w:val="24"/>
                          <w:szCs w:val="24"/>
                        </w:rPr>
                        <w:fldChar w:fldCharType="begin"/>
                      </w:r>
                      <w:r w:rsidRPr="00013401">
                        <w:rPr>
                          <w:sz w:val="24"/>
                          <w:szCs w:val="24"/>
                        </w:rPr>
                        <w:instrText xml:space="preserve"> SEQ Winform_Figure \* ARABIC </w:instrText>
                      </w:r>
                      <w:r w:rsidRPr="00013401">
                        <w:rPr>
                          <w:sz w:val="24"/>
                          <w:szCs w:val="24"/>
                        </w:rPr>
                        <w:fldChar w:fldCharType="separate"/>
                      </w:r>
                      <w:r>
                        <w:rPr>
                          <w:noProof/>
                          <w:sz w:val="24"/>
                          <w:szCs w:val="24"/>
                        </w:rPr>
                        <w:t>4</w:t>
                      </w:r>
                      <w:r w:rsidRPr="00013401">
                        <w:rPr>
                          <w:sz w:val="24"/>
                          <w:szCs w:val="24"/>
                        </w:rPr>
                        <w:fldChar w:fldCharType="end"/>
                      </w:r>
                      <w:r w:rsidRPr="00013401">
                        <w:rPr>
                          <w:sz w:val="24"/>
                          <w:szCs w:val="24"/>
                        </w:rPr>
                        <w:t xml:space="preserve">: </w:t>
                      </w:r>
                      <w:bookmarkEnd w:id="762"/>
                      <w:r>
                        <w:rPr>
                          <w:sz w:val="24"/>
                          <w:szCs w:val="24"/>
                        </w:rPr>
                        <w:t>Trang gửi email</w:t>
                      </w:r>
                      <w:bookmarkEnd w:id="763"/>
                      <w:bookmarkEnd w:id="764"/>
                      <w:bookmarkEnd w:id="765"/>
                      <w:bookmarkEnd w:id="766"/>
                      <w:bookmarkEnd w:id="767"/>
                      <w:bookmarkEnd w:id="768"/>
                      <w:bookmarkEnd w:id="769"/>
                    </w:p>
                  </w:txbxContent>
                </v:textbox>
                <w10:wrap type="tight" anchorx="margin"/>
              </v:shape>
            </w:pict>
          </mc:Fallback>
        </mc:AlternateContent>
      </w:r>
      <w:r w:rsidRPr="00B80B8B">
        <w:rPr>
          <w:noProof/>
        </w:rPr>
        <w:drawing>
          <wp:anchor distT="0" distB="0" distL="114300" distR="114300" simplePos="0" relativeHeight="251833344" behindDoc="1" locked="0" layoutInCell="1" allowOverlap="1" wp14:anchorId="34213504" wp14:editId="6123075B">
            <wp:simplePos x="0" y="0"/>
            <wp:positionH relativeFrom="margin">
              <wp:align>right</wp:align>
            </wp:positionH>
            <wp:positionV relativeFrom="paragraph">
              <wp:posOffset>4192270</wp:posOffset>
            </wp:positionV>
            <wp:extent cx="5733415" cy="3794760"/>
            <wp:effectExtent l="0" t="0" r="635" b="0"/>
            <wp:wrapTight wrapText="bothSides">
              <wp:wrapPolygon edited="0">
                <wp:start x="0" y="0"/>
                <wp:lineTo x="0" y="21470"/>
                <wp:lineTo x="21531" y="21470"/>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2">
                      <a:extLst>
                        <a:ext uri="{28A0092B-C50C-407E-A947-70E740481C1C}">
                          <a14:useLocalDpi xmlns:a14="http://schemas.microsoft.com/office/drawing/2010/main" val="0"/>
                        </a:ext>
                      </a:extLst>
                    </a:blip>
                    <a:stretch>
                      <a:fillRect/>
                    </a:stretch>
                  </pic:blipFill>
                  <pic:spPr>
                    <a:xfrm>
                      <a:off x="0" y="0"/>
                      <a:ext cx="5733415" cy="3794760"/>
                    </a:xfrm>
                    <a:prstGeom prst="rect">
                      <a:avLst/>
                    </a:prstGeom>
                  </pic:spPr>
                </pic:pic>
              </a:graphicData>
            </a:graphic>
          </wp:anchor>
        </w:drawing>
      </w:r>
      <w:r w:rsidR="002A0C39">
        <w:rPr>
          <w:noProof/>
        </w:rPr>
        <mc:AlternateContent>
          <mc:Choice Requires="wps">
            <w:drawing>
              <wp:anchor distT="0" distB="0" distL="114300" distR="114300" simplePos="0" relativeHeight="251832320" behindDoc="1" locked="0" layoutInCell="1" allowOverlap="1" wp14:anchorId="4C6DED64" wp14:editId="0021A2E5">
                <wp:simplePos x="0" y="0"/>
                <wp:positionH relativeFrom="margin">
                  <wp:align>right</wp:align>
                </wp:positionH>
                <wp:positionV relativeFrom="paragraph">
                  <wp:posOffset>3831590</wp:posOffset>
                </wp:positionV>
                <wp:extent cx="5733415" cy="635"/>
                <wp:effectExtent l="0" t="0" r="635" b="0"/>
                <wp:wrapTight wrapText="bothSides">
                  <wp:wrapPolygon edited="0">
                    <wp:start x="0" y="0"/>
                    <wp:lineTo x="0" y="19808"/>
                    <wp:lineTo x="21531" y="19808"/>
                    <wp:lineTo x="21531" y="0"/>
                    <wp:lineTo x="0" y="0"/>
                  </wp:wrapPolygon>
                </wp:wrapTight>
                <wp:docPr id="110" name="Text Box 11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26DFFC46" w14:textId="25509219" w:rsidR="004C715D" w:rsidRPr="007F4EAA" w:rsidRDefault="004C715D" w:rsidP="007F4EAA">
                            <w:pPr>
                              <w:jc w:val="center"/>
                              <w:rPr>
                                <w:noProof/>
                                <w:sz w:val="24"/>
                                <w:szCs w:val="24"/>
                              </w:rPr>
                            </w:pPr>
                            <w:bookmarkStart w:id="770" w:name="_Toc90502479"/>
                            <w:bookmarkStart w:id="771" w:name="_Toc90543319"/>
                            <w:bookmarkStart w:id="772" w:name="_Toc90543409"/>
                            <w:bookmarkStart w:id="773" w:name="_Toc90544862"/>
                            <w:bookmarkStart w:id="774" w:name="_Toc90547320"/>
                            <w:bookmarkStart w:id="775" w:name="_Toc90549108"/>
                            <w:bookmarkStart w:id="776" w:name="_Toc90639675"/>
                            <w:bookmarkStart w:id="777" w:name="_Toc91601302"/>
                            <w:r w:rsidRPr="007F4EAA">
                              <w:rPr>
                                <w:sz w:val="24"/>
                                <w:szCs w:val="24"/>
                              </w:rPr>
                              <w:t xml:space="preserve">Winform Figure </w:t>
                            </w:r>
                            <w:r w:rsidRPr="007F4EAA">
                              <w:rPr>
                                <w:sz w:val="24"/>
                                <w:szCs w:val="24"/>
                              </w:rPr>
                              <w:fldChar w:fldCharType="begin"/>
                            </w:r>
                            <w:r w:rsidRPr="007F4EAA">
                              <w:rPr>
                                <w:sz w:val="24"/>
                                <w:szCs w:val="24"/>
                              </w:rPr>
                              <w:instrText xml:space="preserve"> SEQ Winform_Figure \* ARABIC </w:instrText>
                            </w:r>
                            <w:r w:rsidRPr="007F4EAA">
                              <w:rPr>
                                <w:sz w:val="24"/>
                                <w:szCs w:val="24"/>
                              </w:rPr>
                              <w:fldChar w:fldCharType="separate"/>
                            </w:r>
                            <w:r>
                              <w:rPr>
                                <w:noProof/>
                                <w:sz w:val="24"/>
                                <w:szCs w:val="24"/>
                              </w:rPr>
                              <w:t>5</w:t>
                            </w:r>
                            <w:r w:rsidRPr="007F4EAA">
                              <w:rPr>
                                <w:sz w:val="24"/>
                                <w:szCs w:val="24"/>
                              </w:rPr>
                              <w:fldChar w:fldCharType="end"/>
                            </w:r>
                            <w:r>
                              <w:rPr>
                                <w:sz w:val="24"/>
                                <w:szCs w:val="24"/>
                              </w:rPr>
                              <w:t xml:space="preserve">: </w:t>
                            </w:r>
                            <w:bookmarkEnd w:id="770"/>
                            <w:r w:rsidRPr="00013401">
                              <w:rPr>
                                <w:sz w:val="24"/>
                                <w:szCs w:val="24"/>
                              </w:rPr>
                              <w:t>Trang cập nhật tài khoản</w:t>
                            </w:r>
                            <w:bookmarkEnd w:id="771"/>
                            <w:bookmarkEnd w:id="772"/>
                            <w:bookmarkEnd w:id="773"/>
                            <w:bookmarkEnd w:id="774"/>
                            <w:bookmarkEnd w:id="775"/>
                            <w:bookmarkEnd w:id="776"/>
                            <w:bookmarkEnd w:id="7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DED64" id="Text Box 110" o:spid="_x0000_s1067" type="#_x0000_t202" style="position:absolute;margin-left:400.25pt;margin-top:301.7pt;width:451.45pt;height:.05pt;z-index:-251484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9mMAIAAGkEAAAOAAAAZHJzL2Uyb0RvYy54bWysVMGO2jAQvVfqP1i+l8CybKu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" stroked="f">
                <v:textbox style="mso-fit-shape-to-text:t" inset="0,0,0,0">
                  <w:txbxContent>
                    <w:p w14:paraId="26DFFC46" w14:textId="25509219" w:rsidR="004C715D" w:rsidRPr="007F4EAA" w:rsidRDefault="004C715D" w:rsidP="007F4EAA">
                      <w:pPr>
                        <w:jc w:val="center"/>
                        <w:rPr>
                          <w:noProof/>
                          <w:sz w:val="24"/>
                          <w:szCs w:val="24"/>
                        </w:rPr>
                      </w:pPr>
                      <w:bookmarkStart w:id="778" w:name="_Toc90502479"/>
                      <w:bookmarkStart w:id="779" w:name="_Toc90543319"/>
                      <w:bookmarkStart w:id="780" w:name="_Toc90543409"/>
                      <w:bookmarkStart w:id="781" w:name="_Toc90544862"/>
                      <w:bookmarkStart w:id="782" w:name="_Toc90547320"/>
                      <w:bookmarkStart w:id="783" w:name="_Toc90549108"/>
                      <w:bookmarkStart w:id="784" w:name="_Toc90639675"/>
                      <w:bookmarkStart w:id="785" w:name="_Toc91601302"/>
                      <w:r w:rsidRPr="007F4EAA">
                        <w:rPr>
                          <w:sz w:val="24"/>
                          <w:szCs w:val="24"/>
                        </w:rPr>
                        <w:t xml:space="preserve">Winform Figure </w:t>
                      </w:r>
                      <w:r w:rsidRPr="007F4EAA">
                        <w:rPr>
                          <w:sz w:val="24"/>
                          <w:szCs w:val="24"/>
                        </w:rPr>
                        <w:fldChar w:fldCharType="begin"/>
                      </w:r>
                      <w:r w:rsidRPr="007F4EAA">
                        <w:rPr>
                          <w:sz w:val="24"/>
                          <w:szCs w:val="24"/>
                        </w:rPr>
                        <w:instrText xml:space="preserve"> SEQ Winform_Figure \* ARABIC </w:instrText>
                      </w:r>
                      <w:r w:rsidRPr="007F4EAA">
                        <w:rPr>
                          <w:sz w:val="24"/>
                          <w:szCs w:val="24"/>
                        </w:rPr>
                        <w:fldChar w:fldCharType="separate"/>
                      </w:r>
                      <w:r>
                        <w:rPr>
                          <w:noProof/>
                          <w:sz w:val="24"/>
                          <w:szCs w:val="24"/>
                        </w:rPr>
                        <w:t>5</w:t>
                      </w:r>
                      <w:r w:rsidRPr="007F4EAA">
                        <w:rPr>
                          <w:sz w:val="24"/>
                          <w:szCs w:val="24"/>
                        </w:rPr>
                        <w:fldChar w:fldCharType="end"/>
                      </w:r>
                      <w:r>
                        <w:rPr>
                          <w:sz w:val="24"/>
                          <w:szCs w:val="24"/>
                        </w:rPr>
                        <w:t xml:space="preserve">: </w:t>
                      </w:r>
                      <w:bookmarkEnd w:id="778"/>
                      <w:r w:rsidRPr="00013401">
                        <w:rPr>
                          <w:sz w:val="24"/>
                          <w:szCs w:val="24"/>
                        </w:rPr>
                        <w:t>Trang cập nhật tài khoản</w:t>
                      </w:r>
                      <w:bookmarkEnd w:id="779"/>
                      <w:bookmarkEnd w:id="780"/>
                      <w:bookmarkEnd w:id="781"/>
                      <w:bookmarkEnd w:id="782"/>
                      <w:bookmarkEnd w:id="783"/>
                      <w:bookmarkEnd w:id="784"/>
                      <w:bookmarkEnd w:id="785"/>
                    </w:p>
                  </w:txbxContent>
                </v:textbox>
                <w10:wrap type="tight" anchorx="margin"/>
              </v:shape>
            </w:pict>
          </mc:Fallback>
        </mc:AlternateContent>
      </w:r>
      <w:r w:rsidR="00B1638E" w:rsidRPr="00823013">
        <w:rPr>
          <w:noProof/>
        </w:rPr>
        <w:drawing>
          <wp:anchor distT="0" distB="0" distL="114300" distR="114300" simplePos="0" relativeHeight="251694080" behindDoc="1" locked="0" layoutInCell="1" allowOverlap="1" wp14:anchorId="069D6B1C" wp14:editId="5AF57789">
            <wp:simplePos x="0" y="0"/>
            <wp:positionH relativeFrom="margin">
              <wp:align>right</wp:align>
            </wp:positionH>
            <wp:positionV relativeFrom="paragraph">
              <wp:posOffset>0</wp:posOffset>
            </wp:positionV>
            <wp:extent cx="5733415" cy="3693160"/>
            <wp:effectExtent l="0" t="0" r="635" b="2540"/>
            <wp:wrapTight wrapText="bothSides">
              <wp:wrapPolygon edited="0">
                <wp:start x="0" y="0"/>
                <wp:lineTo x="0" y="21503"/>
                <wp:lineTo x="21531" y="21503"/>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3">
                      <a:extLst>
                        <a:ext uri="{28A0092B-C50C-407E-A947-70E740481C1C}">
                          <a14:useLocalDpi xmlns:a14="http://schemas.microsoft.com/office/drawing/2010/main" val="0"/>
                        </a:ext>
                      </a:extLst>
                    </a:blip>
                    <a:stretch>
                      <a:fillRect/>
                    </a:stretch>
                  </pic:blipFill>
                  <pic:spPr>
                    <a:xfrm>
                      <a:off x="0" y="0"/>
                      <a:ext cx="5733415" cy="3693160"/>
                    </a:xfrm>
                    <a:prstGeom prst="rect">
                      <a:avLst/>
                    </a:prstGeom>
                  </pic:spPr>
                </pic:pic>
              </a:graphicData>
            </a:graphic>
          </wp:anchor>
        </w:drawing>
      </w:r>
    </w:p>
    <w:p w14:paraId="1649FFF6" w14:textId="009093CA" w:rsidR="00184626" w:rsidRDefault="000B57E4" w:rsidP="00B80B8B">
      <w:r>
        <w:rPr>
          <w:noProof/>
        </w:rPr>
        <w:lastRenderedPageBreak/>
        <mc:AlternateContent>
          <mc:Choice Requires="wps">
            <w:drawing>
              <wp:anchor distT="0" distB="0" distL="114300" distR="114300" simplePos="0" relativeHeight="251837440" behindDoc="1" locked="0" layoutInCell="1" allowOverlap="1" wp14:anchorId="7082DCCB" wp14:editId="45825D50">
                <wp:simplePos x="0" y="0"/>
                <wp:positionH relativeFrom="margin">
                  <wp:align>right</wp:align>
                </wp:positionH>
                <wp:positionV relativeFrom="paragraph">
                  <wp:posOffset>4137025</wp:posOffset>
                </wp:positionV>
                <wp:extent cx="5724525" cy="635"/>
                <wp:effectExtent l="0" t="0" r="9525" b="0"/>
                <wp:wrapTight wrapText="bothSides">
                  <wp:wrapPolygon edited="0">
                    <wp:start x="0" y="0"/>
                    <wp:lineTo x="0" y="19808"/>
                    <wp:lineTo x="21564" y="19808"/>
                    <wp:lineTo x="21564" y="0"/>
                    <wp:lineTo x="0" y="0"/>
                  </wp:wrapPolygon>
                </wp:wrapTight>
                <wp:docPr id="112" name="Text Box 1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F898672" w14:textId="5F1417EC" w:rsidR="004C715D" w:rsidRPr="00B17DAA" w:rsidRDefault="004C715D" w:rsidP="00FF402C">
                            <w:pPr>
                              <w:jc w:val="center"/>
                              <w:rPr>
                                <w:b/>
                                <w:noProof/>
                                <w:sz w:val="24"/>
                                <w:szCs w:val="24"/>
                              </w:rPr>
                            </w:pPr>
                            <w:bookmarkStart w:id="786" w:name="_Toc90502481"/>
                            <w:bookmarkStart w:id="787" w:name="_Toc90543320"/>
                            <w:bookmarkStart w:id="788" w:name="_Toc90543410"/>
                            <w:bookmarkStart w:id="789" w:name="_Toc90544863"/>
                            <w:bookmarkStart w:id="790" w:name="_Toc90547321"/>
                            <w:bookmarkStart w:id="791" w:name="_Toc90549109"/>
                            <w:bookmarkStart w:id="792" w:name="_Toc90639676"/>
                            <w:bookmarkStart w:id="793" w:name="_Toc91601303"/>
                            <w:r w:rsidRPr="00B17DAA">
                              <w:rPr>
                                <w:sz w:val="24"/>
                                <w:szCs w:val="24"/>
                              </w:rPr>
                              <w:t xml:space="preserve">Winform Figure </w:t>
                            </w:r>
                            <w:r w:rsidRPr="00B17DAA">
                              <w:rPr>
                                <w:sz w:val="24"/>
                                <w:szCs w:val="24"/>
                              </w:rPr>
                              <w:fldChar w:fldCharType="begin"/>
                            </w:r>
                            <w:r w:rsidRPr="00B17DAA">
                              <w:rPr>
                                <w:sz w:val="24"/>
                                <w:szCs w:val="24"/>
                              </w:rPr>
                              <w:instrText xml:space="preserve"> SEQ Winform_Figure \* ARABIC </w:instrText>
                            </w:r>
                            <w:r w:rsidRPr="00B17DAA">
                              <w:rPr>
                                <w:sz w:val="24"/>
                                <w:szCs w:val="24"/>
                              </w:rPr>
                              <w:fldChar w:fldCharType="separate"/>
                            </w:r>
                            <w:r>
                              <w:rPr>
                                <w:noProof/>
                                <w:sz w:val="24"/>
                                <w:szCs w:val="24"/>
                              </w:rPr>
                              <w:t>6</w:t>
                            </w:r>
                            <w:r w:rsidRPr="00B17DAA">
                              <w:rPr>
                                <w:sz w:val="24"/>
                                <w:szCs w:val="24"/>
                              </w:rPr>
                              <w:fldChar w:fldCharType="end"/>
                            </w:r>
                            <w:r w:rsidRPr="00B17DAA">
                              <w:rPr>
                                <w:sz w:val="24"/>
                                <w:szCs w:val="24"/>
                              </w:rPr>
                              <w:t xml:space="preserve">: </w:t>
                            </w:r>
                            <w:r w:rsidRPr="00B17DAA">
                              <w:rPr>
                                <w:bCs/>
                                <w:sz w:val="24"/>
                                <w:szCs w:val="24"/>
                              </w:rPr>
                              <w:t>Trang điều khiển thiết bị thông minh</w:t>
                            </w:r>
                            <w:bookmarkEnd w:id="786"/>
                            <w:bookmarkEnd w:id="787"/>
                            <w:bookmarkEnd w:id="788"/>
                            <w:bookmarkEnd w:id="789"/>
                            <w:bookmarkEnd w:id="790"/>
                            <w:bookmarkEnd w:id="791"/>
                            <w:bookmarkEnd w:id="792"/>
                            <w:bookmarkEnd w:id="7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2DCCB" id="Text Box 112" o:spid="_x0000_s1068" type="#_x0000_t202" style="position:absolute;margin-left:399.55pt;margin-top:325.75pt;width:450.75pt;height:.05pt;z-index:-251479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0MAIAAGk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" stroked="f">
                <v:textbox style="mso-fit-shape-to-text:t" inset="0,0,0,0">
                  <w:txbxContent>
                    <w:p w14:paraId="5F898672" w14:textId="5F1417EC" w:rsidR="004C715D" w:rsidRPr="00B17DAA" w:rsidRDefault="004C715D" w:rsidP="00FF402C">
                      <w:pPr>
                        <w:jc w:val="center"/>
                        <w:rPr>
                          <w:b/>
                          <w:noProof/>
                          <w:sz w:val="24"/>
                          <w:szCs w:val="24"/>
                        </w:rPr>
                      </w:pPr>
                      <w:bookmarkStart w:id="794" w:name="_Toc90502481"/>
                      <w:bookmarkStart w:id="795" w:name="_Toc90543320"/>
                      <w:bookmarkStart w:id="796" w:name="_Toc90543410"/>
                      <w:bookmarkStart w:id="797" w:name="_Toc90544863"/>
                      <w:bookmarkStart w:id="798" w:name="_Toc90547321"/>
                      <w:bookmarkStart w:id="799" w:name="_Toc90549109"/>
                      <w:bookmarkStart w:id="800" w:name="_Toc90639676"/>
                      <w:bookmarkStart w:id="801" w:name="_Toc91601303"/>
                      <w:r w:rsidRPr="00B17DAA">
                        <w:rPr>
                          <w:sz w:val="24"/>
                          <w:szCs w:val="24"/>
                        </w:rPr>
                        <w:t xml:space="preserve">Winform Figure </w:t>
                      </w:r>
                      <w:r w:rsidRPr="00B17DAA">
                        <w:rPr>
                          <w:sz w:val="24"/>
                          <w:szCs w:val="24"/>
                        </w:rPr>
                        <w:fldChar w:fldCharType="begin"/>
                      </w:r>
                      <w:r w:rsidRPr="00B17DAA">
                        <w:rPr>
                          <w:sz w:val="24"/>
                          <w:szCs w:val="24"/>
                        </w:rPr>
                        <w:instrText xml:space="preserve"> SEQ Winform_Figure \* ARABIC </w:instrText>
                      </w:r>
                      <w:r w:rsidRPr="00B17DAA">
                        <w:rPr>
                          <w:sz w:val="24"/>
                          <w:szCs w:val="24"/>
                        </w:rPr>
                        <w:fldChar w:fldCharType="separate"/>
                      </w:r>
                      <w:r>
                        <w:rPr>
                          <w:noProof/>
                          <w:sz w:val="24"/>
                          <w:szCs w:val="24"/>
                        </w:rPr>
                        <w:t>6</w:t>
                      </w:r>
                      <w:r w:rsidRPr="00B17DAA">
                        <w:rPr>
                          <w:sz w:val="24"/>
                          <w:szCs w:val="24"/>
                        </w:rPr>
                        <w:fldChar w:fldCharType="end"/>
                      </w:r>
                      <w:r w:rsidRPr="00B17DAA">
                        <w:rPr>
                          <w:sz w:val="24"/>
                          <w:szCs w:val="24"/>
                        </w:rPr>
                        <w:t xml:space="preserve">: </w:t>
                      </w:r>
                      <w:r w:rsidRPr="00B17DAA">
                        <w:rPr>
                          <w:bCs/>
                          <w:sz w:val="24"/>
                          <w:szCs w:val="24"/>
                        </w:rPr>
                        <w:t>Trang điều khiển thiết bị thông minh</w:t>
                      </w:r>
                      <w:bookmarkEnd w:id="794"/>
                      <w:bookmarkEnd w:id="795"/>
                      <w:bookmarkEnd w:id="796"/>
                      <w:bookmarkEnd w:id="797"/>
                      <w:bookmarkEnd w:id="798"/>
                      <w:bookmarkEnd w:id="799"/>
                      <w:bookmarkEnd w:id="800"/>
                      <w:bookmarkEnd w:id="801"/>
                    </w:p>
                  </w:txbxContent>
                </v:textbox>
                <w10:wrap type="tight" anchorx="margin"/>
              </v:shape>
            </w:pict>
          </mc:Fallback>
        </mc:AlternateContent>
      </w:r>
      <w:r w:rsidRPr="0026091F">
        <w:rPr>
          <w:noProof/>
        </w:rPr>
        <w:drawing>
          <wp:anchor distT="0" distB="0" distL="114300" distR="114300" simplePos="0" relativeHeight="251767808" behindDoc="1" locked="0" layoutInCell="1" allowOverlap="1" wp14:anchorId="2AC22756" wp14:editId="0C3D56B3">
            <wp:simplePos x="0" y="0"/>
            <wp:positionH relativeFrom="column">
              <wp:posOffset>200025</wp:posOffset>
            </wp:positionH>
            <wp:positionV relativeFrom="paragraph">
              <wp:posOffset>193675</wp:posOffset>
            </wp:positionV>
            <wp:extent cx="5724525" cy="3771900"/>
            <wp:effectExtent l="0" t="0" r="9525" b="0"/>
            <wp:wrapTight wrapText="bothSides">
              <wp:wrapPolygon edited="0">
                <wp:start x="0" y="0"/>
                <wp:lineTo x="0" y="21491"/>
                <wp:lineTo x="21564" y="21491"/>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anchor>
        </w:drawing>
      </w:r>
    </w:p>
    <w:p w14:paraId="3F5A2042" w14:textId="354290FE" w:rsidR="007E58DF" w:rsidRDefault="007E58DF">
      <w:pPr>
        <w:rPr>
          <w:bCs/>
        </w:rPr>
      </w:pPr>
      <w:r>
        <w:rPr>
          <w:b/>
          <w:bCs/>
        </w:rPr>
        <w:br w:type="page"/>
      </w:r>
    </w:p>
    <w:p w14:paraId="55C137CA" w14:textId="2F52DF87" w:rsidR="00BC64F5" w:rsidRDefault="00BC64F5" w:rsidP="00FF402C">
      <w:pPr>
        <w:pStyle w:val="Heading1"/>
        <w:jc w:val="left"/>
        <w:rPr>
          <w:rFonts w:ascii="Times New Roman" w:hAnsi="Times New Roman"/>
          <w:b w:val="0"/>
          <w:bCs/>
          <w:sz w:val="26"/>
        </w:rPr>
      </w:pPr>
    </w:p>
    <w:p w14:paraId="76F76E17" w14:textId="5FE6ADC7" w:rsidR="00BC64F5" w:rsidRDefault="007357C4" w:rsidP="00E24F96">
      <w:pPr>
        <w:pStyle w:val="Heading1"/>
        <w:rPr>
          <w:rFonts w:ascii="Times New Roman" w:hAnsi="Times New Roman"/>
          <w:b w:val="0"/>
          <w:bCs/>
          <w:sz w:val="26"/>
        </w:rPr>
      </w:pPr>
      <w:bookmarkStart w:id="802" w:name="_Toc91855618"/>
      <w:r>
        <w:rPr>
          <w:rFonts w:ascii="Times New Roman" w:hAnsi="Times New Roman"/>
          <w:b w:val="0"/>
          <w:bCs/>
          <w:noProof/>
          <w:sz w:val="26"/>
        </w:rPr>
        <w:drawing>
          <wp:anchor distT="0" distB="0" distL="114300" distR="114300" simplePos="0" relativeHeight="251934720" behindDoc="0" locked="0" layoutInCell="1" allowOverlap="1" wp14:anchorId="5FDFAFD7" wp14:editId="2FA58B81">
            <wp:simplePos x="0" y="0"/>
            <wp:positionH relativeFrom="margin">
              <wp:align>center</wp:align>
            </wp:positionH>
            <wp:positionV relativeFrom="paragraph">
              <wp:posOffset>7620</wp:posOffset>
            </wp:positionV>
            <wp:extent cx="3571875" cy="3105150"/>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7187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02"/>
    </w:p>
    <w:p w14:paraId="67FCC866" w14:textId="31E69B7D" w:rsidR="00B1638E" w:rsidRDefault="00B1638E" w:rsidP="00C5015D">
      <w:pPr>
        <w:pStyle w:val="Heading1"/>
        <w:jc w:val="left"/>
        <w:rPr>
          <w:rFonts w:ascii="Times New Roman" w:hAnsi="Times New Roman"/>
          <w:b w:val="0"/>
          <w:bCs/>
          <w:sz w:val="26"/>
        </w:rPr>
      </w:pPr>
    </w:p>
    <w:p w14:paraId="77EF9EA8" w14:textId="22245001" w:rsidR="00C5015D" w:rsidRDefault="007357C4" w:rsidP="00C5015D">
      <w:r>
        <w:rPr>
          <w:noProof/>
        </w:rPr>
        <mc:AlternateContent>
          <mc:Choice Requires="wps">
            <w:drawing>
              <wp:anchor distT="0" distB="0" distL="114300" distR="114300" simplePos="0" relativeHeight="251936768" behindDoc="0" locked="0" layoutInCell="1" allowOverlap="1" wp14:anchorId="1ECA1D39" wp14:editId="16F8E99D">
                <wp:simplePos x="0" y="0"/>
                <wp:positionH relativeFrom="margin">
                  <wp:align>center</wp:align>
                </wp:positionH>
                <wp:positionV relativeFrom="paragraph">
                  <wp:posOffset>2633345</wp:posOffset>
                </wp:positionV>
                <wp:extent cx="3571875" cy="635"/>
                <wp:effectExtent l="0" t="0" r="9525" b="7620"/>
                <wp:wrapSquare wrapText="bothSides"/>
                <wp:docPr id="115" name="Text Box 11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A6ACD12" w14:textId="1CCEEC3B" w:rsidR="004C715D" w:rsidRPr="007357C4" w:rsidRDefault="004C715D" w:rsidP="007357C4">
                            <w:pPr>
                              <w:pStyle w:val="Caption"/>
                              <w:jc w:val="center"/>
                              <w:rPr>
                                <w:rFonts w:ascii="Times New Roman" w:eastAsia="SimSun" w:hAnsi="Times New Roman" w:cs="Times New Roman"/>
                                <w:bCs/>
                                <w:noProof/>
                                <w:sz w:val="24"/>
                                <w:szCs w:val="24"/>
                              </w:rPr>
                            </w:pPr>
                            <w:bookmarkStart w:id="803" w:name="_Toc91601304"/>
                            <w:r w:rsidRPr="007357C4">
                              <w:rPr>
                                <w:rFonts w:ascii="Times New Roman" w:hAnsi="Times New Roman" w:cs="Times New Roman"/>
                                <w:sz w:val="24"/>
                                <w:szCs w:val="24"/>
                              </w:rPr>
                              <w:t xml:space="preserve">Winform Figure </w:t>
                            </w:r>
                            <w:r w:rsidRPr="007357C4">
                              <w:rPr>
                                <w:rFonts w:ascii="Times New Roman" w:hAnsi="Times New Roman" w:cs="Times New Roman"/>
                                <w:sz w:val="24"/>
                                <w:szCs w:val="24"/>
                              </w:rPr>
                              <w:fldChar w:fldCharType="begin"/>
                            </w:r>
                            <w:r w:rsidRPr="007357C4">
                              <w:rPr>
                                <w:rFonts w:ascii="Times New Roman" w:hAnsi="Times New Roman" w:cs="Times New Roman"/>
                                <w:sz w:val="24"/>
                                <w:szCs w:val="24"/>
                              </w:rPr>
                              <w:instrText xml:space="preserve"> SEQ Winform_Figure \* ARABIC </w:instrText>
                            </w:r>
                            <w:r w:rsidRPr="007357C4">
                              <w:rPr>
                                <w:rFonts w:ascii="Times New Roman" w:hAnsi="Times New Roman" w:cs="Times New Roman"/>
                                <w:sz w:val="24"/>
                                <w:szCs w:val="24"/>
                              </w:rPr>
                              <w:fldChar w:fldCharType="separate"/>
                            </w:r>
                            <w:r w:rsidRPr="007357C4">
                              <w:rPr>
                                <w:rFonts w:ascii="Times New Roman" w:hAnsi="Times New Roman" w:cs="Times New Roman"/>
                                <w:noProof/>
                                <w:sz w:val="24"/>
                                <w:szCs w:val="24"/>
                              </w:rPr>
                              <w:t>7</w:t>
                            </w:r>
                            <w:r w:rsidRPr="007357C4">
                              <w:rPr>
                                <w:rFonts w:ascii="Times New Roman" w:hAnsi="Times New Roman" w:cs="Times New Roman"/>
                                <w:sz w:val="24"/>
                                <w:szCs w:val="24"/>
                              </w:rPr>
                              <w:fldChar w:fldCharType="end"/>
                            </w:r>
                            <w:r>
                              <w:rPr>
                                <w:rFonts w:ascii="Times New Roman" w:hAnsi="Times New Roman" w:cs="Times New Roman"/>
                                <w:sz w:val="24"/>
                                <w:szCs w:val="24"/>
                              </w:rPr>
                              <w:t>: Máy tính</w:t>
                            </w:r>
                            <w:bookmarkEnd w:id="8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1D39" id="Text Box 115" o:spid="_x0000_s1069" type="#_x0000_t202" style="position:absolute;margin-left:0;margin-top:207.35pt;width:281.25pt;height:.05pt;z-index:251936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MFvMwIAAGk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" stroked="f">
                <v:textbox style="mso-fit-shape-to-text:t" inset="0,0,0,0">
                  <w:txbxContent>
                    <w:p w14:paraId="3A6ACD12" w14:textId="1CCEEC3B" w:rsidR="004C715D" w:rsidRPr="007357C4" w:rsidRDefault="004C715D" w:rsidP="007357C4">
                      <w:pPr>
                        <w:pStyle w:val="Caption"/>
                        <w:jc w:val="center"/>
                        <w:rPr>
                          <w:rFonts w:ascii="Times New Roman" w:eastAsia="SimSun" w:hAnsi="Times New Roman" w:cs="Times New Roman"/>
                          <w:bCs/>
                          <w:noProof/>
                          <w:sz w:val="24"/>
                          <w:szCs w:val="24"/>
                        </w:rPr>
                      </w:pPr>
                      <w:bookmarkStart w:id="804" w:name="_Toc91601304"/>
                      <w:r w:rsidRPr="007357C4">
                        <w:rPr>
                          <w:rFonts w:ascii="Times New Roman" w:hAnsi="Times New Roman" w:cs="Times New Roman"/>
                          <w:sz w:val="24"/>
                          <w:szCs w:val="24"/>
                        </w:rPr>
                        <w:t xml:space="preserve">Winform Figure </w:t>
                      </w:r>
                      <w:r w:rsidRPr="007357C4">
                        <w:rPr>
                          <w:rFonts w:ascii="Times New Roman" w:hAnsi="Times New Roman" w:cs="Times New Roman"/>
                          <w:sz w:val="24"/>
                          <w:szCs w:val="24"/>
                        </w:rPr>
                        <w:fldChar w:fldCharType="begin"/>
                      </w:r>
                      <w:r w:rsidRPr="007357C4">
                        <w:rPr>
                          <w:rFonts w:ascii="Times New Roman" w:hAnsi="Times New Roman" w:cs="Times New Roman"/>
                          <w:sz w:val="24"/>
                          <w:szCs w:val="24"/>
                        </w:rPr>
                        <w:instrText xml:space="preserve"> SEQ Winform_Figure \* ARABIC </w:instrText>
                      </w:r>
                      <w:r w:rsidRPr="007357C4">
                        <w:rPr>
                          <w:rFonts w:ascii="Times New Roman" w:hAnsi="Times New Roman" w:cs="Times New Roman"/>
                          <w:sz w:val="24"/>
                          <w:szCs w:val="24"/>
                        </w:rPr>
                        <w:fldChar w:fldCharType="separate"/>
                      </w:r>
                      <w:r w:rsidRPr="007357C4">
                        <w:rPr>
                          <w:rFonts w:ascii="Times New Roman" w:hAnsi="Times New Roman" w:cs="Times New Roman"/>
                          <w:noProof/>
                          <w:sz w:val="24"/>
                          <w:szCs w:val="24"/>
                        </w:rPr>
                        <w:t>7</w:t>
                      </w:r>
                      <w:r w:rsidRPr="007357C4">
                        <w:rPr>
                          <w:rFonts w:ascii="Times New Roman" w:hAnsi="Times New Roman" w:cs="Times New Roman"/>
                          <w:sz w:val="24"/>
                          <w:szCs w:val="24"/>
                        </w:rPr>
                        <w:fldChar w:fldCharType="end"/>
                      </w:r>
                      <w:r>
                        <w:rPr>
                          <w:rFonts w:ascii="Times New Roman" w:hAnsi="Times New Roman" w:cs="Times New Roman"/>
                          <w:sz w:val="24"/>
                          <w:szCs w:val="24"/>
                        </w:rPr>
                        <w:t>: Máy tính</w:t>
                      </w:r>
                      <w:bookmarkEnd w:id="804"/>
                    </w:p>
                  </w:txbxContent>
                </v:textbox>
                <w10:wrap type="square" anchorx="margin"/>
              </v:shape>
            </w:pict>
          </mc:Fallback>
        </mc:AlternateContent>
      </w:r>
    </w:p>
    <w:p w14:paraId="661DF23B" w14:textId="25E2A04B" w:rsidR="00F55395" w:rsidRPr="00F55395" w:rsidRDefault="00F55395" w:rsidP="00F55395"/>
    <w:p w14:paraId="022C3571" w14:textId="750ADB82" w:rsidR="00F55395" w:rsidRPr="00F55395" w:rsidRDefault="00F55395" w:rsidP="00F55395"/>
    <w:p w14:paraId="3C93F18E" w14:textId="12A6B193" w:rsidR="00F55395" w:rsidRPr="00F55395" w:rsidRDefault="00F55395" w:rsidP="00F55395"/>
    <w:p w14:paraId="1FF717D7" w14:textId="655A58DD" w:rsidR="00F55395" w:rsidRPr="00F55395" w:rsidRDefault="00F55395" w:rsidP="00F55395"/>
    <w:p w14:paraId="560FF43F" w14:textId="3D19E62F" w:rsidR="00F55395" w:rsidRPr="00F55395" w:rsidRDefault="00F55395" w:rsidP="00F55395"/>
    <w:p w14:paraId="25A075FD" w14:textId="17DB2761" w:rsidR="00F55395" w:rsidRPr="00F55395" w:rsidRDefault="00F55395" w:rsidP="00F55395"/>
    <w:p w14:paraId="4D827E1E" w14:textId="222D227C" w:rsidR="00F55395" w:rsidRPr="00F55395" w:rsidRDefault="00F55395" w:rsidP="00F55395"/>
    <w:p w14:paraId="3890C3DE" w14:textId="24B6E6CE" w:rsidR="00F55395" w:rsidRPr="00F55395" w:rsidRDefault="00F55395" w:rsidP="00F55395"/>
    <w:p w14:paraId="17C1276F" w14:textId="12076723" w:rsidR="00F55395" w:rsidRDefault="00F55395" w:rsidP="00F55395">
      <w:r>
        <w:rPr>
          <w:noProof/>
        </w:rPr>
        <mc:AlternateContent>
          <mc:Choice Requires="wps">
            <w:drawing>
              <wp:anchor distT="0" distB="0" distL="114300" distR="114300" simplePos="0" relativeHeight="251939840" behindDoc="0" locked="0" layoutInCell="1" allowOverlap="1" wp14:anchorId="5813833B" wp14:editId="5AD9C866">
                <wp:simplePos x="0" y="0"/>
                <wp:positionH relativeFrom="margin">
                  <wp:posOffset>0</wp:posOffset>
                </wp:positionH>
                <wp:positionV relativeFrom="paragraph">
                  <wp:posOffset>3163570</wp:posOffset>
                </wp:positionV>
                <wp:extent cx="5934075" cy="635"/>
                <wp:effectExtent l="0" t="0" r="9525" b="0"/>
                <wp:wrapSquare wrapText="bothSides"/>
                <wp:docPr id="103" name="Text Box 10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E337EBC" w14:textId="77777777" w:rsidR="004C715D" w:rsidRPr="007E58DF" w:rsidRDefault="004C715D" w:rsidP="00F55395">
                            <w:pPr>
                              <w:pStyle w:val="Caption"/>
                              <w:jc w:val="center"/>
                              <w:rPr>
                                <w:rFonts w:ascii="Times New Roman" w:eastAsia="SimSun" w:hAnsi="Times New Roman" w:cs="Times New Roman"/>
                                <w:bCs/>
                                <w:noProof/>
                                <w:sz w:val="24"/>
                                <w:szCs w:val="24"/>
                              </w:rPr>
                            </w:pPr>
                            <w:bookmarkStart w:id="805" w:name="_Toc91601305"/>
                            <w:r w:rsidRPr="007E58DF">
                              <w:rPr>
                                <w:rFonts w:ascii="Times New Roman" w:hAnsi="Times New Roman" w:cs="Times New Roman"/>
                                <w:sz w:val="24"/>
                                <w:szCs w:val="24"/>
                              </w:rPr>
                              <w:t xml:space="preserve">Winform Figure </w:t>
                            </w:r>
                            <w:r w:rsidRPr="007E58DF">
                              <w:rPr>
                                <w:rFonts w:ascii="Times New Roman" w:hAnsi="Times New Roman" w:cs="Times New Roman"/>
                                <w:sz w:val="24"/>
                                <w:szCs w:val="24"/>
                              </w:rPr>
                              <w:fldChar w:fldCharType="begin"/>
                            </w:r>
                            <w:r w:rsidRPr="007E58DF">
                              <w:rPr>
                                <w:rFonts w:ascii="Times New Roman" w:hAnsi="Times New Roman" w:cs="Times New Roman"/>
                                <w:sz w:val="24"/>
                                <w:szCs w:val="24"/>
                              </w:rPr>
                              <w:instrText xml:space="preserve"> SEQ Winform_Figure \* ARABIC </w:instrText>
                            </w:r>
                            <w:r w:rsidRPr="007E58DF">
                              <w:rPr>
                                <w:rFonts w:ascii="Times New Roman" w:hAnsi="Times New Roman" w:cs="Times New Roman"/>
                                <w:sz w:val="24"/>
                                <w:szCs w:val="24"/>
                              </w:rPr>
                              <w:fldChar w:fldCharType="separate"/>
                            </w:r>
                            <w:r>
                              <w:rPr>
                                <w:rFonts w:ascii="Times New Roman" w:hAnsi="Times New Roman" w:cs="Times New Roman"/>
                                <w:noProof/>
                                <w:sz w:val="24"/>
                                <w:szCs w:val="24"/>
                              </w:rPr>
                              <w:t>8</w:t>
                            </w:r>
                            <w:r w:rsidRPr="007E58DF">
                              <w:rPr>
                                <w:rFonts w:ascii="Times New Roman" w:hAnsi="Times New Roman" w:cs="Times New Roman"/>
                                <w:sz w:val="24"/>
                                <w:szCs w:val="24"/>
                              </w:rPr>
                              <w:fldChar w:fldCharType="end"/>
                            </w:r>
                            <w:r>
                              <w:rPr>
                                <w:rFonts w:ascii="Times New Roman" w:hAnsi="Times New Roman" w:cs="Times New Roman"/>
                                <w:sz w:val="24"/>
                                <w:szCs w:val="24"/>
                              </w:rPr>
                              <w:t>: Máy ảnh</w:t>
                            </w:r>
                            <w:bookmarkEnd w:id="8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3833B" id="Text Box 103" o:spid="_x0000_s1070" type="#_x0000_t202" style="position:absolute;margin-left:0;margin-top:249.1pt;width:467.25pt;height:.05pt;z-index:25193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" stroked="f">
                <v:textbox style="mso-fit-shape-to-text:t" inset="0,0,0,0">
                  <w:txbxContent>
                    <w:p w14:paraId="1E337EBC" w14:textId="77777777" w:rsidR="004C715D" w:rsidRPr="007E58DF" w:rsidRDefault="004C715D" w:rsidP="00F55395">
                      <w:pPr>
                        <w:pStyle w:val="Caption"/>
                        <w:jc w:val="center"/>
                        <w:rPr>
                          <w:rFonts w:ascii="Times New Roman" w:eastAsia="SimSun" w:hAnsi="Times New Roman" w:cs="Times New Roman"/>
                          <w:bCs/>
                          <w:noProof/>
                          <w:sz w:val="24"/>
                          <w:szCs w:val="24"/>
                        </w:rPr>
                      </w:pPr>
                      <w:bookmarkStart w:id="806" w:name="_Toc91601305"/>
                      <w:r w:rsidRPr="007E58DF">
                        <w:rPr>
                          <w:rFonts w:ascii="Times New Roman" w:hAnsi="Times New Roman" w:cs="Times New Roman"/>
                          <w:sz w:val="24"/>
                          <w:szCs w:val="24"/>
                        </w:rPr>
                        <w:t xml:space="preserve">Winform Figure </w:t>
                      </w:r>
                      <w:r w:rsidRPr="007E58DF">
                        <w:rPr>
                          <w:rFonts w:ascii="Times New Roman" w:hAnsi="Times New Roman" w:cs="Times New Roman"/>
                          <w:sz w:val="24"/>
                          <w:szCs w:val="24"/>
                        </w:rPr>
                        <w:fldChar w:fldCharType="begin"/>
                      </w:r>
                      <w:r w:rsidRPr="007E58DF">
                        <w:rPr>
                          <w:rFonts w:ascii="Times New Roman" w:hAnsi="Times New Roman" w:cs="Times New Roman"/>
                          <w:sz w:val="24"/>
                          <w:szCs w:val="24"/>
                        </w:rPr>
                        <w:instrText xml:space="preserve"> SEQ Winform_Figure \* ARABIC </w:instrText>
                      </w:r>
                      <w:r w:rsidRPr="007E58DF">
                        <w:rPr>
                          <w:rFonts w:ascii="Times New Roman" w:hAnsi="Times New Roman" w:cs="Times New Roman"/>
                          <w:sz w:val="24"/>
                          <w:szCs w:val="24"/>
                        </w:rPr>
                        <w:fldChar w:fldCharType="separate"/>
                      </w:r>
                      <w:r>
                        <w:rPr>
                          <w:rFonts w:ascii="Times New Roman" w:hAnsi="Times New Roman" w:cs="Times New Roman"/>
                          <w:noProof/>
                          <w:sz w:val="24"/>
                          <w:szCs w:val="24"/>
                        </w:rPr>
                        <w:t>8</w:t>
                      </w:r>
                      <w:r w:rsidRPr="007E58DF">
                        <w:rPr>
                          <w:rFonts w:ascii="Times New Roman" w:hAnsi="Times New Roman" w:cs="Times New Roman"/>
                          <w:sz w:val="24"/>
                          <w:szCs w:val="24"/>
                        </w:rPr>
                        <w:fldChar w:fldCharType="end"/>
                      </w:r>
                      <w:r>
                        <w:rPr>
                          <w:rFonts w:ascii="Times New Roman" w:hAnsi="Times New Roman" w:cs="Times New Roman"/>
                          <w:sz w:val="24"/>
                          <w:szCs w:val="24"/>
                        </w:rPr>
                        <w:t>: Máy ảnh</w:t>
                      </w:r>
                      <w:bookmarkEnd w:id="806"/>
                    </w:p>
                  </w:txbxContent>
                </v:textbox>
                <w10:wrap type="square" anchorx="margin"/>
              </v:shape>
            </w:pict>
          </mc:Fallback>
        </mc:AlternateContent>
      </w:r>
      <w:r>
        <w:rPr>
          <w:b/>
          <w:bCs/>
          <w:noProof/>
        </w:rPr>
        <w:drawing>
          <wp:anchor distT="0" distB="0" distL="114300" distR="114300" simplePos="0" relativeHeight="251938816" behindDoc="0" locked="0" layoutInCell="1" allowOverlap="1" wp14:anchorId="480CDD88" wp14:editId="6B9DF5B6">
            <wp:simplePos x="0" y="0"/>
            <wp:positionH relativeFrom="margin">
              <wp:posOffset>0</wp:posOffset>
            </wp:positionH>
            <wp:positionV relativeFrom="paragraph">
              <wp:posOffset>258445</wp:posOffset>
            </wp:positionV>
            <wp:extent cx="5934075" cy="2790825"/>
            <wp:effectExtent l="0" t="0" r="9525"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14:sizeRelV relativeFrom="margin">
              <wp14:pctHeight>0</wp14:pctHeight>
            </wp14:sizeRelV>
          </wp:anchor>
        </w:drawing>
      </w:r>
    </w:p>
    <w:p w14:paraId="2923474D" w14:textId="676B3B4B" w:rsidR="00F55395" w:rsidRPr="00F55395" w:rsidRDefault="00F55395" w:rsidP="00F55395">
      <w:pPr>
        <w:tabs>
          <w:tab w:val="left" w:pos="2400"/>
        </w:tabs>
      </w:pPr>
      <w:r>
        <w:tab/>
      </w:r>
    </w:p>
    <w:p w14:paraId="16294508" w14:textId="77777777" w:rsidR="00C5015D" w:rsidRPr="00C5015D" w:rsidRDefault="00CA17A6" w:rsidP="00E24F96">
      <w:pPr>
        <w:pStyle w:val="Heading1"/>
        <w:rPr>
          <w:rFonts w:ascii="Times New Roman" w:hAnsi="Times New Roman"/>
          <w:color w:val="1F497D" w:themeColor="text2"/>
          <w:sz w:val="32"/>
          <w:szCs w:val="32"/>
        </w:rPr>
      </w:pPr>
      <w:bookmarkStart w:id="807" w:name="_Toc91855619"/>
      <w:r w:rsidRPr="00C5015D">
        <w:rPr>
          <w:rFonts w:ascii="Times New Roman" w:hAnsi="Times New Roman"/>
          <w:color w:val="1F497D" w:themeColor="text2"/>
          <w:sz w:val="32"/>
          <w:szCs w:val="32"/>
        </w:rPr>
        <w:lastRenderedPageBreak/>
        <w:t>CHƯƠNG 8</w:t>
      </w:r>
      <w:r w:rsidR="00640496" w:rsidRPr="00C5015D">
        <w:rPr>
          <w:rFonts w:ascii="Times New Roman" w:hAnsi="Times New Roman"/>
          <w:color w:val="1F497D" w:themeColor="text2"/>
          <w:sz w:val="32"/>
          <w:szCs w:val="32"/>
        </w:rPr>
        <w:t>: MÔ TẢ VÀ THIẾT KẾ MỘT SỐ THUẬT TOÁN</w:t>
      </w:r>
      <w:bookmarkEnd w:id="807"/>
      <w:r w:rsidR="00640496" w:rsidRPr="00C5015D">
        <w:rPr>
          <w:rFonts w:ascii="Times New Roman" w:hAnsi="Times New Roman"/>
          <w:color w:val="1F497D" w:themeColor="text2"/>
          <w:sz w:val="32"/>
          <w:szCs w:val="32"/>
        </w:rPr>
        <w:t xml:space="preserve"> </w:t>
      </w:r>
    </w:p>
    <w:p w14:paraId="7583764B" w14:textId="4F5E221E" w:rsidR="00896AE2" w:rsidRPr="00896AE2" w:rsidRDefault="00640496" w:rsidP="00896AE2">
      <w:pPr>
        <w:pStyle w:val="Heading1"/>
        <w:rPr>
          <w:rFonts w:ascii="Times New Roman" w:hAnsi="Times New Roman"/>
          <w:color w:val="1F497D" w:themeColor="text2"/>
          <w:sz w:val="32"/>
          <w:szCs w:val="32"/>
        </w:rPr>
      </w:pPr>
      <w:bookmarkStart w:id="808" w:name="_Toc91855620"/>
      <w:r w:rsidRPr="00C5015D">
        <w:rPr>
          <w:rFonts w:ascii="Times New Roman" w:hAnsi="Times New Roman"/>
          <w:color w:val="1F497D" w:themeColor="text2"/>
          <w:sz w:val="32"/>
          <w:szCs w:val="32"/>
        </w:rPr>
        <w:t>(VẼ FLOWCHART)</w:t>
      </w:r>
      <w:bookmarkEnd w:id="573"/>
      <w:bookmarkEnd w:id="574"/>
      <w:bookmarkEnd w:id="575"/>
      <w:bookmarkEnd w:id="576"/>
      <w:bookmarkEnd w:id="577"/>
      <w:bookmarkEnd w:id="578"/>
      <w:bookmarkEnd w:id="808"/>
    </w:p>
    <w:p w14:paraId="421C4344" w14:textId="06E53E47" w:rsidR="00B93A21" w:rsidRDefault="00320E28" w:rsidP="00320E28">
      <w:pPr>
        <w:pStyle w:val="Heading2"/>
        <w:jc w:val="left"/>
      </w:pPr>
      <w:bookmarkStart w:id="809" w:name="_Toc91855621"/>
      <w:r>
        <w:rPr>
          <w:noProof/>
        </w:rPr>
        <w:drawing>
          <wp:anchor distT="0" distB="0" distL="114300" distR="114300" simplePos="0" relativeHeight="251770880" behindDoc="1" locked="0" layoutInCell="1" allowOverlap="1" wp14:anchorId="6956E5EB" wp14:editId="17D09A64">
            <wp:simplePos x="0" y="0"/>
            <wp:positionH relativeFrom="margin">
              <wp:align>right</wp:align>
            </wp:positionH>
            <wp:positionV relativeFrom="paragraph">
              <wp:posOffset>303530</wp:posOffset>
            </wp:positionV>
            <wp:extent cx="5729605" cy="6638925"/>
            <wp:effectExtent l="0" t="0" r="4445" b="9525"/>
            <wp:wrapTight wrapText="bothSides">
              <wp:wrapPolygon edited="0">
                <wp:start x="0" y="0"/>
                <wp:lineTo x="0" y="21569"/>
                <wp:lineTo x="21545" y="21569"/>
                <wp:lineTo x="21545" y="0"/>
                <wp:lineTo x="0" y="0"/>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729605" cy="663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E2">
        <w:rPr>
          <w:noProof/>
        </w:rPr>
        <mc:AlternateContent>
          <mc:Choice Requires="wps">
            <w:drawing>
              <wp:anchor distT="0" distB="0" distL="114300" distR="114300" simplePos="0" relativeHeight="251772928" behindDoc="1" locked="0" layoutInCell="1" allowOverlap="1" wp14:anchorId="420F03BD" wp14:editId="7BE77354">
                <wp:simplePos x="0" y="0"/>
                <wp:positionH relativeFrom="margin">
                  <wp:align>right</wp:align>
                </wp:positionH>
                <wp:positionV relativeFrom="paragraph">
                  <wp:posOffset>7226935</wp:posOffset>
                </wp:positionV>
                <wp:extent cx="5939155" cy="290830"/>
                <wp:effectExtent l="0" t="0" r="4445" b="0"/>
                <wp:wrapTight wrapText="bothSides">
                  <wp:wrapPolygon edited="0">
                    <wp:start x="0" y="0"/>
                    <wp:lineTo x="0" y="19808"/>
                    <wp:lineTo x="21547" y="19808"/>
                    <wp:lineTo x="21547"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5939155" cy="290830"/>
                        </a:xfrm>
                        <a:prstGeom prst="rect">
                          <a:avLst/>
                        </a:prstGeom>
                        <a:solidFill>
                          <a:prstClr val="white"/>
                        </a:solidFill>
                        <a:ln>
                          <a:noFill/>
                        </a:ln>
                      </wps:spPr>
                      <wps:txbx>
                        <w:txbxContent>
                          <w:p w14:paraId="008F0218" w14:textId="0B5C9358" w:rsidR="004C715D" w:rsidRPr="0065295F" w:rsidRDefault="004C715D" w:rsidP="0065295F">
                            <w:pPr>
                              <w:jc w:val="center"/>
                              <w:rPr>
                                <w:b/>
                                <w:bCs/>
                                <w:noProof/>
                                <w:sz w:val="24"/>
                                <w:szCs w:val="24"/>
                              </w:rPr>
                            </w:pPr>
                            <w:bookmarkStart w:id="810" w:name="_Toc90502729"/>
                            <w:bookmarkStart w:id="811" w:name="_Toc90544883"/>
                            <w:bookmarkStart w:id="812" w:name="_Toc90547375"/>
                            <w:bookmarkStart w:id="813" w:name="_Toc90547397"/>
                            <w:bookmarkStart w:id="814" w:name="_Toc90549138"/>
                            <w:bookmarkStart w:id="815" w:name="_Toc90639695"/>
                            <w:bookmarkStart w:id="816" w:name="_Toc91601319"/>
                            <w:bookmarkStart w:id="817" w:name="_Toc89898044"/>
                            <w:r w:rsidRPr="0065295F">
                              <w:rPr>
                                <w:sz w:val="24"/>
                                <w:szCs w:val="24"/>
                              </w:rPr>
                              <w:t xml:space="preserve">Biểu đồ </w:t>
                            </w:r>
                            <w:r w:rsidRPr="0065295F">
                              <w:rPr>
                                <w:sz w:val="24"/>
                                <w:szCs w:val="24"/>
                              </w:rPr>
                              <w:fldChar w:fldCharType="begin"/>
                            </w:r>
                            <w:r w:rsidRPr="0065295F">
                              <w:rPr>
                                <w:sz w:val="24"/>
                                <w:szCs w:val="24"/>
                              </w:rPr>
                              <w:instrText xml:space="preserve"> SEQ Biểu_đồ \* ARABIC </w:instrText>
                            </w:r>
                            <w:r w:rsidRPr="0065295F">
                              <w:rPr>
                                <w:sz w:val="24"/>
                                <w:szCs w:val="24"/>
                              </w:rPr>
                              <w:fldChar w:fldCharType="separate"/>
                            </w:r>
                            <w:r>
                              <w:rPr>
                                <w:noProof/>
                                <w:sz w:val="24"/>
                                <w:szCs w:val="24"/>
                              </w:rPr>
                              <w:t>4</w:t>
                            </w:r>
                            <w:r w:rsidRPr="0065295F">
                              <w:rPr>
                                <w:sz w:val="24"/>
                                <w:szCs w:val="24"/>
                              </w:rPr>
                              <w:fldChar w:fldCharType="end"/>
                            </w:r>
                            <w:r w:rsidRPr="0065295F">
                              <w:rPr>
                                <w:sz w:val="24"/>
                                <w:szCs w:val="24"/>
                              </w:rPr>
                              <w:t>: Flowchart Login</w:t>
                            </w:r>
                            <w:bookmarkEnd w:id="810"/>
                            <w:bookmarkEnd w:id="811"/>
                            <w:bookmarkEnd w:id="812"/>
                            <w:bookmarkEnd w:id="813"/>
                            <w:bookmarkEnd w:id="814"/>
                            <w:bookmarkEnd w:id="815"/>
                            <w:bookmarkEnd w:id="816"/>
                            <w:r w:rsidRPr="0065295F">
                              <w:rPr>
                                <w:sz w:val="24"/>
                                <w:szCs w:val="24"/>
                              </w:rPr>
                              <w:t xml:space="preserve"> </w:t>
                            </w:r>
                            <w:bookmarkEnd w:id="8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F03BD" id="Text Box 82" o:spid="_x0000_s1071" type="#_x0000_t202" style="position:absolute;margin-left:416.45pt;margin-top:569.05pt;width:467.65pt;height:22.9pt;z-index:-251543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" stroked="f">
                <v:textbox style="mso-fit-shape-to-text:t" inset="0,0,0,0">
                  <w:txbxContent>
                    <w:p w14:paraId="008F0218" w14:textId="0B5C9358" w:rsidR="004C715D" w:rsidRPr="0065295F" w:rsidRDefault="004C715D" w:rsidP="0065295F">
                      <w:pPr>
                        <w:jc w:val="center"/>
                        <w:rPr>
                          <w:b/>
                          <w:bCs/>
                          <w:noProof/>
                          <w:sz w:val="24"/>
                          <w:szCs w:val="24"/>
                        </w:rPr>
                      </w:pPr>
                      <w:bookmarkStart w:id="818" w:name="_Toc90502729"/>
                      <w:bookmarkStart w:id="819" w:name="_Toc90544883"/>
                      <w:bookmarkStart w:id="820" w:name="_Toc90547375"/>
                      <w:bookmarkStart w:id="821" w:name="_Toc90547397"/>
                      <w:bookmarkStart w:id="822" w:name="_Toc90549138"/>
                      <w:bookmarkStart w:id="823" w:name="_Toc90639695"/>
                      <w:bookmarkStart w:id="824" w:name="_Toc91601319"/>
                      <w:bookmarkStart w:id="825" w:name="_Toc89898044"/>
                      <w:r w:rsidRPr="0065295F">
                        <w:rPr>
                          <w:sz w:val="24"/>
                          <w:szCs w:val="24"/>
                        </w:rPr>
                        <w:t xml:space="preserve">Biểu đồ </w:t>
                      </w:r>
                      <w:r w:rsidRPr="0065295F">
                        <w:rPr>
                          <w:sz w:val="24"/>
                          <w:szCs w:val="24"/>
                        </w:rPr>
                        <w:fldChar w:fldCharType="begin"/>
                      </w:r>
                      <w:r w:rsidRPr="0065295F">
                        <w:rPr>
                          <w:sz w:val="24"/>
                          <w:szCs w:val="24"/>
                        </w:rPr>
                        <w:instrText xml:space="preserve"> SEQ Biểu_đồ \* ARABIC </w:instrText>
                      </w:r>
                      <w:r w:rsidRPr="0065295F">
                        <w:rPr>
                          <w:sz w:val="24"/>
                          <w:szCs w:val="24"/>
                        </w:rPr>
                        <w:fldChar w:fldCharType="separate"/>
                      </w:r>
                      <w:r>
                        <w:rPr>
                          <w:noProof/>
                          <w:sz w:val="24"/>
                          <w:szCs w:val="24"/>
                        </w:rPr>
                        <w:t>4</w:t>
                      </w:r>
                      <w:r w:rsidRPr="0065295F">
                        <w:rPr>
                          <w:sz w:val="24"/>
                          <w:szCs w:val="24"/>
                        </w:rPr>
                        <w:fldChar w:fldCharType="end"/>
                      </w:r>
                      <w:r w:rsidRPr="0065295F">
                        <w:rPr>
                          <w:sz w:val="24"/>
                          <w:szCs w:val="24"/>
                        </w:rPr>
                        <w:t>: Flowchart Login</w:t>
                      </w:r>
                      <w:bookmarkEnd w:id="818"/>
                      <w:bookmarkEnd w:id="819"/>
                      <w:bookmarkEnd w:id="820"/>
                      <w:bookmarkEnd w:id="821"/>
                      <w:bookmarkEnd w:id="822"/>
                      <w:bookmarkEnd w:id="823"/>
                      <w:bookmarkEnd w:id="824"/>
                      <w:r w:rsidRPr="0065295F">
                        <w:rPr>
                          <w:sz w:val="24"/>
                          <w:szCs w:val="24"/>
                        </w:rPr>
                        <w:t xml:space="preserve"> </w:t>
                      </w:r>
                      <w:bookmarkEnd w:id="825"/>
                    </w:p>
                  </w:txbxContent>
                </v:textbox>
                <w10:wrap type="tight" anchorx="margin"/>
              </v:shape>
            </w:pict>
          </mc:Fallback>
        </mc:AlternateContent>
      </w:r>
      <w:bookmarkStart w:id="826" w:name="_Toc60170854"/>
      <w:bookmarkStart w:id="827" w:name="_Toc59614386"/>
      <w:r w:rsidR="00640496" w:rsidRPr="00FB6276">
        <w:rPr>
          <w:rFonts w:ascii="Times New Roman" w:hAnsi="Times New Roman"/>
          <w:i/>
          <w:sz w:val="26"/>
        </w:rPr>
        <w:t>8</w:t>
      </w:r>
      <w:r w:rsidR="00737FD1" w:rsidRPr="00FB6276">
        <w:rPr>
          <w:rFonts w:ascii="Times New Roman" w:hAnsi="Times New Roman"/>
          <w:i/>
          <w:sz w:val="26"/>
        </w:rPr>
        <w:t>.1.</w:t>
      </w:r>
      <w:r w:rsidR="00B862A2" w:rsidRPr="00FB6276">
        <w:rPr>
          <w:rFonts w:ascii="Times New Roman" w:hAnsi="Times New Roman"/>
          <w:i/>
          <w:sz w:val="26"/>
        </w:rPr>
        <w:t xml:space="preserve"> Login</w:t>
      </w:r>
      <w:bookmarkEnd w:id="809"/>
      <w:bookmarkEnd w:id="826"/>
      <w:bookmarkEnd w:id="827"/>
    </w:p>
    <w:p w14:paraId="514D70C0" w14:textId="49470557" w:rsidR="000B03E5" w:rsidRDefault="000B03E5" w:rsidP="00B93A21">
      <w:pPr>
        <w:jc w:val="center"/>
      </w:pPr>
    </w:p>
    <w:p w14:paraId="3C24B9D1" w14:textId="7A57D147" w:rsidR="00F109A0" w:rsidRPr="00FB6276" w:rsidRDefault="00043A03" w:rsidP="00640496">
      <w:pPr>
        <w:pStyle w:val="Heading2"/>
        <w:jc w:val="left"/>
        <w:rPr>
          <w:rFonts w:ascii="Times New Roman" w:hAnsi="Times New Roman"/>
          <w:i/>
          <w:sz w:val="26"/>
        </w:rPr>
      </w:pPr>
      <w:bookmarkStart w:id="828" w:name="_Toc60170855"/>
      <w:bookmarkStart w:id="829" w:name="_Toc91855622"/>
      <w:r>
        <w:rPr>
          <w:noProof/>
        </w:rPr>
        <w:lastRenderedPageBreak/>
        <w:drawing>
          <wp:anchor distT="0" distB="0" distL="114300" distR="114300" simplePos="0" relativeHeight="251773952" behindDoc="1" locked="0" layoutInCell="1" allowOverlap="1" wp14:anchorId="5650384C" wp14:editId="3A3237B8">
            <wp:simplePos x="0" y="0"/>
            <wp:positionH relativeFrom="margin">
              <wp:align>right</wp:align>
            </wp:positionH>
            <wp:positionV relativeFrom="paragraph">
              <wp:posOffset>510540</wp:posOffset>
            </wp:positionV>
            <wp:extent cx="5734050" cy="6797040"/>
            <wp:effectExtent l="0" t="0" r="0" b="3810"/>
            <wp:wrapTight wrapText="bothSides">
              <wp:wrapPolygon edited="0">
                <wp:start x="0" y="0"/>
                <wp:lineTo x="0" y="21552"/>
                <wp:lineTo x="21528" y="21552"/>
                <wp:lineTo x="21528" y="0"/>
                <wp:lineTo x="0" y="0"/>
              </wp:wrapPolygon>
            </wp:wrapTight>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5734050" cy="679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496" w:rsidRPr="00FB6276">
        <w:rPr>
          <w:rFonts w:ascii="Times New Roman" w:hAnsi="Times New Roman"/>
          <w:i/>
          <w:sz w:val="26"/>
        </w:rPr>
        <w:t>8</w:t>
      </w:r>
      <w:r w:rsidR="00737FD1" w:rsidRPr="00FB6276">
        <w:rPr>
          <w:rFonts w:ascii="Times New Roman" w:hAnsi="Times New Roman"/>
          <w:i/>
          <w:sz w:val="26"/>
        </w:rPr>
        <w:t>.2.</w:t>
      </w:r>
      <w:r w:rsidR="008F7285">
        <w:rPr>
          <w:rFonts w:ascii="Times New Roman" w:hAnsi="Times New Roman"/>
          <w:i/>
          <w:sz w:val="26"/>
        </w:rPr>
        <w:t xml:space="preserve"> </w:t>
      </w:r>
      <w:r w:rsidR="00737FD1" w:rsidRPr="00FB6276">
        <w:rPr>
          <w:rFonts w:ascii="Times New Roman" w:hAnsi="Times New Roman"/>
          <w:i/>
          <w:sz w:val="26"/>
        </w:rPr>
        <w:t xml:space="preserve">Thuật toán lấy dữ liệu từ Database hiển thị lên </w:t>
      </w:r>
      <w:r w:rsidR="003F7AE5">
        <w:rPr>
          <w:rFonts w:ascii="Times New Roman" w:hAnsi="Times New Roman"/>
          <w:i/>
          <w:sz w:val="26"/>
        </w:rPr>
        <w:t>ứng dụng</w:t>
      </w:r>
      <w:bookmarkEnd w:id="829"/>
      <w:r w:rsidR="00471F6B" w:rsidRPr="00FB6276">
        <w:rPr>
          <w:rFonts w:ascii="Times New Roman" w:hAnsi="Times New Roman"/>
          <w:i/>
          <w:sz w:val="26"/>
        </w:rPr>
        <w:t xml:space="preserve"> </w:t>
      </w:r>
      <w:bookmarkEnd w:id="828"/>
    </w:p>
    <w:p w14:paraId="67F95479" w14:textId="5C4A14C2" w:rsidR="00B71E75" w:rsidRDefault="00320E28" w:rsidP="00B71E75">
      <w:pPr>
        <w:keepNext/>
        <w:jc w:val="center"/>
      </w:pPr>
      <w:r>
        <w:rPr>
          <w:noProof/>
        </w:rPr>
        <mc:AlternateContent>
          <mc:Choice Requires="wps">
            <w:drawing>
              <wp:anchor distT="0" distB="0" distL="114300" distR="114300" simplePos="0" relativeHeight="251785216" behindDoc="1" locked="0" layoutInCell="1" allowOverlap="1" wp14:anchorId="26C9B982" wp14:editId="447BCB68">
                <wp:simplePos x="0" y="0"/>
                <wp:positionH relativeFrom="margin">
                  <wp:align>left</wp:align>
                </wp:positionH>
                <wp:positionV relativeFrom="paragraph">
                  <wp:posOffset>7131050</wp:posOffset>
                </wp:positionV>
                <wp:extent cx="5905500" cy="635"/>
                <wp:effectExtent l="0" t="0" r="0" b="0"/>
                <wp:wrapTight wrapText="bothSides">
                  <wp:wrapPolygon edited="0">
                    <wp:start x="0" y="0"/>
                    <wp:lineTo x="0" y="19808"/>
                    <wp:lineTo x="21530" y="19808"/>
                    <wp:lineTo x="21530"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18B2A12A" w14:textId="2CB05D12" w:rsidR="004C715D" w:rsidRPr="00483751" w:rsidRDefault="004C715D" w:rsidP="00923FF8">
                            <w:pPr>
                              <w:jc w:val="center"/>
                              <w:rPr>
                                <w:b/>
                                <w:bCs/>
                                <w:noProof/>
                                <w:sz w:val="24"/>
                                <w:szCs w:val="24"/>
                              </w:rPr>
                            </w:pPr>
                            <w:bookmarkStart w:id="830" w:name="_Toc89898045"/>
                            <w:bookmarkStart w:id="831" w:name="_Toc90502730"/>
                            <w:bookmarkStart w:id="832" w:name="_Toc90544884"/>
                            <w:bookmarkStart w:id="833" w:name="_Toc90547376"/>
                            <w:bookmarkStart w:id="834" w:name="_Toc90547398"/>
                            <w:bookmarkStart w:id="835" w:name="_Toc90549139"/>
                            <w:bookmarkStart w:id="836" w:name="_Toc90639696"/>
                            <w:bookmarkStart w:id="837" w:name="_Toc91601320"/>
                            <w:r w:rsidRPr="00483751">
                              <w:rPr>
                                <w:sz w:val="24"/>
                                <w:szCs w:val="24"/>
                              </w:rPr>
                              <w:t xml:space="preserve">Biểu đồ </w:t>
                            </w:r>
                            <w:r w:rsidRPr="00483751">
                              <w:rPr>
                                <w:sz w:val="24"/>
                                <w:szCs w:val="24"/>
                              </w:rPr>
                              <w:fldChar w:fldCharType="begin"/>
                            </w:r>
                            <w:r w:rsidRPr="00483751">
                              <w:rPr>
                                <w:sz w:val="24"/>
                                <w:szCs w:val="24"/>
                              </w:rPr>
                              <w:instrText xml:space="preserve"> SEQ Biểu_đồ \* ARABIC </w:instrText>
                            </w:r>
                            <w:r w:rsidRPr="00483751">
                              <w:rPr>
                                <w:sz w:val="24"/>
                                <w:szCs w:val="24"/>
                              </w:rPr>
                              <w:fldChar w:fldCharType="separate"/>
                            </w:r>
                            <w:r w:rsidRPr="00483751">
                              <w:rPr>
                                <w:noProof/>
                                <w:sz w:val="24"/>
                                <w:szCs w:val="24"/>
                              </w:rPr>
                              <w:t>5</w:t>
                            </w:r>
                            <w:r w:rsidRPr="00483751">
                              <w:rPr>
                                <w:sz w:val="24"/>
                                <w:szCs w:val="24"/>
                              </w:rPr>
                              <w:fldChar w:fldCharType="end"/>
                            </w:r>
                            <w:r w:rsidRPr="00483751">
                              <w:rPr>
                                <w:sz w:val="24"/>
                                <w:szCs w:val="24"/>
                              </w:rPr>
                              <w:t xml:space="preserve">: Hiển thị dữ liệu lên </w:t>
                            </w:r>
                            <w:bookmarkEnd w:id="830"/>
                            <w:bookmarkEnd w:id="831"/>
                            <w:r>
                              <w:rPr>
                                <w:sz w:val="24"/>
                                <w:szCs w:val="24"/>
                              </w:rPr>
                              <w:t>ứng dụng</w:t>
                            </w:r>
                            <w:bookmarkEnd w:id="832"/>
                            <w:bookmarkEnd w:id="833"/>
                            <w:bookmarkEnd w:id="834"/>
                            <w:bookmarkEnd w:id="835"/>
                            <w:bookmarkEnd w:id="836"/>
                            <w:bookmarkEnd w:id="8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9B982" id="Text Box 83" o:spid="_x0000_s1072" type="#_x0000_t202" style="position:absolute;left:0;text-align:left;margin-left:0;margin-top:561.5pt;width:465pt;height:.05pt;z-index:-251531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nCMAIAAGcEAAAOAAAAZHJzL2Uyb0RvYy54bWysVFFv2yAQfp+0/4B4X+y0S9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" stroked="f">
                <v:textbox style="mso-fit-shape-to-text:t" inset="0,0,0,0">
                  <w:txbxContent>
                    <w:p w14:paraId="18B2A12A" w14:textId="2CB05D12" w:rsidR="004C715D" w:rsidRPr="00483751" w:rsidRDefault="004C715D" w:rsidP="00923FF8">
                      <w:pPr>
                        <w:jc w:val="center"/>
                        <w:rPr>
                          <w:b/>
                          <w:bCs/>
                          <w:noProof/>
                          <w:sz w:val="24"/>
                          <w:szCs w:val="24"/>
                        </w:rPr>
                      </w:pPr>
                      <w:bookmarkStart w:id="838" w:name="_Toc89898045"/>
                      <w:bookmarkStart w:id="839" w:name="_Toc90502730"/>
                      <w:bookmarkStart w:id="840" w:name="_Toc90544884"/>
                      <w:bookmarkStart w:id="841" w:name="_Toc90547376"/>
                      <w:bookmarkStart w:id="842" w:name="_Toc90547398"/>
                      <w:bookmarkStart w:id="843" w:name="_Toc90549139"/>
                      <w:bookmarkStart w:id="844" w:name="_Toc90639696"/>
                      <w:bookmarkStart w:id="845" w:name="_Toc91601320"/>
                      <w:r w:rsidRPr="00483751">
                        <w:rPr>
                          <w:sz w:val="24"/>
                          <w:szCs w:val="24"/>
                        </w:rPr>
                        <w:t xml:space="preserve">Biểu đồ </w:t>
                      </w:r>
                      <w:r w:rsidRPr="00483751">
                        <w:rPr>
                          <w:sz w:val="24"/>
                          <w:szCs w:val="24"/>
                        </w:rPr>
                        <w:fldChar w:fldCharType="begin"/>
                      </w:r>
                      <w:r w:rsidRPr="00483751">
                        <w:rPr>
                          <w:sz w:val="24"/>
                          <w:szCs w:val="24"/>
                        </w:rPr>
                        <w:instrText xml:space="preserve"> SEQ Biểu_đồ \* ARABIC </w:instrText>
                      </w:r>
                      <w:r w:rsidRPr="00483751">
                        <w:rPr>
                          <w:sz w:val="24"/>
                          <w:szCs w:val="24"/>
                        </w:rPr>
                        <w:fldChar w:fldCharType="separate"/>
                      </w:r>
                      <w:r w:rsidRPr="00483751">
                        <w:rPr>
                          <w:noProof/>
                          <w:sz w:val="24"/>
                          <w:szCs w:val="24"/>
                        </w:rPr>
                        <w:t>5</w:t>
                      </w:r>
                      <w:r w:rsidRPr="00483751">
                        <w:rPr>
                          <w:sz w:val="24"/>
                          <w:szCs w:val="24"/>
                        </w:rPr>
                        <w:fldChar w:fldCharType="end"/>
                      </w:r>
                      <w:r w:rsidRPr="00483751">
                        <w:rPr>
                          <w:sz w:val="24"/>
                          <w:szCs w:val="24"/>
                        </w:rPr>
                        <w:t xml:space="preserve">: Hiển thị dữ liệu lên </w:t>
                      </w:r>
                      <w:bookmarkEnd w:id="838"/>
                      <w:bookmarkEnd w:id="839"/>
                      <w:r>
                        <w:rPr>
                          <w:sz w:val="24"/>
                          <w:szCs w:val="24"/>
                        </w:rPr>
                        <w:t>ứng dụng</w:t>
                      </w:r>
                      <w:bookmarkEnd w:id="840"/>
                      <w:bookmarkEnd w:id="841"/>
                      <w:bookmarkEnd w:id="842"/>
                      <w:bookmarkEnd w:id="843"/>
                      <w:bookmarkEnd w:id="844"/>
                      <w:bookmarkEnd w:id="845"/>
                    </w:p>
                  </w:txbxContent>
                </v:textbox>
                <w10:wrap type="tight" anchorx="margin"/>
              </v:shape>
            </w:pict>
          </mc:Fallback>
        </mc:AlternateContent>
      </w:r>
    </w:p>
    <w:p w14:paraId="064DDE2E" w14:textId="498AD415" w:rsidR="00290CD4" w:rsidRDefault="00290CD4">
      <w:pPr>
        <w:rPr>
          <w:sz w:val="24"/>
          <w:szCs w:val="24"/>
        </w:rPr>
      </w:pPr>
    </w:p>
    <w:p w14:paraId="74513232" w14:textId="77777777" w:rsidR="00EF0669" w:rsidRPr="00483751" w:rsidRDefault="00CA17A6" w:rsidP="00EF0669">
      <w:pPr>
        <w:pStyle w:val="Heading1"/>
        <w:rPr>
          <w:rFonts w:ascii="Times New Roman" w:hAnsi="Times New Roman"/>
          <w:bCs/>
          <w:color w:val="1F497D" w:themeColor="text2"/>
          <w:sz w:val="32"/>
          <w:szCs w:val="32"/>
        </w:rPr>
      </w:pPr>
      <w:bookmarkStart w:id="846" w:name="_Toc60170857"/>
      <w:bookmarkStart w:id="847" w:name="_Toc29051"/>
      <w:bookmarkStart w:id="848" w:name="_Toc27915"/>
      <w:bookmarkStart w:id="849" w:name="_Toc4760"/>
      <w:bookmarkStart w:id="850" w:name="_Toc2014"/>
      <w:bookmarkStart w:id="851" w:name="_Toc27475"/>
      <w:bookmarkStart w:id="852" w:name="_Toc59614388"/>
      <w:bookmarkStart w:id="853" w:name="_Toc91855623"/>
      <w:r w:rsidRPr="00483751">
        <w:rPr>
          <w:rFonts w:ascii="Times New Roman" w:hAnsi="Times New Roman"/>
          <w:bCs/>
          <w:color w:val="1F497D" w:themeColor="text2"/>
          <w:sz w:val="32"/>
          <w:szCs w:val="32"/>
        </w:rPr>
        <w:lastRenderedPageBreak/>
        <w:t>CHƯƠNG 9</w:t>
      </w:r>
      <w:r w:rsidR="00EF0669" w:rsidRPr="00483751">
        <w:rPr>
          <w:rFonts w:ascii="Times New Roman" w:hAnsi="Times New Roman"/>
          <w:bCs/>
          <w:color w:val="1F497D" w:themeColor="text2"/>
          <w:sz w:val="32"/>
          <w:szCs w:val="32"/>
        </w:rPr>
        <w:t xml:space="preserve">: </w:t>
      </w:r>
      <w:r w:rsidR="00FA2B06" w:rsidRPr="00483751">
        <w:rPr>
          <w:rFonts w:ascii="Times New Roman" w:hAnsi="Times New Roman"/>
          <w:bCs/>
          <w:color w:val="1F497D" w:themeColor="text2"/>
          <w:sz w:val="32"/>
          <w:szCs w:val="32"/>
        </w:rPr>
        <w:t xml:space="preserve">HƯỚNG </w:t>
      </w:r>
      <w:r w:rsidR="00EF0669" w:rsidRPr="00483751">
        <w:rPr>
          <w:rFonts w:ascii="Times New Roman" w:hAnsi="Times New Roman"/>
          <w:bCs/>
          <w:color w:val="1F497D" w:themeColor="text2"/>
          <w:sz w:val="32"/>
          <w:szCs w:val="32"/>
        </w:rPr>
        <w:t>PHÁT TRIỂN</w:t>
      </w:r>
      <w:r w:rsidR="00FA2B06" w:rsidRPr="00483751">
        <w:rPr>
          <w:rFonts w:ascii="Times New Roman" w:hAnsi="Times New Roman"/>
          <w:bCs/>
          <w:color w:val="1F497D" w:themeColor="text2"/>
          <w:sz w:val="32"/>
          <w:szCs w:val="32"/>
        </w:rPr>
        <w:t xml:space="preserve"> VÀ KẾT QUẢ</w:t>
      </w:r>
      <w:r w:rsidR="004C5B62" w:rsidRPr="00483751">
        <w:rPr>
          <w:rFonts w:ascii="Times New Roman" w:hAnsi="Times New Roman"/>
          <w:bCs/>
          <w:color w:val="1F497D" w:themeColor="text2"/>
          <w:sz w:val="32"/>
          <w:szCs w:val="32"/>
        </w:rPr>
        <w:t xml:space="preserve"> ĐỀ TÀI</w:t>
      </w:r>
      <w:bookmarkEnd w:id="853"/>
    </w:p>
    <w:p w14:paraId="69FF9DCD" w14:textId="77777777" w:rsidR="004C5B62" w:rsidRPr="001628B8" w:rsidRDefault="004C5B62" w:rsidP="001628B8">
      <w:pPr>
        <w:pStyle w:val="Heading2"/>
        <w:jc w:val="left"/>
        <w:rPr>
          <w:rFonts w:ascii="Times New Roman" w:hAnsi="Times New Roman"/>
          <w:sz w:val="26"/>
        </w:rPr>
      </w:pPr>
      <w:bookmarkStart w:id="854" w:name="_Toc91855624"/>
      <w:r w:rsidRPr="001628B8">
        <w:rPr>
          <w:rFonts w:ascii="Times New Roman" w:hAnsi="Times New Roman"/>
          <w:sz w:val="26"/>
        </w:rPr>
        <w:t>9.1. Kết quả đạt được</w:t>
      </w:r>
      <w:bookmarkEnd w:id="854"/>
    </w:p>
    <w:p w14:paraId="0E55A235" w14:textId="0348BCDE" w:rsidR="004C5B62" w:rsidRDefault="00904D71" w:rsidP="00D1427C">
      <w:pPr>
        <w:numPr>
          <w:ilvl w:val="0"/>
          <w:numId w:val="18"/>
        </w:numPr>
      </w:pPr>
      <w:r>
        <w:t xml:space="preserve">Tìm hiểu về </w:t>
      </w:r>
      <w:r w:rsidRPr="00904D71">
        <w:t xml:space="preserve">mạng cảm biến không dây sử dụng mạch thu phát </w:t>
      </w:r>
      <w:r w:rsidR="00FE417A" w:rsidRPr="00FE417A">
        <w:t>RF NRF24L01 + 2.4Gh</w:t>
      </w:r>
      <w:r w:rsidR="00FE417A">
        <w:t>z</w:t>
      </w:r>
      <w:r w:rsidR="001628B8">
        <w:t>.</w:t>
      </w:r>
    </w:p>
    <w:p w14:paraId="063C91D7" w14:textId="4122B579" w:rsidR="00904D71" w:rsidRDefault="002F0A9F" w:rsidP="00D1427C">
      <w:pPr>
        <w:numPr>
          <w:ilvl w:val="0"/>
          <w:numId w:val="18"/>
        </w:numPr>
      </w:pPr>
      <w:r>
        <w:t>Xây dựng được ứng dụ</w:t>
      </w:r>
      <w:r w:rsidR="007F35E8">
        <w:t>ng Anroid App</w:t>
      </w:r>
      <w:r w:rsidR="00B26376">
        <w:t xml:space="preserve"> (Java), Web (React Js), Win</w:t>
      </w:r>
      <w:r w:rsidR="00B95A05">
        <w:t>form</w:t>
      </w:r>
      <w:r w:rsidR="00B26376">
        <w:t xml:space="preserve"> (C#)</w:t>
      </w:r>
      <w:r w:rsidR="001628B8">
        <w:t>.</w:t>
      </w:r>
    </w:p>
    <w:p w14:paraId="5CB39CA0" w14:textId="356DF9C3" w:rsidR="001628B8" w:rsidRPr="004C5B62" w:rsidRDefault="00362D89" w:rsidP="00D1427C">
      <w:pPr>
        <w:numPr>
          <w:ilvl w:val="0"/>
          <w:numId w:val="18"/>
        </w:numPr>
      </w:pPr>
      <w:r w:rsidRPr="00362D89">
        <w:rPr>
          <w:sz w:val="2"/>
          <w:szCs w:val="2"/>
        </w:rPr>
        <w:t>“</w:t>
      </w:r>
      <w:r w:rsidR="00B26376">
        <w:t>Thiết kế mô hình nhà thông minh</w:t>
      </w:r>
      <w:r w:rsidRPr="00362D89">
        <w:rPr>
          <w:sz w:val="2"/>
          <w:szCs w:val="2"/>
        </w:rPr>
        <w:t>”</w:t>
      </w:r>
      <w:r w:rsidR="001628B8" w:rsidRPr="00362D89">
        <w:rPr>
          <w:sz w:val="2"/>
          <w:szCs w:val="2"/>
        </w:rPr>
        <w:t xml:space="preserve"> </w:t>
      </w:r>
      <w:r w:rsidR="001628B8">
        <w:t>giống với thực tế.</w:t>
      </w:r>
    </w:p>
    <w:p w14:paraId="718C96D0" w14:textId="77777777" w:rsidR="000B03E5" w:rsidRPr="00FB6276" w:rsidRDefault="00EF0669" w:rsidP="00D434F6">
      <w:pPr>
        <w:pStyle w:val="Heading2"/>
        <w:jc w:val="left"/>
        <w:rPr>
          <w:rFonts w:ascii="Times New Roman" w:hAnsi="Times New Roman"/>
          <w:bCs w:val="0"/>
          <w:i/>
          <w:color w:val="000000" w:themeColor="text1"/>
          <w:sz w:val="26"/>
        </w:rPr>
      </w:pPr>
      <w:bookmarkStart w:id="855" w:name="_Toc91855625"/>
      <w:r w:rsidRPr="00FB6276">
        <w:rPr>
          <w:rFonts w:ascii="Times New Roman" w:hAnsi="Times New Roman"/>
          <w:bCs w:val="0"/>
          <w:i/>
          <w:color w:val="000000" w:themeColor="text1"/>
          <w:sz w:val="26"/>
        </w:rPr>
        <w:t>9</w:t>
      </w:r>
      <w:r w:rsidR="00737FD1" w:rsidRPr="00FB6276">
        <w:rPr>
          <w:rFonts w:ascii="Times New Roman" w:hAnsi="Times New Roman"/>
          <w:bCs w:val="0"/>
          <w:i/>
          <w:color w:val="000000" w:themeColor="text1"/>
          <w:sz w:val="26"/>
        </w:rPr>
        <w:t>.</w:t>
      </w:r>
      <w:r w:rsidR="001628B8">
        <w:rPr>
          <w:rFonts w:ascii="Times New Roman" w:hAnsi="Times New Roman"/>
          <w:bCs w:val="0"/>
          <w:i/>
          <w:color w:val="000000" w:themeColor="text1"/>
          <w:sz w:val="26"/>
        </w:rPr>
        <w:t>2</w:t>
      </w:r>
      <w:r w:rsidRPr="00FB6276">
        <w:rPr>
          <w:rFonts w:ascii="Times New Roman" w:hAnsi="Times New Roman"/>
          <w:bCs w:val="0"/>
          <w:i/>
          <w:color w:val="000000" w:themeColor="text1"/>
          <w:sz w:val="26"/>
        </w:rPr>
        <w:t xml:space="preserve">. </w:t>
      </w:r>
      <w:r w:rsidR="00737FD1" w:rsidRPr="00FB6276">
        <w:rPr>
          <w:rFonts w:ascii="Times New Roman" w:hAnsi="Times New Roman"/>
          <w:bCs w:val="0"/>
          <w:i/>
          <w:color w:val="000000" w:themeColor="text1"/>
          <w:sz w:val="26"/>
        </w:rPr>
        <w:t>Phát triển ứng dụng</w:t>
      </w:r>
      <w:bookmarkEnd w:id="846"/>
      <w:bookmarkEnd w:id="847"/>
      <w:bookmarkEnd w:id="848"/>
      <w:bookmarkEnd w:id="849"/>
      <w:bookmarkEnd w:id="850"/>
      <w:bookmarkEnd w:id="851"/>
      <w:bookmarkEnd w:id="852"/>
      <w:bookmarkEnd w:id="855"/>
      <w:r w:rsidR="00737FD1" w:rsidRPr="00FB6276">
        <w:rPr>
          <w:rFonts w:ascii="Times New Roman" w:hAnsi="Times New Roman"/>
          <w:bCs w:val="0"/>
          <w:i/>
          <w:color w:val="000000" w:themeColor="text1"/>
          <w:sz w:val="26"/>
        </w:rPr>
        <w:t xml:space="preserve"> </w:t>
      </w:r>
    </w:p>
    <w:p w14:paraId="3982B0F5" w14:textId="22A82E1C" w:rsidR="00371023" w:rsidRDefault="006E0EA7" w:rsidP="00A9606C">
      <w:r>
        <w:t xml:space="preserve">Với mục đích xây dựng dự án </w:t>
      </w:r>
      <w:r w:rsidR="00362D89" w:rsidRPr="00362D89">
        <w:rPr>
          <w:sz w:val="2"/>
          <w:szCs w:val="2"/>
        </w:rPr>
        <w:t>“</w:t>
      </w:r>
      <w:r>
        <w:t>có thể áp dụng thực tế,</w:t>
      </w:r>
      <w:r w:rsidR="0058299A">
        <w:t xml:space="preserve"> giúp người dùng có những trải nghiệm tốt nhất khi sử dụng</w:t>
      </w:r>
      <w:r w:rsidR="00362D89" w:rsidRPr="00362D89">
        <w:rPr>
          <w:sz w:val="2"/>
          <w:szCs w:val="2"/>
        </w:rPr>
        <w:t>”</w:t>
      </w:r>
      <w:r w:rsidR="002D1AFE">
        <w:t xml:space="preserve">, nhóm đã </w:t>
      </w:r>
      <w:r w:rsidR="00371023">
        <w:t xml:space="preserve">có những hướng </w:t>
      </w:r>
      <w:r w:rsidR="002D1AFE">
        <w:t xml:space="preserve">phát triển </w:t>
      </w:r>
      <w:r w:rsidR="00371023">
        <w:t xml:space="preserve">mới giúp </w:t>
      </w:r>
      <w:r w:rsidR="002D1AFE">
        <w:t>hế thống có thể</w:t>
      </w:r>
      <w:r w:rsidR="00153F08">
        <w:t xml:space="preserve"> vận hành</w:t>
      </w:r>
      <w:r w:rsidR="002D1AFE">
        <w:t xml:space="preserve"> </w:t>
      </w:r>
      <w:r w:rsidR="00371023">
        <w:t>tốt hơn với nhiều chức năng hơn.</w:t>
      </w:r>
    </w:p>
    <w:p w14:paraId="65CB8988" w14:textId="77777777" w:rsidR="0058299A" w:rsidRDefault="002D1AFE" w:rsidP="00A9606C">
      <w:r>
        <w:t>App Mobile</w:t>
      </w:r>
      <w:r w:rsidR="00153F08">
        <w:t>:</w:t>
      </w:r>
    </w:p>
    <w:p w14:paraId="4E57158B" w14:textId="541BFAC4" w:rsidR="002F4E57" w:rsidRDefault="00371023" w:rsidP="004F15A6">
      <w:pPr>
        <w:jc w:val="both"/>
      </w:pPr>
      <w:r>
        <w:t xml:space="preserve">Khắc phục một số </w:t>
      </w:r>
      <w:r w:rsidR="009A2723" w:rsidRPr="009A2723">
        <w:rPr>
          <w:sz w:val="2"/>
          <w:szCs w:val="2"/>
        </w:rPr>
        <w:t>“</w:t>
      </w:r>
      <w:r>
        <w:t>nhược điểm còn tồn tại trong quá trình</w:t>
      </w:r>
      <w:r w:rsidR="009A2723" w:rsidRPr="009A2723">
        <w:rPr>
          <w:sz w:val="2"/>
          <w:szCs w:val="2"/>
        </w:rPr>
        <w:t>”</w:t>
      </w:r>
      <w:r>
        <w:t xml:space="preserve"> sử dụng của người dùng. </w:t>
      </w:r>
      <w:r w:rsidR="00153F08">
        <w:t>Nâng cấp thêm một số</w:t>
      </w:r>
      <w:r>
        <w:t xml:space="preserve"> tính năng</w:t>
      </w:r>
      <w:r w:rsidR="00153F08">
        <w:t xml:space="preserve"> giúp người dùng có thể thuận tiện hơn trong việc sử dụng</w:t>
      </w:r>
      <w:r w:rsidR="001D10D1">
        <w:t xml:space="preserve">. </w:t>
      </w:r>
      <w:r w:rsidR="003545A7">
        <w:t xml:space="preserve">Ngoài ra nhóm </w:t>
      </w:r>
      <w:r w:rsidR="009A2723" w:rsidRPr="009A2723">
        <w:rPr>
          <w:sz w:val="2"/>
          <w:szCs w:val="2"/>
        </w:rPr>
        <w:t>“</w:t>
      </w:r>
      <w:r w:rsidR="003545A7">
        <w:t>sẽ phát triển thêm</w:t>
      </w:r>
      <w:r w:rsidR="00194134">
        <w:t xml:space="preserve"> t</w:t>
      </w:r>
      <w:r w:rsidR="003545A7">
        <w:t>ính năng</w:t>
      </w:r>
      <w:r w:rsidR="009A2723" w:rsidRPr="009A2723">
        <w:rPr>
          <w:sz w:val="2"/>
          <w:szCs w:val="2"/>
        </w:rPr>
        <w:t>”</w:t>
      </w:r>
      <w:r w:rsidR="003545A7" w:rsidRPr="009A2723">
        <w:rPr>
          <w:sz w:val="2"/>
          <w:szCs w:val="2"/>
        </w:rPr>
        <w:t xml:space="preserve"> </w:t>
      </w:r>
      <w:r w:rsidR="00A04678">
        <w:t>Chat Bot được tích hợp trong ứng dụng sẽ</w:t>
      </w:r>
      <w:r w:rsidR="00A04678" w:rsidRPr="009A2723">
        <w:rPr>
          <w:sz w:val="2"/>
          <w:szCs w:val="2"/>
        </w:rPr>
        <w:t xml:space="preserve"> </w:t>
      </w:r>
      <w:r w:rsidR="009A2723" w:rsidRPr="009A2723">
        <w:rPr>
          <w:sz w:val="2"/>
          <w:szCs w:val="2"/>
        </w:rPr>
        <w:t>“</w:t>
      </w:r>
      <w:r w:rsidR="00A04678">
        <w:t>giúp người dùng</w:t>
      </w:r>
      <w:r w:rsidR="001B10FD">
        <w:t xml:space="preserve"> điều khiển các thiết bị trong nhà</w:t>
      </w:r>
      <w:r w:rsidR="009A2723" w:rsidRPr="009A2723">
        <w:rPr>
          <w:sz w:val="2"/>
          <w:szCs w:val="2"/>
        </w:rPr>
        <w:t>”</w:t>
      </w:r>
      <w:r w:rsidR="001B10FD">
        <w:t>.</w:t>
      </w:r>
    </w:p>
    <w:p w14:paraId="6465AB55" w14:textId="77777777" w:rsidR="004F15A6" w:rsidRDefault="004F15A6" w:rsidP="00B34B9D">
      <w:pPr>
        <w:pStyle w:val="Heading1"/>
        <w:rPr>
          <w:rFonts w:ascii="Times New Roman" w:hAnsi="Times New Roman"/>
          <w:bCs/>
          <w:color w:val="1F497D" w:themeColor="text2"/>
          <w:sz w:val="32"/>
          <w:szCs w:val="32"/>
        </w:rPr>
      </w:pPr>
      <w:bookmarkStart w:id="856" w:name="_Toc13051"/>
      <w:bookmarkStart w:id="857" w:name="_Toc15255"/>
      <w:bookmarkStart w:id="858" w:name="_Toc18400"/>
      <w:bookmarkStart w:id="859" w:name="_Toc5103"/>
      <w:bookmarkStart w:id="860" w:name="_Toc29139"/>
      <w:bookmarkStart w:id="861" w:name="_Toc60170863"/>
      <w:bookmarkStart w:id="862" w:name="_Toc59614394"/>
    </w:p>
    <w:p w14:paraId="3903776B" w14:textId="77777777" w:rsidR="004F15A6" w:rsidRDefault="004F15A6" w:rsidP="00B34B9D">
      <w:pPr>
        <w:pStyle w:val="Heading1"/>
        <w:rPr>
          <w:rFonts w:ascii="Times New Roman" w:hAnsi="Times New Roman"/>
          <w:bCs/>
          <w:color w:val="1F497D" w:themeColor="text2"/>
          <w:sz w:val="32"/>
          <w:szCs w:val="32"/>
        </w:rPr>
      </w:pPr>
    </w:p>
    <w:p w14:paraId="5B60AE4B" w14:textId="77777777" w:rsidR="004F15A6" w:rsidRDefault="004F15A6" w:rsidP="00B34B9D">
      <w:pPr>
        <w:pStyle w:val="Heading1"/>
        <w:rPr>
          <w:rFonts w:ascii="Times New Roman" w:hAnsi="Times New Roman"/>
          <w:bCs/>
          <w:color w:val="1F497D" w:themeColor="text2"/>
          <w:sz w:val="32"/>
          <w:szCs w:val="32"/>
        </w:rPr>
      </w:pPr>
    </w:p>
    <w:p w14:paraId="7B33CD26" w14:textId="77777777" w:rsidR="004F15A6" w:rsidRDefault="004F15A6" w:rsidP="00B34B9D">
      <w:pPr>
        <w:pStyle w:val="Heading1"/>
        <w:rPr>
          <w:rFonts w:ascii="Times New Roman" w:hAnsi="Times New Roman"/>
          <w:bCs/>
          <w:color w:val="1F497D" w:themeColor="text2"/>
          <w:sz w:val="32"/>
          <w:szCs w:val="32"/>
        </w:rPr>
      </w:pPr>
    </w:p>
    <w:p w14:paraId="21717E45" w14:textId="77777777" w:rsidR="004F15A6" w:rsidRDefault="004F15A6" w:rsidP="00B34B9D">
      <w:pPr>
        <w:pStyle w:val="Heading1"/>
        <w:rPr>
          <w:rFonts w:ascii="Times New Roman" w:hAnsi="Times New Roman"/>
          <w:bCs/>
          <w:color w:val="1F497D" w:themeColor="text2"/>
          <w:sz w:val="32"/>
          <w:szCs w:val="32"/>
        </w:rPr>
      </w:pPr>
    </w:p>
    <w:p w14:paraId="6F29331E" w14:textId="77777777" w:rsidR="004F15A6" w:rsidRDefault="004F15A6" w:rsidP="00B34B9D">
      <w:pPr>
        <w:pStyle w:val="Heading1"/>
        <w:rPr>
          <w:rFonts w:ascii="Times New Roman" w:hAnsi="Times New Roman"/>
          <w:bCs/>
          <w:color w:val="1F497D" w:themeColor="text2"/>
          <w:sz w:val="32"/>
          <w:szCs w:val="32"/>
        </w:rPr>
      </w:pPr>
    </w:p>
    <w:p w14:paraId="4790CD44" w14:textId="77777777" w:rsidR="004F15A6" w:rsidRDefault="004F15A6" w:rsidP="00B34B9D">
      <w:pPr>
        <w:pStyle w:val="Heading1"/>
        <w:rPr>
          <w:rFonts w:ascii="Times New Roman" w:hAnsi="Times New Roman"/>
          <w:bCs/>
          <w:color w:val="1F497D" w:themeColor="text2"/>
          <w:sz w:val="32"/>
          <w:szCs w:val="32"/>
        </w:rPr>
      </w:pPr>
    </w:p>
    <w:p w14:paraId="679EED55" w14:textId="77777777" w:rsidR="004F15A6" w:rsidRDefault="004F15A6" w:rsidP="00B34B9D">
      <w:pPr>
        <w:pStyle w:val="Heading1"/>
        <w:rPr>
          <w:rFonts w:ascii="Times New Roman" w:hAnsi="Times New Roman"/>
          <w:bCs/>
          <w:color w:val="1F497D" w:themeColor="text2"/>
          <w:sz w:val="32"/>
          <w:szCs w:val="32"/>
        </w:rPr>
      </w:pPr>
    </w:p>
    <w:p w14:paraId="45DD3BF8" w14:textId="7CD0921C" w:rsidR="004F15A6" w:rsidRDefault="004F15A6" w:rsidP="00B34B9D">
      <w:pPr>
        <w:pStyle w:val="Heading1"/>
        <w:rPr>
          <w:rFonts w:ascii="Times New Roman" w:hAnsi="Times New Roman"/>
          <w:bCs/>
          <w:color w:val="1F497D" w:themeColor="text2"/>
          <w:sz w:val="32"/>
          <w:szCs w:val="32"/>
        </w:rPr>
      </w:pPr>
    </w:p>
    <w:p w14:paraId="6882401E" w14:textId="77777777" w:rsidR="004F15A6" w:rsidRPr="004F15A6" w:rsidRDefault="004F15A6" w:rsidP="004F15A6"/>
    <w:p w14:paraId="7DE26549" w14:textId="3CDCFD83" w:rsidR="00CA17A6" w:rsidRPr="00483751" w:rsidRDefault="00CA17A6" w:rsidP="00B34B9D">
      <w:pPr>
        <w:pStyle w:val="Heading1"/>
        <w:rPr>
          <w:rFonts w:ascii="Times New Roman" w:hAnsi="Times New Roman"/>
          <w:bCs/>
          <w:color w:val="1F497D" w:themeColor="text2"/>
          <w:sz w:val="32"/>
          <w:szCs w:val="32"/>
        </w:rPr>
      </w:pPr>
      <w:bookmarkStart w:id="863" w:name="_Toc91855626"/>
      <w:r w:rsidRPr="00483751">
        <w:rPr>
          <w:rFonts w:ascii="Times New Roman" w:hAnsi="Times New Roman"/>
          <w:bCs/>
          <w:color w:val="1F497D" w:themeColor="text2"/>
          <w:sz w:val="32"/>
          <w:szCs w:val="32"/>
        </w:rPr>
        <w:lastRenderedPageBreak/>
        <w:t>CHƯƠNG 1</w:t>
      </w:r>
      <w:r w:rsidR="00D253A7">
        <w:rPr>
          <w:rFonts w:ascii="Times New Roman" w:hAnsi="Times New Roman"/>
          <w:bCs/>
          <w:color w:val="1F497D" w:themeColor="text2"/>
          <w:sz w:val="32"/>
          <w:szCs w:val="32"/>
        </w:rPr>
        <w:t>0</w:t>
      </w:r>
      <w:r w:rsidRPr="00483751">
        <w:rPr>
          <w:rFonts w:ascii="Times New Roman" w:hAnsi="Times New Roman"/>
          <w:bCs/>
          <w:color w:val="1F497D" w:themeColor="text2"/>
          <w:sz w:val="32"/>
          <w:szCs w:val="32"/>
        </w:rPr>
        <w:t>: KẾT LUẬN</w:t>
      </w:r>
      <w:bookmarkEnd w:id="863"/>
    </w:p>
    <w:p w14:paraId="56D8876F" w14:textId="3C103CC5" w:rsidR="00196095" w:rsidRPr="00196095" w:rsidRDefault="00736994" w:rsidP="008C2C8D">
      <w:pPr>
        <w:ind w:firstLine="720"/>
        <w:jc w:val="both"/>
      </w:pPr>
      <w:bookmarkStart w:id="864" w:name="_Toc31973"/>
      <w:bookmarkStart w:id="865" w:name="_Toc24495"/>
      <w:bookmarkStart w:id="866" w:name="_Toc26413"/>
      <w:bookmarkStart w:id="867" w:name="_Toc10903"/>
      <w:bookmarkStart w:id="868" w:name="_Toc17144"/>
      <w:bookmarkStart w:id="869" w:name="_Toc60170864"/>
      <w:bookmarkEnd w:id="856"/>
      <w:bookmarkEnd w:id="857"/>
      <w:bookmarkEnd w:id="858"/>
      <w:bookmarkEnd w:id="859"/>
      <w:bookmarkEnd w:id="860"/>
      <w:bookmarkEnd w:id="861"/>
      <w:bookmarkEnd w:id="862"/>
      <w:r>
        <w:t>Sau 15 tuần thực hiện nghiên cứu đề tài, hầu hết các mục tiêu mà nhóm đề ra đều đạt được kết quả tốt.</w:t>
      </w:r>
      <w:r w:rsidRPr="00DD541D">
        <w:rPr>
          <w:sz w:val="2"/>
          <w:szCs w:val="2"/>
        </w:rPr>
        <w:t xml:space="preserve"> </w:t>
      </w:r>
      <w:r w:rsidR="00DD541D" w:rsidRPr="00DD541D">
        <w:rPr>
          <w:sz w:val="2"/>
          <w:szCs w:val="2"/>
        </w:rPr>
        <w:t>“</w:t>
      </w:r>
      <w:r w:rsidR="00564CC2">
        <w:t xml:space="preserve">Hệ thống được xây dựng và thiết kế </w:t>
      </w:r>
      <w:r w:rsidR="0091615E">
        <w:t xml:space="preserve">sát với thực tế, dựa trên mô hình này chúng ta có thể xây dựng được nhiều ứng dụng </w:t>
      </w:r>
      <w:r w:rsidR="004D7157">
        <w:t>có ý nghĩa thự</w:t>
      </w:r>
      <w:r w:rsidR="008D76C3">
        <w:t>c ti</w:t>
      </w:r>
      <w:r w:rsidR="00E10552">
        <w:t>ễ</w:t>
      </w:r>
      <w:r w:rsidR="008D76C3">
        <w:t xml:space="preserve">n cao. Thông qua đề tài này nhóm </w:t>
      </w:r>
      <w:r w:rsidR="00951F0B">
        <w:t>đã ứng</w:t>
      </w:r>
      <w:r w:rsidR="008D76C3">
        <w:t xml:space="preserve"> dụng được các kiến th</w:t>
      </w:r>
      <w:r w:rsidR="00951F0B">
        <w:t>ức được học vào hệ thống và tiếp thu thêm được các kiến thức thực tế về phần cứng, phần mềm</w:t>
      </w:r>
      <w:r w:rsidR="009739DD">
        <w:t>, hiểu thêm thế nào là mộ</w:t>
      </w:r>
      <w:r w:rsidR="00BE587A">
        <w:t>t ngôi nhà thông minh</w:t>
      </w:r>
      <w:r w:rsidR="00951F0B">
        <w:t>.</w:t>
      </w:r>
      <w:r w:rsidR="00D85609">
        <w:t xml:space="preserve"> Do thời gian thực hiện đề tài có hạn nên một số kiến thức chuyên sâu về phần cứng</w:t>
      </w:r>
      <w:r w:rsidR="00170E57">
        <w:t xml:space="preserve"> cũng như về phần mềm nhóm chưa khai thác được nhiều. Nên vẫn còn nhiề</w:t>
      </w:r>
      <w:r w:rsidR="00ED1635">
        <w:t>u vấn đề tồn tại và cần có nhiều thời gian để khắc phục và phát triển thêm.</w:t>
      </w:r>
      <w:r w:rsidR="00BE587A">
        <w:t xml:space="preserve"> Nếu có thời gian nhóm sẽ phát triển thêm nhiều tính năng mới cho hệ thống và có thế biế</w:t>
      </w:r>
      <w:r w:rsidR="006904F0">
        <w:t>n đề tài này thành một sản phẩm có thể áp dụng thực tế</w:t>
      </w:r>
      <w:r w:rsidR="000B743B">
        <w:t xml:space="preserve">, </w:t>
      </w:r>
      <w:r w:rsidR="006904F0">
        <w:t>đem lại lợi ích cho cộng đồng</w:t>
      </w:r>
      <w:r w:rsidR="00DD541D" w:rsidRPr="00DD541D">
        <w:rPr>
          <w:sz w:val="2"/>
          <w:szCs w:val="2"/>
        </w:rPr>
        <w:t>”</w:t>
      </w:r>
      <w:r w:rsidR="006904F0">
        <w:t>.</w:t>
      </w:r>
    </w:p>
    <w:p w14:paraId="2B33DD4E" w14:textId="77777777" w:rsidR="000B03E5" w:rsidRDefault="000B03E5">
      <w:pPr>
        <w:pStyle w:val="Heading1"/>
        <w:spacing w:line="360" w:lineRule="auto"/>
        <w:jc w:val="left"/>
        <w:rPr>
          <w:rFonts w:ascii="Times New Roman" w:hAnsi="Times New Roman"/>
          <w:bCs/>
          <w:color w:val="0070C0"/>
          <w:sz w:val="32"/>
          <w:szCs w:val="32"/>
        </w:rPr>
      </w:pPr>
    </w:p>
    <w:p w14:paraId="7FBDBC78" w14:textId="77777777" w:rsidR="000B03E5" w:rsidRDefault="000B03E5">
      <w:pPr>
        <w:pStyle w:val="Heading1"/>
        <w:spacing w:line="360" w:lineRule="auto"/>
        <w:jc w:val="left"/>
        <w:rPr>
          <w:rFonts w:ascii="Times New Roman" w:hAnsi="Times New Roman"/>
          <w:bCs/>
          <w:color w:val="0070C0"/>
          <w:sz w:val="32"/>
          <w:szCs w:val="32"/>
        </w:rPr>
      </w:pPr>
    </w:p>
    <w:p w14:paraId="2CF43E35" w14:textId="77777777" w:rsidR="000B03E5" w:rsidRDefault="000B03E5">
      <w:pPr>
        <w:pStyle w:val="Heading1"/>
        <w:spacing w:line="360" w:lineRule="auto"/>
        <w:jc w:val="left"/>
        <w:rPr>
          <w:rFonts w:ascii="Times New Roman" w:hAnsi="Times New Roman"/>
          <w:bCs/>
          <w:color w:val="0070C0"/>
          <w:sz w:val="32"/>
          <w:szCs w:val="32"/>
        </w:rPr>
      </w:pPr>
    </w:p>
    <w:p w14:paraId="31033F69" w14:textId="77777777" w:rsidR="000B03E5" w:rsidRDefault="000B03E5">
      <w:pPr>
        <w:pStyle w:val="Heading1"/>
        <w:spacing w:line="360" w:lineRule="auto"/>
        <w:jc w:val="left"/>
        <w:rPr>
          <w:rFonts w:ascii="Times New Roman" w:hAnsi="Times New Roman"/>
          <w:bCs/>
          <w:color w:val="0070C0"/>
          <w:sz w:val="32"/>
          <w:szCs w:val="32"/>
        </w:rPr>
      </w:pPr>
    </w:p>
    <w:p w14:paraId="64A475E9" w14:textId="77777777" w:rsidR="000B03E5" w:rsidRDefault="000B03E5">
      <w:pPr>
        <w:pStyle w:val="Heading1"/>
        <w:spacing w:line="360" w:lineRule="auto"/>
        <w:jc w:val="left"/>
        <w:rPr>
          <w:rFonts w:ascii="Times New Roman" w:hAnsi="Times New Roman"/>
          <w:bCs/>
          <w:color w:val="0070C0"/>
          <w:sz w:val="32"/>
          <w:szCs w:val="32"/>
        </w:rPr>
      </w:pPr>
    </w:p>
    <w:p w14:paraId="144C5286" w14:textId="77777777" w:rsidR="000B03E5" w:rsidRDefault="000B03E5">
      <w:pPr>
        <w:pStyle w:val="Heading1"/>
        <w:spacing w:line="360" w:lineRule="auto"/>
        <w:jc w:val="left"/>
        <w:rPr>
          <w:rFonts w:ascii="Times New Roman" w:hAnsi="Times New Roman"/>
          <w:bCs/>
          <w:color w:val="0070C0"/>
          <w:sz w:val="32"/>
          <w:szCs w:val="32"/>
        </w:rPr>
      </w:pPr>
    </w:p>
    <w:p w14:paraId="4F06A137" w14:textId="77777777" w:rsidR="000B03E5" w:rsidRDefault="000B03E5">
      <w:pPr>
        <w:pStyle w:val="Heading1"/>
        <w:spacing w:line="360" w:lineRule="auto"/>
        <w:jc w:val="left"/>
        <w:rPr>
          <w:rFonts w:ascii="Times New Roman" w:hAnsi="Times New Roman"/>
          <w:bCs/>
          <w:color w:val="0070C0"/>
          <w:sz w:val="32"/>
          <w:szCs w:val="32"/>
        </w:rPr>
      </w:pPr>
    </w:p>
    <w:p w14:paraId="4C63A035" w14:textId="77777777" w:rsidR="000B03E5" w:rsidRDefault="000B03E5">
      <w:pPr>
        <w:pStyle w:val="Heading1"/>
        <w:spacing w:line="360" w:lineRule="auto"/>
        <w:jc w:val="left"/>
        <w:rPr>
          <w:rFonts w:ascii="Times New Roman" w:hAnsi="Times New Roman"/>
          <w:bCs/>
          <w:color w:val="0070C0"/>
          <w:sz w:val="32"/>
          <w:szCs w:val="32"/>
        </w:rPr>
      </w:pPr>
    </w:p>
    <w:p w14:paraId="2505FA4E" w14:textId="77777777" w:rsidR="000B03E5" w:rsidRDefault="000B03E5">
      <w:pPr>
        <w:pStyle w:val="Heading1"/>
        <w:spacing w:line="360" w:lineRule="auto"/>
        <w:jc w:val="left"/>
        <w:rPr>
          <w:rFonts w:ascii="Times New Roman" w:hAnsi="Times New Roman"/>
          <w:bCs/>
          <w:color w:val="0070C0"/>
          <w:sz w:val="32"/>
          <w:szCs w:val="32"/>
        </w:rPr>
      </w:pPr>
    </w:p>
    <w:p w14:paraId="71604F22" w14:textId="77777777" w:rsidR="000B03E5" w:rsidRDefault="000B03E5">
      <w:pPr>
        <w:pStyle w:val="Heading1"/>
        <w:spacing w:line="360" w:lineRule="auto"/>
        <w:jc w:val="left"/>
        <w:rPr>
          <w:rFonts w:ascii="Times New Roman" w:hAnsi="Times New Roman"/>
          <w:bCs/>
          <w:color w:val="0070C0"/>
          <w:sz w:val="32"/>
          <w:szCs w:val="32"/>
        </w:rPr>
      </w:pPr>
    </w:p>
    <w:p w14:paraId="16C8D286" w14:textId="77777777" w:rsidR="000B03E5" w:rsidRDefault="000B03E5">
      <w:pPr>
        <w:pStyle w:val="Heading1"/>
        <w:spacing w:line="360" w:lineRule="auto"/>
        <w:jc w:val="left"/>
        <w:rPr>
          <w:rFonts w:ascii="Times New Roman" w:hAnsi="Times New Roman"/>
          <w:bCs/>
          <w:color w:val="0070C0"/>
          <w:sz w:val="32"/>
          <w:szCs w:val="32"/>
        </w:rPr>
      </w:pPr>
    </w:p>
    <w:bookmarkEnd w:id="864"/>
    <w:bookmarkEnd w:id="865"/>
    <w:bookmarkEnd w:id="866"/>
    <w:bookmarkEnd w:id="867"/>
    <w:bookmarkEnd w:id="868"/>
    <w:bookmarkEnd w:id="869"/>
    <w:p w14:paraId="41446567" w14:textId="765B8D32" w:rsidR="00FB73E9" w:rsidRDefault="00FB73E9" w:rsidP="00FB73E9"/>
    <w:p w14:paraId="3144A3A9" w14:textId="77777777" w:rsidR="00A726A9" w:rsidRPr="00FB73E9" w:rsidRDefault="00A726A9" w:rsidP="00FB73E9"/>
    <w:p w14:paraId="2C4AAD33" w14:textId="31BCA64A" w:rsidR="000B03E5" w:rsidRPr="00FB73E9" w:rsidRDefault="00737FD1" w:rsidP="00ED7EAA">
      <w:pPr>
        <w:pStyle w:val="Heading1"/>
        <w:spacing w:line="360" w:lineRule="auto"/>
        <w:rPr>
          <w:rFonts w:ascii="Times New Roman" w:hAnsi="Times New Roman"/>
          <w:bCs/>
          <w:color w:val="1F497D" w:themeColor="text2"/>
          <w:sz w:val="32"/>
          <w:szCs w:val="32"/>
        </w:rPr>
      </w:pPr>
      <w:bookmarkStart w:id="870" w:name="_Toc91855627"/>
      <w:r w:rsidRPr="00FB73E9">
        <w:rPr>
          <w:rFonts w:ascii="Times New Roman" w:hAnsi="Times New Roman"/>
          <w:bCs/>
          <w:color w:val="1F497D" w:themeColor="text2"/>
          <w:sz w:val="32"/>
          <w:szCs w:val="32"/>
        </w:rPr>
        <w:lastRenderedPageBreak/>
        <w:t>T</w:t>
      </w:r>
      <w:r w:rsidR="00C9218A">
        <w:rPr>
          <w:rFonts w:ascii="Times New Roman" w:hAnsi="Times New Roman"/>
          <w:bCs/>
          <w:color w:val="1F497D" w:themeColor="text2"/>
          <w:sz w:val="32"/>
          <w:szCs w:val="32"/>
        </w:rPr>
        <w:t>ÀI LIỆU THAM KHẢO</w:t>
      </w:r>
      <w:bookmarkEnd w:id="870"/>
    </w:p>
    <w:p w14:paraId="1F8BA8FC"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[1]Quantrimang.(28/04/2020).Android Studio là gì?.Quantrimang</w:t>
      </w:r>
    </w:p>
    <w:p w14:paraId="4BDE96A0"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Truy cập website:</w:t>
      </w:r>
    </w:p>
    <w:p w14:paraId="3545521D"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https://quantrimang.com/android-studio-la-gi-149713</w:t>
      </w:r>
    </w:p>
    <w:p w14:paraId="3F6C0225"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[2]Đỗ Đức Đình Đạt.(3/08/2020).Firebase là gì? Giải pháp lập trình không cần Backend từ</w:t>
      </w:r>
    </w:p>
    <w:p w14:paraId="2D9B1697"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Google.MATBAO.</w:t>
      </w:r>
    </w:p>
    <w:p w14:paraId="31BE6DD5"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Truy cập website:</w:t>
      </w:r>
    </w:p>
    <w:p w14:paraId="71884916"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https://wiki.matbao.net/firebase-la-gi-giai-phap-lap-trinh-khong-can-backend-tu-</w:t>
      </w:r>
    </w:p>
    <w:p w14:paraId="1468C07D"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google/</w:t>
      </w:r>
    </w:p>
    <w:p w14:paraId="11AD39AE"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[3]DienTuTuongLai.(Không có).Phần mềm lập trình Arduino IDE là gì?.VINAFE</w:t>
      </w:r>
    </w:p>
    <w:p w14:paraId="3D8A7984" w14:textId="77777777" w:rsidR="00F31817" w:rsidRPr="00F31817"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Truy cập website :</w:t>
      </w:r>
    </w:p>
    <w:p w14:paraId="47E3483B" w14:textId="0464845D" w:rsidR="000B03E5" w:rsidRDefault="00F31817" w:rsidP="00F31817">
      <w:pPr>
        <w:spacing w:line="360" w:lineRule="auto"/>
        <w:jc w:val="both"/>
        <w:rPr>
          <w:rFonts w:eastAsia="Montserrat"/>
          <w:i/>
          <w:iCs/>
          <w:color w:val="101419"/>
          <w:sz w:val="24"/>
          <w:szCs w:val="24"/>
          <w:shd w:val="clear" w:color="auto" w:fill="FFFFFF"/>
        </w:rPr>
      </w:pPr>
      <w:r w:rsidRPr="00F31817">
        <w:rPr>
          <w:rFonts w:eastAsia="Montserrat"/>
          <w:i/>
          <w:iCs/>
          <w:color w:val="101419"/>
          <w:sz w:val="24"/>
          <w:szCs w:val="24"/>
          <w:shd w:val="clear" w:color="auto" w:fill="FFFFFF"/>
        </w:rPr>
        <w:t>https://dientutuonglai.com/arduino-ide-la-gi.html</w:t>
      </w:r>
    </w:p>
    <w:p w14:paraId="7556DCF1" w14:textId="77777777" w:rsidR="000B03E5" w:rsidRDefault="000B03E5">
      <w:pPr>
        <w:spacing w:line="360" w:lineRule="auto"/>
        <w:jc w:val="both"/>
        <w:rPr>
          <w:rFonts w:eastAsia="Montserrat"/>
          <w:i/>
          <w:iCs/>
          <w:color w:val="101419"/>
          <w:sz w:val="24"/>
          <w:szCs w:val="24"/>
          <w:shd w:val="clear" w:color="auto" w:fill="FFFFFF"/>
        </w:rPr>
      </w:pPr>
    </w:p>
    <w:p w14:paraId="2066FDC4" w14:textId="77777777" w:rsidR="000B03E5" w:rsidRDefault="000B03E5">
      <w:pPr>
        <w:spacing w:line="360" w:lineRule="auto"/>
        <w:jc w:val="both"/>
        <w:rPr>
          <w:rFonts w:eastAsia="Montserrat"/>
          <w:i/>
          <w:iCs/>
          <w:color w:val="101419"/>
          <w:sz w:val="24"/>
          <w:szCs w:val="24"/>
          <w:shd w:val="clear" w:color="auto" w:fill="FFFFFF"/>
        </w:rPr>
      </w:pPr>
    </w:p>
    <w:p w14:paraId="2A22178E" w14:textId="77777777" w:rsidR="000B03E5" w:rsidRDefault="000B03E5">
      <w:pPr>
        <w:spacing w:line="360" w:lineRule="auto"/>
        <w:jc w:val="both"/>
        <w:rPr>
          <w:rFonts w:eastAsia="Montserrat"/>
          <w:i/>
          <w:iCs/>
          <w:color w:val="101419"/>
          <w:sz w:val="24"/>
          <w:szCs w:val="24"/>
          <w:shd w:val="clear" w:color="auto" w:fill="FFFFFF"/>
        </w:rPr>
      </w:pPr>
    </w:p>
    <w:p w14:paraId="78EE63C5" w14:textId="77777777" w:rsidR="000B03E5" w:rsidRDefault="000B03E5">
      <w:pPr>
        <w:spacing w:line="360" w:lineRule="auto"/>
        <w:jc w:val="both"/>
        <w:rPr>
          <w:rFonts w:eastAsia="Montserrat"/>
          <w:i/>
          <w:iCs/>
          <w:color w:val="101419"/>
          <w:sz w:val="24"/>
          <w:szCs w:val="24"/>
          <w:shd w:val="clear" w:color="auto" w:fill="FFFFFF"/>
        </w:rPr>
      </w:pPr>
    </w:p>
    <w:p w14:paraId="6C767DD1" w14:textId="77777777" w:rsidR="000B03E5" w:rsidRDefault="000B03E5">
      <w:pPr>
        <w:spacing w:line="360" w:lineRule="auto"/>
        <w:jc w:val="both"/>
        <w:rPr>
          <w:rFonts w:eastAsia="Montserrat"/>
          <w:i/>
          <w:iCs/>
          <w:color w:val="101419"/>
          <w:sz w:val="24"/>
          <w:szCs w:val="24"/>
          <w:shd w:val="clear" w:color="auto" w:fill="FFFFFF"/>
        </w:rPr>
      </w:pPr>
    </w:p>
    <w:p w14:paraId="18C5A181" w14:textId="77777777" w:rsidR="000B03E5" w:rsidRDefault="000B03E5">
      <w:pPr>
        <w:spacing w:line="360" w:lineRule="auto"/>
        <w:jc w:val="both"/>
        <w:rPr>
          <w:rFonts w:eastAsia="Montserrat"/>
          <w:i/>
          <w:iCs/>
          <w:color w:val="101419"/>
          <w:sz w:val="24"/>
          <w:szCs w:val="24"/>
          <w:shd w:val="clear" w:color="auto" w:fill="FFFFFF"/>
        </w:rPr>
      </w:pPr>
    </w:p>
    <w:p w14:paraId="70D19EF6" w14:textId="77777777" w:rsidR="000B03E5" w:rsidRDefault="000B03E5">
      <w:pPr>
        <w:spacing w:line="360" w:lineRule="auto"/>
        <w:jc w:val="both"/>
        <w:rPr>
          <w:rFonts w:eastAsia="Montserrat"/>
          <w:i/>
          <w:iCs/>
          <w:color w:val="101419"/>
          <w:sz w:val="24"/>
          <w:szCs w:val="24"/>
          <w:shd w:val="clear" w:color="auto" w:fill="FFFFFF"/>
        </w:rPr>
      </w:pPr>
    </w:p>
    <w:p w14:paraId="34CC400D" w14:textId="77777777" w:rsidR="000B03E5" w:rsidRDefault="000B03E5">
      <w:pPr>
        <w:spacing w:line="360" w:lineRule="auto"/>
        <w:jc w:val="both"/>
        <w:rPr>
          <w:rFonts w:eastAsia="Montserrat"/>
          <w:i/>
          <w:iCs/>
          <w:color w:val="101419"/>
          <w:sz w:val="24"/>
          <w:szCs w:val="24"/>
          <w:shd w:val="clear" w:color="auto" w:fill="FFFFFF"/>
        </w:rPr>
      </w:pPr>
    </w:p>
    <w:p w14:paraId="1AC1EFCB" w14:textId="77777777" w:rsidR="000B03E5" w:rsidRDefault="000B03E5">
      <w:pPr>
        <w:spacing w:line="360" w:lineRule="auto"/>
        <w:jc w:val="both"/>
        <w:rPr>
          <w:rFonts w:eastAsia="Montserrat"/>
          <w:i/>
          <w:iCs/>
          <w:color w:val="101419"/>
          <w:sz w:val="24"/>
          <w:szCs w:val="24"/>
          <w:shd w:val="clear" w:color="auto" w:fill="FFFFFF"/>
        </w:rPr>
      </w:pPr>
    </w:p>
    <w:p w14:paraId="1D18F3A6" w14:textId="77777777" w:rsidR="000B03E5" w:rsidRDefault="000B03E5">
      <w:pPr>
        <w:spacing w:line="360" w:lineRule="auto"/>
        <w:jc w:val="both"/>
        <w:rPr>
          <w:rFonts w:eastAsia="Montserrat"/>
          <w:i/>
          <w:iCs/>
          <w:color w:val="101419"/>
          <w:sz w:val="24"/>
          <w:szCs w:val="24"/>
          <w:shd w:val="clear" w:color="auto" w:fill="FFFFFF"/>
        </w:rPr>
      </w:pPr>
    </w:p>
    <w:p w14:paraId="6147E3EC" w14:textId="77777777" w:rsidR="000B03E5" w:rsidRDefault="000B03E5">
      <w:pPr>
        <w:spacing w:line="360" w:lineRule="auto"/>
        <w:jc w:val="both"/>
        <w:rPr>
          <w:rFonts w:eastAsia="Montserrat"/>
          <w:i/>
          <w:iCs/>
          <w:color w:val="101419"/>
          <w:sz w:val="24"/>
          <w:szCs w:val="24"/>
          <w:shd w:val="clear" w:color="auto" w:fill="FFFFFF"/>
        </w:rPr>
      </w:pPr>
    </w:p>
    <w:p w14:paraId="1DFFAC8E" w14:textId="77777777" w:rsidR="000B03E5" w:rsidRDefault="000B03E5">
      <w:pPr>
        <w:spacing w:line="360" w:lineRule="auto"/>
        <w:jc w:val="both"/>
        <w:rPr>
          <w:rFonts w:eastAsia="Montserrat"/>
          <w:i/>
          <w:iCs/>
          <w:color w:val="101419"/>
          <w:sz w:val="24"/>
          <w:szCs w:val="24"/>
          <w:shd w:val="clear" w:color="auto" w:fill="FFFFFF"/>
        </w:rPr>
      </w:pPr>
    </w:p>
    <w:p w14:paraId="748B7290" w14:textId="77777777" w:rsidR="000B03E5" w:rsidRDefault="000B03E5">
      <w:pPr>
        <w:spacing w:line="360" w:lineRule="auto"/>
        <w:jc w:val="both"/>
        <w:rPr>
          <w:rFonts w:eastAsia="Montserrat"/>
          <w:i/>
          <w:iCs/>
          <w:color w:val="101419"/>
          <w:sz w:val="24"/>
          <w:szCs w:val="24"/>
          <w:shd w:val="clear" w:color="auto" w:fill="FFFFFF"/>
        </w:rPr>
      </w:pPr>
    </w:p>
    <w:p w14:paraId="24B6FA3F" w14:textId="77777777" w:rsidR="000B03E5" w:rsidRDefault="000B03E5">
      <w:pPr>
        <w:spacing w:line="360" w:lineRule="auto"/>
        <w:jc w:val="both"/>
        <w:rPr>
          <w:rFonts w:eastAsia="Montserrat"/>
          <w:i/>
          <w:iCs/>
          <w:color w:val="101419"/>
          <w:sz w:val="24"/>
          <w:szCs w:val="24"/>
          <w:shd w:val="clear" w:color="auto" w:fill="FFFFFF"/>
        </w:rPr>
      </w:pPr>
    </w:p>
    <w:p w14:paraId="1AAB0726" w14:textId="77777777" w:rsidR="000B03E5" w:rsidRDefault="000B03E5">
      <w:pPr>
        <w:spacing w:line="360" w:lineRule="auto"/>
        <w:jc w:val="both"/>
        <w:rPr>
          <w:rFonts w:eastAsia="Montserrat"/>
          <w:i/>
          <w:iCs/>
          <w:color w:val="101419"/>
          <w:sz w:val="24"/>
          <w:szCs w:val="24"/>
          <w:shd w:val="clear" w:color="auto" w:fill="FFFFFF"/>
        </w:rPr>
      </w:pPr>
    </w:p>
    <w:p w14:paraId="2E3E027D" w14:textId="77777777" w:rsidR="000B03E5" w:rsidRDefault="000B03E5">
      <w:pPr>
        <w:spacing w:line="360" w:lineRule="auto"/>
        <w:jc w:val="both"/>
        <w:rPr>
          <w:rFonts w:eastAsia="Montserrat"/>
          <w:i/>
          <w:iCs/>
          <w:color w:val="101419"/>
          <w:sz w:val="24"/>
          <w:szCs w:val="24"/>
          <w:shd w:val="clear" w:color="auto" w:fill="FFFFFF"/>
        </w:rPr>
      </w:pPr>
    </w:p>
    <w:p w14:paraId="1BF24C68" w14:textId="77777777" w:rsidR="000B03E5" w:rsidRDefault="000B03E5">
      <w:pPr>
        <w:jc w:val="both"/>
        <w:rPr>
          <w:rFonts w:eastAsia="Montserrat"/>
          <w:i/>
          <w:iCs/>
          <w:color w:val="101419"/>
          <w:sz w:val="24"/>
          <w:szCs w:val="24"/>
          <w:shd w:val="clear" w:color="auto" w:fill="FFFFFF"/>
        </w:rPr>
      </w:pPr>
    </w:p>
    <w:p w14:paraId="0D3464D0" w14:textId="40C75E1F" w:rsidR="000B03E5" w:rsidRPr="004C715D" w:rsidRDefault="004C715D" w:rsidP="004C715D">
      <w:pPr>
        <w:rPr>
          <w:b/>
          <w:bCs/>
          <w:sz w:val="28"/>
          <w:szCs w:val="28"/>
        </w:rPr>
      </w:pPr>
      <w:r>
        <w:rPr>
          <w:b/>
          <w:bCs/>
          <w:sz w:val="28"/>
          <w:szCs w:val="28"/>
        </w:rPr>
        <w:br w:type="page"/>
      </w:r>
    </w:p>
    <w:p w14:paraId="2E0C3FA1" w14:textId="444300A8" w:rsidR="000B03E5" w:rsidRPr="00310BB1" w:rsidRDefault="00310BB1" w:rsidP="00310BB1">
      <w:pPr>
        <w:pStyle w:val="Heading1"/>
        <w:rPr>
          <w:rFonts w:ascii="Times New Roman" w:hAnsi="Times New Roman"/>
          <w:color w:val="1F497D" w:themeColor="text2"/>
          <w:sz w:val="32"/>
          <w:szCs w:val="32"/>
        </w:rPr>
      </w:pPr>
      <w:bookmarkStart w:id="871" w:name="_Toc91855628"/>
      <w:r w:rsidRPr="00310BB1">
        <w:rPr>
          <w:rFonts w:ascii="Times New Roman" w:hAnsi="Times New Roman"/>
          <w:color w:val="1F497D" w:themeColor="text2"/>
          <w:sz w:val="32"/>
          <w:szCs w:val="32"/>
        </w:rPr>
        <w:lastRenderedPageBreak/>
        <w:t>NHẬN XÉT</w:t>
      </w:r>
      <w:bookmarkEnd w:id="871"/>
    </w:p>
    <w:p w14:paraId="26F1C294" w14:textId="37F57D48" w:rsidR="000B03E5" w:rsidRDefault="00C66C08" w:rsidP="00C66C08">
      <w:pPr>
        <w:tabs>
          <w:tab w:val="left" w:leader="dot" w:pos="8820"/>
        </w:tabs>
        <w:spacing w:line="360" w:lineRule="auto"/>
        <w:jc w:val="both"/>
        <w:rPr>
          <w:sz w:val="24"/>
          <w:szCs w:val="24"/>
        </w:rPr>
      </w:pPr>
      <w:r>
        <w:rPr>
          <w:sz w:val="24"/>
          <w:szCs w:val="24"/>
        </w:rPr>
        <w:tab/>
      </w:r>
    </w:p>
    <w:p w14:paraId="5FD40D38" w14:textId="18FF41C3" w:rsidR="00C66C08" w:rsidRDefault="00C66C08" w:rsidP="00C66C08">
      <w:pPr>
        <w:tabs>
          <w:tab w:val="left" w:leader="dot" w:pos="8820"/>
        </w:tabs>
        <w:spacing w:line="360" w:lineRule="auto"/>
        <w:jc w:val="both"/>
        <w:rPr>
          <w:sz w:val="24"/>
          <w:szCs w:val="24"/>
        </w:rPr>
      </w:pPr>
      <w:r>
        <w:rPr>
          <w:sz w:val="24"/>
          <w:szCs w:val="24"/>
        </w:rPr>
        <w:tab/>
      </w:r>
    </w:p>
    <w:p w14:paraId="138AA531" w14:textId="3BBC09CC" w:rsidR="00C66C08" w:rsidRDefault="00C66C08" w:rsidP="00C66C08">
      <w:pPr>
        <w:tabs>
          <w:tab w:val="left" w:leader="dot" w:pos="8820"/>
        </w:tabs>
        <w:spacing w:line="360" w:lineRule="auto"/>
        <w:jc w:val="both"/>
        <w:rPr>
          <w:sz w:val="24"/>
          <w:szCs w:val="24"/>
        </w:rPr>
      </w:pPr>
      <w:r>
        <w:rPr>
          <w:sz w:val="24"/>
          <w:szCs w:val="24"/>
        </w:rPr>
        <w:tab/>
      </w:r>
    </w:p>
    <w:p w14:paraId="37D0BD9D" w14:textId="4C1BCA30" w:rsidR="00C66C08" w:rsidRDefault="00C66C08" w:rsidP="00C66C08">
      <w:pPr>
        <w:tabs>
          <w:tab w:val="left" w:leader="dot" w:pos="8820"/>
        </w:tabs>
        <w:spacing w:line="360" w:lineRule="auto"/>
        <w:jc w:val="both"/>
        <w:rPr>
          <w:sz w:val="24"/>
          <w:szCs w:val="24"/>
        </w:rPr>
      </w:pPr>
      <w:r>
        <w:rPr>
          <w:sz w:val="24"/>
          <w:szCs w:val="24"/>
        </w:rPr>
        <w:tab/>
      </w:r>
    </w:p>
    <w:p w14:paraId="61287A9D" w14:textId="0F2E6529" w:rsidR="00C66C08" w:rsidRDefault="00C66C08" w:rsidP="00C66C08">
      <w:pPr>
        <w:tabs>
          <w:tab w:val="left" w:leader="dot" w:pos="8820"/>
        </w:tabs>
        <w:spacing w:line="360" w:lineRule="auto"/>
        <w:jc w:val="both"/>
        <w:rPr>
          <w:sz w:val="24"/>
          <w:szCs w:val="24"/>
        </w:rPr>
      </w:pPr>
      <w:r>
        <w:rPr>
          <w:sz w:val="24"/>
          <w:szCs w:val="24"/>
        </w:rPr>
        <w:tab/>
      </w:r>
    </w:p>
    <w:p w14:paraId="01EB9A15" w14:textId="2465C916" w:rsidR="00C66C08" w:rsidRDefault="00C66C08" w:rsidP="00C66C08">
      <w:pPr>
        <w:tabs>
          <w:tab w:val="left" w:leader="dot" w:pos="8820"/>
        </w:tabs>
        <w:spacing w:line="360" w:lineRule="auto"/>
        <w:jc w:val="both"/>
        <w:rPr>
          <w:sz w:val="24"/>
          <w:szCs w:val="24"/>
        </w:rPr>
      </w:pPr>
      <w:r>
        <w:rPr>
          <w:sz w:val="24"/>
          <w:szCs w:val="24"/>
        </w:rPr>
        <w:tab/>
      </w:r>
    </w:p>
    <w:p w14:paraId="6FE016AC" w14:textId="6A632A99" w:rsidR="00C66C08" w:rsidRDefault="00C66C08" w:rsidP="00C66C08">
      <w:pPr>
        <w:tabs>
          <w:tab w:val="left" w:leader="dot" w:pos="8820"/>
        </w:tabs>
        <w:spacing w:line="360" w:lineRule="auto"/>
        <w:jc w:val="both"/>
        <w:rPr>
          <w:sz w:val="24"/>
          <w:szCs w:val="24"/>
        </w:rPr>
      </w:pPr>
      <w:r>
        <w:rPr>
          <w:sz w:val="24"/>
          <w:szCs w:val="24"/>
        </w:rPr>
        <w:tab/>
      </w:r>
    </w:p>
    <w:p w14:paraId="79661316" w14:textId="34688304" w:rsidR="00C66C08" w:rsidRDefault="00C66C08" w:rsidP="00C66C08">
      <w:pPr>
        <w:tabs>
          <w:tab w:val="left" w:leader="dot" w:pos="8820"/>
        </w:tabs>
        <w:spacing w:line="360" w:lineRule="auto"/>
        <w:jc w:val="both"/>
        <w:rPr>
          <w:sz w:val="24"/>
          <w:szCs w:val="24"/>
        </w:rPr>
      </w:pPr>
      <w:r>
        <w:rPr>
          <w:sz w:val="24"/>
          <w:szCs w:val="24"/>
        </w:rPr>
        <w:tab/>
      </w:r>
    </w:p>
    <w:p w14:paraId="2876F10B" w14:textId="78289B9B" w:rsidR="00C66C08" w:rsidRDefault="00C66C08" w:rsidP="00C66C08">
      <w:pPr>
        <w:tabs>
          <w:tab w:val="left" w:leader="dot" w:pos="8820"/>
        </w:tabs>
        <w:spacing w:line="360" w:lineRule="auto"/>
        <w:jc w:val="both"/>
        <w:rPr>
          <w:sz w:val="24"/>
          <w:szCs w:val="24"/>
        </w:rPr>
      </w:pPr>
      <w:r>
        <w:rPr>
          <w:sz w:val="24"/>
          <w:szCs w:val="24"/>
        </w:rPr>
        <w:tab/>
      </w:r>
    </w:p>
    <w:p w14:paraId="48E672BC" w14:textId="7A7E5CD6" w:rsidR="00C66C08" w:rsidRDefault="00C66C08" w:rsidP="00C66C08">
      <w:pPr>
        <w:tabs>
          <w:tab w:val="left" w:leader="dot" w:pos="8820"/>
        </w:tabs>
        <w:spacing w:line="360" w:lineRule="auto"/>
        <w:jc w:val="both"/>
        <w:rPr>
          <w:sz w:val="24"/>
          <w:szCs w:val="24"/>
        </w:rPr>
      </w:pPr>
      <w:r>
        <w:rPr>
          <w:sz w:val="24"/>
          <w:szCs w:val="24"/>
        </w:rPr>
        <w:tab/>
      </w:r>
    </w:p>
    <w:p w14:paraId="5CBC6F68" w14:textId="6F03BAF6" w:rsidR="00C66C08" w:rsidRDefault="00C66C08" w:rsidP="00C66C08">
      <w:pPr>
        <w:tabs>
          <w:tab w:val="left" w:leader="dot" w:pos="8820"/>
        </w:tabs>
        <w:spacing w:line="360" w:lineRule="auto"/>
        <w:jc w:val="both"/>
        <w:rPr>
          <w:sz w:val="24"/>
          <w:szCs w:val="24"/>
        </w:rPr>
      </w:pPr>
      <w:r>
        <w:rPr>
          <w:sz w:val="24"/>
          <w:szCs w:val="24"/>
        </w:rPr>
        <w:tab/>
      </w:r>
    </w:p>
    <w:p w14:paraId="7D2863E1" w14:textId="59FB4982" w:rsidR="00C66C08" w:rsidRDefault="00C66C08" w:rsidP="00C66C08">
      <w:pPr>
        <w:tabs>
          <w:tab w:val="left" w:leader="dot" w:pos="8820"/>
        </w:tabs>
        <w:spacing w:line="360" w:lineRule="auto"/>
        <w:jc w:val="both"/>
        <w:rPr>
          <w:sz w:val="24"/>
          <w:szCs w:val="24"/>
        </w:rPr>
      </w:pPr>
      <w:r>
        <w:rPr>
          <w:sz w:val="24"/>
          <w:szCs w:val="24"/>
        </w:rPr>
        <w:tab/>
      </w:r>
    </w:p>
    <w:p w14:paraId="183FE396" w14:textId="4092D956" w:rsidR="00C66C08" w:rsidRDefault="00C66C08" w:rsidP="00C66C08">
      <w:pPr>
        <w:tabs>
          <w:tab w:val="left" w:leader="dot" w:pos="8820"/>
        </w:tabs>
        <w:spacing w:line="360" w:lineRule="auto"/>
        <w:jc w:val="both"/>
        <w:rPr>
          <w:sz w:val="24"/>
          <w:szCs w:val="24"/>
        </w:rPr>
      </w:pPr>
      <w:r>
        <w:rPr>
          <w:sz w:val="24"/>
          <w:szCs w:val="24"/>
        </w:rPr>
        <w:tab/>
      </w:r>
    </w:p>
    <w:p w14:paraId="5CA88FAF" w14:textId="27E683DD" w:rsidR="00C66C08" w:rsidRDefault="00C66C08" w:rsidP="00C66C08">
      <w:pPr>
        <w:tabs>
          <w:tab w:val="left" w:leader="dot" w:pos="8820"/>
        </w:tabs>
        <w:spacing w:line="360" w:lineRule="auto"/>
        <w:jc w:val="both"/>
        <w:rPr>
          <w:sz w:val="24"/>
          <w:szCs w:val="24"/>
        </w:rPr>
      </w:pPr>
      <w:r>
        <w:rPr>
          <w:sz w:val="24"/>
          <w:szCs w:val="24"/>
        </w:rPr>
        <w:tab/>
      </w:r>
    </w:p>
    <w:p w14:paraId="515D7785" w14:textId="03304172" w:rsidR="00C66C08" w:rsidRDefault="00C66C08" w:rsidP="00C66C08">
      <w:pPr>
        <w:tabs>
          <w:tab w:val="left" w:leader="dot" w:pos="8820"/>
        </w:tabs>
        <w:spacing w:line="360" w:lineRule="auto"/>
        <w:jc w:val="both"/>
        <w:rPr>
          <w:sz w:val="24"/>
          <w:szCs w:val="24"/>
        </w:rPr>
      </w:pPr>
      <w:r>
        <w:rPr>
          <w:sz w:val="24"/>
          <w:szCs w:val="24"/>
        </w:rPr>
        <w:tab/>
      </w:r>
    </w:p>
    <w:p w14:paraId="6D4B575A" w14:textId="3800B92E" w:rsidR="00C66C08" w:rsidRDefault="00C66C08" w:rsidP="00C66C08">
      <w:pPr>
        <w:tabs>
          <w:tab w:val="left" w:leader="dot" w:pos="8820"/>
        </w:tabs>
        <w:spacing w:line="360" w:lineRule="auto"/>
        <w:jc w:val="both"/>
        <w:rPr>
          <w:sz w:val="24"/>
          <w:szCs w:val="24"/>
        </w:rPr>
      </w:pPr>
      <w:r>
        <w:rPr>
          <w:sz w:val="24"/>
          <w:szCs w:val="24"/>
        </w:rPr>
        <w:tab/>
      </w:r>
    </w:p>
    <w:p w14:paraId="0ECCE9F6" w14:textId="188CED94" w:rsidR="00C66C08" w:rsidRDefault="00C66C08" w:rsidP="00C66C08">
      <w:pPr>
        <w:tabs>
          <w:tab w:val="left" w:leader="dot" w:pos="8820"/>
        </w:tabs>
        <w:spacing w:line="360" w:lineRule="auto"/>
        <w:jc w:val="both"/>
        <w:rPr>
          <w:sz w:val="24"/>
          <w:szCs w:val="24"/>
        </w:rPr>
      </w:pPr>
      <w:r>
        <w:rPr>
          <w:sz w:val="24"/>
          <w:szCs w:val="24"/>
        </w:rPr>
        <w:tab/>
      </w:r>
    </w:p>
    <w:p w14:paraId="71830B66" w14:textId="37A98697" w:rsidR="00C66C08" w:rsidRDefault="00C66C08" w:rsidP="00C66C08">
      <w:pPr>
        <w:tabs>
          <w:tab w:val="left" w:leader="dot" w:pos="8820"/>
        </w:tabs>
        <w:spacing w:line="360" w:lineRule="auto"/>
        <w:jc w:val="both"/>
        <w:rPr>
          <w:sz w:val="24"/>
          <w:szCs w:val="24"/>
        </w:rPr>
      </w:pPr>
      <w:r>
        <w:rPr>
          <w:sz w:val="24"/>
          <w:szCs w:val="24"/>
        </w:rPr>
        <w:tab/>
      </w:r>
    </w:p>
    <w:p w14:paraId="7D9D2D1D" w14:textId="3E4D5242" w:rsidR="00C66C08" w:rsidRDefault="00C66C08" w:rsidP="00C66C08">
      <w:pPr>
        <w:tabs>
          <w:tab w:val="left" w:leader="dot" w:pos="8820"/>
        </w:tabs>
        <w:spacing w:line="360" w:lineRule="auto"/>
        <w:jc w:val="both"/>
        <w:rPr>
          <w:sz w:val="24"/>
          <w:szCs w:val="24"/>
        </w:rPr>
      </w:pPr>
      <w:r>
        <w:rPr>
          <w:sz w:val="24"/>
          <w:szCs w:val="24"/>
        </w:rPr>
        <w:tab/>
      </w:r>
    </w:p>
    <w:p w14:paraId="375972E9" w14:textId="1F97157B" w:rsidR="00C66C08" w:rsidRDefault="00C66C08" w:rsidP="00C66C08">
      <w:pPr>
        <w:tabs>
          <w:tab w:val="left" w:leader="dot" w:pos="8820"/>
        </w:tabs>
        <w:spacing w:line="360" w:lineRule="auto"/>
        <w:jc w:val="both"/>
        <w:rPr>
          <w:sz w:val="24"/>
          <w:szCs w:val="24"/>
        </w:rPr>
      </w:pPr>
      <w:r>
        <w:rPr>
          <w:sz w:val="24"/>
          <w:szCs w:val="24"/>
        </w:rPr>
        <w:tab/>
      </w:r>
    </w:p>
    <w:p w14:paraId="021FC244" w14:textId="31241661" w:rsidR="00C66C08" w:rsidRDefault="00C66C08" w:rsidP="00C66C08">
      <w:pPr>
        <w:tabs>
          <w:tab w:val="left" w:leader="dot" w:pos="8820"/>
        </w:tabs>
        <w:spacing w:line="360" w:lineRule="auto"/>
        <w:jc w:val="both"/>
        <w:rPr>
          <w:sz w:val="24"/>
          <w:szCs w:val="24"/>
        </w:rPr>
      </w:pPr>
      <w:r>
        <w:rPr>
          <w:sz w:val="24"/>
          <w:szCs w:val="24"/>
        </w:rPr>
        <w:tab/>
      </w:r>
    </w:p>
    <w:p w14:paraId="6F5693A5" w14:textId="0D01A1B3" w:rsidR="00F31817" w:rsidRDefault="00C66C08" w:rsidP="00C66C08">
      <w:pPr>
        <w:tabs>
          <w:tab w:val="left" w:leader="dot" w:pos="8820"/>
        </w:tabs>
        <w:spacing w:line="360" w:lineRule="auto"/>
        <w:jc w:val="both"/>
        <w:rPr>
          <w:sz w:val="24"/>
          <w:szCs w:val="24"/>
        </w:rPr>
      </w:pPr>
      <w:r>
        <w:rPr>
          <w:sz w:val="24"/>
          <w:szCs w:val="24"/>
        </w:rPr>
        <w:tab/>
      </w:r>
    </w:p>
    <w:p w14:paraId="12A51976" w14:textId="3AF348C6" w:rsidR="00F31817" w:rsidRDefault="00F31817">
      <w:pPr>
        <w:rPr>
          <w:sz w:val="24"/>
          <w:szCs w:val="24"/>
        </w:rPr>
      </w:pPr>
      <w:r>
        <w:rPr>
          <w:sz w:val="24"/>
          <w:szCs w:val="24"/>
        </w:rPr>
        <w:br w:type="page"/>
      </w:r>
      <w:r w:rsidRPr="00F31817">
        <w:rPr>
          <w:sz w:val="24"/>
          <w:szCs w:val="24"/>
        </w:rPr>
        <w:lastRenderedPageBreak/>
        <w:drawing>
          <wp:inline distT="0" distB="0" distL="0" distR="0" wp14:anchorId="223B9532" wp14:editId="3865FD94">
            <wp:extent cx="6162675" cy="7535147"/>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69943" cy="7544033"/>
                    </a:xfrm>
                    <a:prstGeom prst="rect">
                      <a:avLst/>
                    </a:prstGeom>
                  </pic:spPr>
                </pic:pic>
              </a:graphicData>
            </a:graphic>
          </wp:inline>
        </w:drawing>
      </w:r>
    </w:p>
    <w:p w14:paraId="4022AADC" w14:textId="77777777" w:rsidR="00C66C08" w:rsidRDefault="00C66C08" w:rsidP="00C66C08">
      <w:pPr>
        <w:tabs>
          <w:tab w:val="left" w:leader="dot" w:pos="8820"/>
        </w:tabs>
        <w:spacing w:line="360" w:lineRule="auto"/>
        <w:jc w:val="both"/>
        <w:rPr>
          <w:sz w:val="24"/>
          <w:szCs w:val="24"/>
        </w:rPr>
      </w:pPr>
    </w:p>
    <w:sectPr w:rsidR="00C66C08" w:rsidSect="00551912">
      <w:footerReference w:type="default" r:id="rId1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7F22E" w14:textId="77777777" w:rsidR="001A1267" w:rsidRDefault="001A1267" w:rsidP="00310187">
      <w:pPr>
        <w:spacing w:after="0" w:line="240" w:lineRule="auto"/>
      </w:pPr>
      <w:r>
        <w:separator/>
      </w:r>
    </w:p>
  </w:endnote>
  <w:endnote w:type="continuationSeparator" w:id="0">
    <w:p w14:paraId="4B6086CB" w14:textId="77777777" w:rsidR="001A1267" w:rsidRDefault="001A1267" w:rsidP="0031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VNI-Fato">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2000505000000020004"/>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C3744" w14:textId="66A20BF0" w:rsidR="004C715D" w:rsidRDefault="004C715D">
    <w:pPr>
      <w:pStyle w:val="Footer"/>
      <w:jc w:val="center"/>
    </w:pPr>
  </w:p>
  <w:p w14:paraId="209D5B1C" w14:textId="596776C7" w:rsidR="004C715D" w:rsidRDefault="004C71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426320"/>
      <w:docPartObj>
        <w:docPartGallery w:val="Page Numbers (Bottom of Page)"/>
        <w:docPartUnique/>
      </w:docPartObj>
    </w:sdtPr>
    <w:sdtEndPr>
      <w:rPr>
        <w:noProof/>
      </w:rPr>
    </w:sdtEndPr>
    <w:sdtContent>
      <w:p w14:paraId="248361C1" w14:textId="3A87C007" w:rsidR="004C715D" w:rsidRDefault="004C715D">
        <w:pPr>
          <w:pStyle w:val="Footer"/>
          <w:jc w:val="center"/>
        </w:pPr>
        <w:r>
          <w:fldChar w:fldCharType="begin"/>
        </w:r>
        <w:r>
          <w:instrText xml:space="preserve"> PAGE   \* MERGEFORMAT </w:instrText>
        </w:r>
        <w:r>
          <w:fldChar w:fldCharType="separate"/>
        </w:r>
        <w:r w:rsidR="00B7183B">
          <w:rPr>
            <w:noProof/>
          </w:rPr>
          <w:t>3</w:t>
        </w:r>
        <w:r>
          <w:rPr>
            <w:noProof/>
          </w:rPr>
          <w:fldChar w:fldCharType="end"/>
        </w:r>
      </w:p>
    </w:sdtContent>
  </w:sdt>
  <w:p w14:paraId="5F49F8AF" w14:textId="77777777" w:rsidR="004C715D" w:rsidRDefault="004C71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C4FCB" w14:textId="77777777" w:rsidR="001A1267" w:rsidRDefault="001A1267" w:rsidP="00310187">
      <w:pPr>
        <w:spacing w:after="0" w:line="240" w:lineRule="auto"/>
      </w:pPr>
      <w:r>
        <w:separator/>
      </w:r>
    </w:p>
  </w:footnote>
  <w:footnote w:type="continuationSeparator" w:id="0">
    <w:p w14:paraId="4B1A99F7" w14:textId="77777777" w:rsidR="001A1267" w:rsidRDefault="001A1267" w:rsidP="00310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5A9D77"/>
    <w:multiLevelType w:val="singleLevel"/>
    <w:tmpl w:val="F25A9D7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706262A"/>
    <w:multiLevelType w:val="singleLevel"/>
    <w:tmpl w:val="F706262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B6AB836"/>
    <w:multiLevelType w:val="singleLevel"/>
    <w:tmpl w:val="FB6AB83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1CD3E95"/>
    <w:multiLevelType w:val="singleLevel"/>
    <w:tmpl w:val="01CD3E95"/>
    <w:lvl w:ilvl="0">
      <w:start w:val="1"/>
      <w:numFmt w:val="decimal"/>
      <w:lvlText w:val="%1."/>
      <w:lvlJc w:val="left"/>
      <w:pPr>
        <w:tabs>
          <w:tab w:val="left" w:pos="425"/>
        </w:tabs>
        <w:ind w:left="425" w:hanging="425"/>
      </w:pPr>
      <w:rPr>
        <w:rFonts w:hint="default"/>
      </w:rPr>
    </w:lvl>
  </w:abstractNum>
  <w:abstractNum w:abstractNumId="4" w15:restartNumberingAfterBreak="0">
    <w:nsid w:val="0382372F"/>
    <w:multiLevelType w:val="hybridMultilevel"/>
    <w:tmpl w:val="00F4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576C"/>
    <w:multiLevelType w:val="hybridMultilevel"/>
    <w:tmpl w:val="0044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A14A2"/>
    <w:multiLevelType w:val="hybridMultilevel"/>
    <w:tmpl w:val="92C056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FD35CB"/>
    <w:multiLevelType w:val="hybridMultilevel"/>
    <w:tmpl w:val="B19E87D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B92D66"/>
    <w:multiLevelType w:val="hybridMultilevel"/>
    <w:tmpl w:val="B0CA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E3B27"/>
    <w:multiLevelType w:val="hybridMultilevel"/>
    <w:tmpl w:val="17DCD0D6"/>
    <w:lvl w:ilvl="0" w:tplc="F706262A">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33E81C01"/>
    <w:multiLevelType w:val="hybridMultilevel"/>
    <w:tmpl w:val="19A8A050"/>
    <w:lvl w:ilvl="0" w:tplc="45A41B5E">
      <w:start w:val="1"/>
      <w:numFmt w:val="decimal"/>
      <w:lvlText w:val="%1."/>
      <w:lvlJc w:val="left"/>
      <w:pPr>
        <w:tabs>
          <w:tab w:val="num" w:pos="425"/>
        </w:tabs>
        <w:ind w:left="425"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3F2076C"/>
    <w:multiLevelType w:val="hybridMultilevel"/>
    <w:tmpl w:val="D2409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855FD4"/>
    <w:multiLevelType w:val="hybridMultilevel"/>
    <w:tmpl w:val="0B82C806"/>
    <w:lvl w:ilvl="0" w:tplc="F25A9D77">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BD92D9A"/>
    <w:multiLevelType w:val="hybridMultilevel"/>
    <w:tmpl w:val="B5F6576E"/>
    <w:lvl w:ilvl="0" w:tplc="F25A9D77">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DB21CC7"/>
    <w:multiLevelType w:val="hybridMultilevel"/>
    <w:tmpl w:val="688C5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E67E0"/>
    <w:multiLevelType w:val="hybridMultilevel"/>
    <w:tmpl w:val="323452F4"/>
    <w:lvl w:ilvl="0" w:tplc="DEEEFC78">
      <w:start w:val="10"/>
      <w:numFmt w:val="bullet"/>
      <w:lvlText w:val="-"/>
      <w:lvlJc w:val="left"/>
      <w:pPr>
        <w:ind w:left="1584" w:hanging="360"/>
      </w:pPr>
      <w:rPr>
        <w:rFonts w:ascii="Times New Roman" w:eastAsia="SimSun" w:hAnsi="Times New Roman" w:cs="Times New Roman"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40570927"/>
    <w:multiLevelType w:val="hybridMultilevel"/>
    <w:tmpl w:val="94946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D66E8"/>
    <w:multiLevelType w:val="hybridMultilevel"/>
    <w:tmpl w:val="3A4002A8"/>
    <w:lvl w:ilvl="0" w:tplc="04090001">
      <w:start w:val="1"/>
      <w:numFmt w:val="bullet"/>
      <w:lvlText w:val=""/>
      <w:lvlJc w:val="left"/>
      <w:pPr>
        <w:tabs>
          <w:tab w:val="left" w:pos="425"/>
        </w:tabs>
        <w:ind w:left="425" w:hanging="425"/>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10467"/>
    <w:multiLevelType w:val="hybridMultilevel"/>
    <w:tmpl w:val="354E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74710"/>
    <w:multiLevelType w:val="singleLevel"/>
    <w:tmpl w:val="55074710"/>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6B053D9"/>
    <w:multiLevelType w:val="hybridMultilevel"/>
    <w:tmpl w:val="DC2AF5F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21" w15:restartNumberingAfterBreak="0">
    <w:nsid w:val="5D0D7BE6"/>
    <w:multiLevelType w:val="multilevel"/>
    <w:tmpl w:val="D8F02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2954"/>
    <w:multiLevelType w:val="hybridMultilevel"/>
    <w:tmpl w:val="75EA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13B29"/>
    <w:multiLevelType w:val="hybridMultilevel"/>
    <w:tmpl w:val="C974ED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A740973"/>
    <w:multiLevelType w:val="hybridMultilevel"/>
    <w:tmpl w:val="ABA20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861B4B"/>
    <w:multiLevelType w:val="singleLevel"/>
    <w:tmpl w:val="01CD3E95"/>
    <w:lvl w:ilvl="0">
      <w:start w:val="1"/>
      <w:numFmt w:val="decimal"/>
      <w:lvlText w:val="%1."/>
      <w:lvlJc w:val="left"/>
      <w:pPr>
        <w:tabs>
          <w:tab w:val="left" w:pos="425"/>
        </w:tabs>
        <w:ind w:left="425" w:hanging="425"/>
      </w:pPr>
      <w:rPr>
        <w:rFonts w:hint="default"/>
      </w:rPr>
    </w:lvl>
  </w:abstractNum>
  <w:num w:numId="1">
    <w:abstractNumId w:val="3"/>
  </w:num>
  <w:num w:numId="2">
    <w:abstractNumId w:val="1"/>
  </w:num>
  <w:num w:numId="3">
    <w:abstractNumId w:val="19"/>
  </w:num>
  <w:num w:numId="4">
    <w:abstractNumId w:val="0"/>
  </w:num>
  <w:num w:numId="5">
    <w:abstractNumId w:val="2"/>
  </w:num>
  <w:num w:numId="6">
    <w:abstractNumId w:val="25"/>
  </w:num>
  <w:num w:numId="7">
    <w:abstractNumId w:val="4"/>
  </w:num>
  <w:num w:numId="8">
    <w:abstractNumId w:val="20"/>
  </w:num>
  <w:num w:numId="9">
    <w:abstractNumId w:val="18"/>
  </w:num>
  <w:num w:numId="10">
    <w:abstractNumId w:val="8"/>
  </w:num>
  <w:num w:numId="11">
    <w:abstractNumId w:val="16"/>
  </w:num>
  <w:num w:numId="12">
    <w:abstractNumId w:val="11"/>
  </w:num>
  <w:num w:numId="13">
    <w:abstractNumId w:val="9"/>
  </w:num>
  <w:num w:numId="14">
    <w:abstractNumId w:val="14"/>
  </w:num>
  <w:num w:numId="15">
    <w:abstractNumId w:val="17"/>
  </w:num>
  <w:num w:numId="16">
    <w:abstractNumId w:val="7"/>
  </w:num>
  <w:num w:numId="17">
    <w:abstractNumId w:val="6"/>
  </w:num>
  <w:num w:numId="18">
    <w:abstractNumId w:val="23"/>
  </w:num>
  <w:num w:numId="19">
    <w:abstractNumId w:val="24"/>
  </w:num>
  <w:num w:numId="20">
    <w:abstractNumId w:val="22"/>
  </w:num>
  <w:num w:numId="21">
    <w:abstractNumId w:val="5"/>
  </w:num>
  <w:num w:numId="22">
    <w:abstractNumId w:val="15"/>
  </w:num>
  <w:num w:numId="23">
    <w:abstractNumId w:val="10"/>
  </w:num>
  <w:num w:numId="24">
    <w:abstractNumId w:val="21"/>
  </w:num>
  <w:num w:numId="25">
    <w:abstractNumId w:val="1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D45D50"/>
    <w:rsid w:val="0000063E"/>
    <w:rsid w:val="000049FD"/>
    <w:rsid w:val="00011C9E"/>
    <w:rsid w:val="00013401"/>
    <w:rsid w:val="000135B6"/>
    <w:rsid w:val="00013AE8"/>
    <w:rsid w:val="0001432C"/>
    <w:rsid w:val="000149B3"/>
    <w:rsid w:val="00015DAB"/>
    <w:rsid w:val="000175B9"/>
    <w:rsid w:val="00020B5C"/>
    <w:rsid w:val="00020EAF"/>
    <w:rsid w:val="0002181E"/>
    <w:rsid w:val="00030EF5"/>
    <w:rsid w:val="00030FA0"/>
    <w:rsid w:val="00032CF3"/>
    <w:rsid w:val="00033F4B"/>
    <w:rsid w:val="0003492B"/>
    <w:rsid w:val="00037518"/>
    <w:rsid w:val="00037D55"/>
    <w:rsid w:val="000424B0"/>
    <w:rsid w:val="00043A03"/>
    <w:rsid w:val="00046242"/>
    <w:rsid w:val="00046289"/>
    <w:rsid w:val="000476A4"/>
    <w:rsid w:val="00051A87"/>
    <w:rsid w:val="000528B7"/>
    <w:rsid w:val="0005396E"/>
    <w:rsid w:val="00055053"/>
    <w:rsid w:val="00056EC3"/>
    <w:rsid w:val="00060B53"/>
    <w:rsid w:val="000615D9"/>
    <w:rsid w:val="00063B89"/>
    <w:rsid w:val="00063CEA"/>
    <w:rsid w:val="000642E2"/>
    <w:rsid w:val="00064FD9"/>
    <w:rsid w:val="000668FD"/>
    <w:rsid w:val="000669C6"/>
    <w:rsid w:val="000703BF"/>
    <w:rsid w:val="00070754"/>
    <w:rsid w:val="00070BA0"/>
    <w:rsid w:val="00071E7B"/>
    <w:rsid w:val="00072E4E"/>
    <w:rsid w:val="00074224"/>
    <w:rsid w:val="00074D87"/>
    <w:rsid w:val="00075BE5"/>
    <w:rsid w:val="000762C7"/>
    <w:rsid w:val="0007768D"/>
    <w:rsid w:val="00085DEC"/>
    <w:rsid w:val="00091A24"/>
    <w:rsid w:val="00093624"/>
    <w:rsid w:val="000A0009"/>
    <w:rsid w:val="000A0698"/>
    <w:rsid w:val="000A3C9B"/>
    <w:rsid w:val="000A3EFB"/>
    <w:rsid w:val="000A4BBB"/>
    <w:rsid w:val="000A5403"/>
    <w:rsid w:val="000A5F8F"/>
    <w:rsid w:val="000A6CF5"/>
    <w:rsid w:val="000B0052"/>
    <w:rsid w:val="000B03E5"/>
    <w:rsid w:val="000B1E52"/>
    <w:rsid w:val="000B2369"/>
    <w:rsid w:val="000B2B0B"/>
    <w:rsid w:val="000B2DE7"/>
    <w:rsid w:val="000B30D1"/>
    <w:rsid w:val="000B4F52"/>
    <w:rsid w:val="000B5263"/>
    <w:rsid w:val="000B57E4"/>
    <w:rsid w:val="000B68A8"/>
    <w:rsid w:val="000B743B"/>
    <w:rsid w:val="000C219B"/>
    <w:rsid w:val="000C2692"/>
    <w:rsid w:val="000C401E"/>
    <w:rsid w:val="000C45BA"/>
    <w:rsid w:val="000D121B"/>
    <w:rsid w:val="000D1DDE"/>
    <w:rsid w:val="000D48A6"/>
    <w:rsid w:val="000D559F"/>
    <w:rsid w:val="000E093F"/>
    <w:rsid w:val="000E1649"/>
    <w:rsid w:val="000E7675"/>
    <w:rsid w:val="00100FB1"/>
    <w:rsid w:val="00101A61"/>
    <w:rsid w:val="001039F2"/>
    <w:rsid w:val="00104537"/>
    <w:rsid w:val="00110F8F"/>
    <w:rsid w:val="001136E1"/>
    <w:rsid w:val="00115103"/>
    <w:rsid w:val="00116C69"/>
    <w:rsid w:val="0012642C"/>
    <w:rsid w:val="00130A51"/>
    <w:rsid w:val="001310F9"/>
    <w:rsid w:val="00132D39"/>
    <w:rsid w:val="001349AB"/>
    <w:rsid w:val="001350CE"/>
    <w:rsid w:val="0013591F"/>
    <w:rsid w:val="00136567"/>
    <w:rsid w:val="00137883"/>
    <w:rsid w:val="00140A3F"/>
    <w:rsid w:val="00141824"/>
    <w:rsid w:val="00144877"/>
    <w:rsid w:val="00144AAA"/>
    <w:rsid w:val="00146726"/>
    <w:rsid w:val="00153F08"/>
    <w:rsid w:val="00154269"/>
    <w:rsid w:val="00154925"/>
    <w:rsid w:val="00157DCA"/>
    <w:rsid w:val="00160C1C"/>
    <w:rsid w:val="001628B8"/>
    <w:rsid w:val="00166236"/>
    <w:rsid w:val="00170E57"/>
    <w:rsid w:val="001740D8"/>
    <w:rsid w:val="00177504"/>
    <w:rsid w:val="00177BAC"/>
    <w:rsid w:val="001808F0"/>
    <w:rsid w:val="00180DBA"/>
    <w:rsid w:val="00181537"/>
    <w:rsid w:val="00182834"/>
    <w:rsid w:val="00184626"/>
    <w:rsid w:val="0018491F"/>
    <w:rsid w:val="00184C3E"/>
    <w:rsid w:val="00194134"/>
    <w:rsid w:val="00194B7C"/>
    <w:rsid w:val="00196095"/>
    <w:rsid w:val="001A1267"/>
    <w:rsid w:val="001A1AAE"/>
    <w:rsid w:val="001A3B7C"/>
    <w:rsid w:val="001A527C"/>
    <w:rsid w:val="001A60BD"/>
    <w:rsid w:val="001A61F5"/>
    <w:rsid w:val="001B0306"/>
    <w:rsid w:val="001B10FD"/>
    <w:rsid w:val="001B1E1C"/>
    <w:rsid w:val="001B34D6"/>
    <w:rsid w:val="001C1136"/>
    <w:rsid w:val="001C2904"/>
    <w:rsid w:val="001C42EA"/>
    <w:rsid w:val="001D10D1"/>
    <w:rsid w:val="001D7A9C"/>
    <w:rsid w:val="001E48DB"/>
    <w:rsid w:val="001E6E07"/>
    <w:rsid w:val="001F12C2"/>
    <w:rsid w:val="001F1C73"/>
    <w:rsid w:val="001F2CDE"/>
    <w:rsid w:val="001F3139"/>
    <w:rsid w:val="001F3577"/>
    <w:rsid w:val="001F433D"/>
    <w:rsid w:val="001F5D5C"/>
    <w:rsid w:val="001F6AF0"/>
    <w:rsid w:val="001F6B49"/>
    <w:rsid w:val="001F78E5"/>
    <w:rsid w:val="001F7E75"/>
    <w:rsid w:val="001F7F1B"/>
    <w:rsid w:val="00200DBE"/>
    <w:rsid w:val="0020131A"/>
    <w:rsid w:val="00201FA0"/>
    <w:rsid w:val="00202016"/>
    <w:rsid w:val="002057B5"/>
    <w:rsid w:val="00206E52"/>
    <w:rsid w:val="002074F2"/>
    <w:rsid w:val="00207659"/>
    <w:rsid w:val="00210337"/>
    <w:rsid w:val="00214496"/>
    <w:rsid w:val="002165D5"/>
    <w:rsid w:val="00216AF7"/>
    <w:rsid w:val="00220A86"/>
    <w:rsid w:val="00220ECB"/>
    <w:rsid w:val="00221055"/>
    <w:rsid w:val="00224151"/>
    <w:rsid w:val="00224AFE"/>
    <w:rsid w:val="00224F83"/>
    <w:rsid w:val="00230531"/>
    <w:rsid w:val="00230D1C"/>
    <w:rsid w:val="00231D56"/>
    <w:rsid w:val="00232561"/>
    <w:rsid w:val="00235589"/>
    <w:rsid w:val="00235BF2"/>
    <w:rsid w:val="00235DBD"/>
    <w:rsid w:val="00237840"/>
    <w:rsid w:val="00245364"/>
    <w:rsid w:val="00247179"/>
    <w:rsid w:val="002474FB"/>
    <w:rsid w:val="00253B1E"/>
    <w:rsid w:val="00260181"/>
    <w:rsid w:val="0026091F"/>
    <w:rsid w:val="002610E7"/>
    <w:rsid w:val="00262902"/>
    <w:rsid w:val="002638BD"/>
    <w:rsid w:val="00271386"/>
    <w:rsid w:val="00272172"/>
    <w:rsid w:val="00272979"/>
    <w:rsid w:val="00272BD7"/>
    <w:rsid w:val="00272C68"/>
    <w:rsid w:val="00273518"/>
    <w:rsid w:val="00273B0A"/>
    <w:rsid w:val="002761CD"/>
    <w:rsid w:val="002828EC"/>
    <w:rsid w:val="002835D9"/>
    <w:rsid w:val="00283944"/>
    <w:rsid w:val="00285B49"/>
    <w:rsid w:val="00285E5A"/>
    <w:rsid w:val="00290CD4"/>
    <w:rsid w:val="00293FD1"/>
    <w:rsid w:val="00297916"/>
    <w:rsid w:val="002A0C39"/>
    <w:rsid w:val="002A0D48"/>
    <w:rsid w:val="002A1D45"/>
    <w:rsid w:val="002A4B71"/>
    <w:rsid w:val="002A59BB"/>
    <w:rsid w:val="002A7BF7"/>
    <w:rsid w:val="002B139F"/>
    <w:rsid w:val="002B1A3A"/>
    <w:rsid w:val="002B1BA4"/>
    <w:rsid w:val="002B5247"/>
    <w:rsid w:val="002B5275"/>
    <w:rsid w:val="002C1E96"/>
    <w:rsid w:val="002C232F"/>
    <w:rsid w:val="002D050A"/>
    <w:rsid w:val="002D1AFE"/>
    <w:rsid w:val="002D5A69"/>
    <w:rsid w:val="002D7120"/>
    <w:rsid w:val="002D7CAD"/>
    <w:rsid w:val="002E271E"/>
    <w:rsid w:val="002E3CB2"/>
    <w:rsid w:val="002F03CE"/>
    <w:rsid w:val="002F0A9F"/>
    <w:rsid w:val="002F4E57"/>
    <w:rsid w:val="00303105"/>
    <w:rsid w:val="00310187"/>
    <w:rsid w:val="003108D1"/>
    <w:rsid w:val="00310BB1"/>
    <w:rsid w:val="003121B3"/>
    <w:rsid w:val="003122C4"/>
    <w:rsid w:val="00313069"/>
    <w:rsid w:val="00320E28"/>
    <w:rsid w:val="00325461"/>
    <w:rsid w:val="00326785"/>
    <w:rsid w:val="00327B55"/>
    <w:rsid w:val="00331612"/>
    <w:rsid w:val="0033635C"/>
    <w:rsid w:val="00336BB2"/>
    <w:rsid w:val="0033701C"/>
    <w:rsid w:val="003402D9"/>
    <w:rsid w:val="00341DBE"/>
    <w:rsid w:val="00341E69"/>
    <w:rsid w:val="00342209"/>
    <w:rsid w:val="00343279"/>
    <w:rsid w:val="0034348D"/>
    <w:rsid w:val="00353511"/>
    <w:rsid w:val="003545A7"/>
    <w:rsid w:val="003549EC"/>
    <w:rsid w:val="00355DBD"/>
    <w:rsid w:val="00356BC2"/>
    <w:rsid w:val="00361AE5"/>
    <w:rsid w:val="00362BF6"/>
    <w:rsid w:val="00362CDD"/>
    <w:rsid w:val="00362D89"/>
    <w:rsid w:val="0036322F"/>
    <w:rsid w:val="003632D6"/>
    <w:rsid w:val="00364183"/>
    <w:rsid w:val="003654F5"/>
    <w:rsid w:val="00370068"/>
    <w:rsid w:val="00371023"/>
    <w:rsid w:val="0037527E"/>
    <w:rsid w:val="0037683C"/>
    <w:rsid w:val="0037697C"/>
    <w:rsid w:val="00377160"/>
    <w:rsid w:val="00382566"/>
    <w:rsid w:val="00383980"/>
    <w:rsid w:val="00384DF8"/>
    <w:rsid w:val="00384E84"/>
    <w:rsid w:val="00385297"/>
    <w:rsid w:val="00387E17"/>
    <w:rsid w:val="00391269"/>
    <w:rsid w:val="003A011F"/>
    <w:rsid w:val="003A10A4"/>
    <w:rsid w:val="003A470C"/>
    <w:rsid w:val="003A63C6"/>
    <w:rsid w:val="003A6E39"/>
    <w:rsid w:val="003A7954"/>
    <w:rsid w:val="003B2D20"/>
    <w:rsid w:val="003B431C"/>
    <w:rsid w:val="003B4491"/>
    <w:rsid w:val="003B626B"/>
    <w:rsid w:val="003B7646"/>
    <w:rsid w:val="003C023B"/>
    <w:rsid w:val="003C02A4"/>
    <w:rsid w:val="003C096E"/>
    <w:rsid w:val="003C0E76"/>
    <w:rsid w:val="003C1942"/>
    <w:rsid w:val="003C258A"/>
    <w:rsid w:val="003C30EF"/>
    <w:rsid w:val="003C41D0"/>
    <w:rsid w:val="003C56FF"/>
    <w:rsid w:val="003C6611"/>
    <w:rsid w:val="003D04EB"/>
    <w:rsid w:val="003D0B67"/>
    <w:rsid w:val="003D2B21"/>
    <w:rsid w:val="003D3AF4"/>
    <w:rsid w:val="003D3C29"/>
    <w:rsid w:val="003D4000"/>
    <w:rsid w:val="003D4667"/>
    <w:rsid w:val="003D4E37"/>
    <w:rsid w:val="003D5186"/>
    <w:rsid w:val="003D6B6A"/>
    <w:rsid w:val="003E0935"/>
    <w:rsid w:val="003E0C1C"/>
    <w:rsid w:val="003E24AA"/>
    <w:rsid w:val="003E72E4"/>
    <w:rsid w:val="003F1904"/>
    <w:rsid w:val="003F7AE5"/>
    <w:rsid w:val="00401A18"/>
    <w:rsid w:val="00401EC6"/>
    <w:rsid w:val="004022BC"/>
    <w:rsid w:val="0040238E"/>
    <w:rsid w:val="00402DC3"/>
    <w:rsid w:val="00407ACF"/>
    <w:rsid w:val="00417B85"/>
    <w:rsid w:val="00417D12"/>
    <w:rsid w:val="0042152D"/>
    <w:rsid w:val="004225A1"/>
    <w:rsid w:val="00423F19"/>
    <w:rsid w:val="00424B00"/>
    <w:rsid w:val="004259EA"/>
    <w:rsid w:val="00425A2F"/>
    <w:rsid w:val="00430459"/>
    <w:rsid w:val="00434D10"/>
    <w:rsid w:val="00440EFE"/>
    <w:rsid w:val="004432A6"/>
    <w:rsid w:val="0044359F"/>
    <w:rsid w:val="00451249"/>
    <w:rsid w:val="0045139A"/>
    <w:rsid w:val="00452235"/>
    <w:rsid w:val="004560B2"/>
    <w:rsid w:val="0045776F"/>
    <w:rsid w:val="00457D96"/>
    <w:rsid w:val="00462BA2"/>
    <w:rsid w:val="00467188"/>
    <w:rsid w:val="00467B41"/>
    <w:rsid w:val="0047020C"/>
    <w:rsid w:val="004705C7"/>
    <w:rsid w:val="00470A88"/>
    <w:rsid w:val="00471E3E"/>
    <w:rsid w:val="00471F6B"/>
    <w:rsid w:val="00472E68"/>
    <w:rsid w:val="00475E22"/>
    <w:rsid w:val="0047658A"/>
    <w:rsid w:val="00476AC4"/>
    <w:rsid w:val="00477DA5"/>
    <w:rsid w:val="004809C6"/>
    <w:rsid w:val="004816F4"/>
    <w:rsid w:val="00483751"/>
    <w:rsid w:val="0048673A"/>
    <w:rsid w:val="004901D2"/>
    <w:rsid w:val="00496FDB"/>
    <w:rsid w:val="004A158F"/>
    <w:rsid w:val="004A1D7E"/>
    <w:rsid w:val="004A3738"/>
    <w:rsid w:val="004A54A3"/>
    <w:rsid w:val="004B01BA"/>
    <w:rsid w:val="004B2B48"/>
    <w:rsid w:val="004B519A"/>
    <w:rsid w:val="004B6B53"/>
    <w:rsid w:val="004C19EE"/>
    <w:rsid w:val="004C46DA"/>
    <w:rsid w:val="004C4BAC"/>
    <w:rsid w:val="004C5B62"/>
    <w:rsid w:val="004C5CFD"/>
    <w:rsid w:val="004C715D"/>
    <w:rsid w:val="004D0714"/>
    <w:rsid w:val="004D2D91"/>
    <w:rsid w:val="004D6491"/>
    <w:rsid w:val="004D7157"/>
    <w:rsid w:val="004E0E83"/>
    <w:rsid w:val="004E3E5F"/>
    <w:rsid w:val="004F0032"/>
    <w:rsid w:val="004F15A6"/>
    <w:rsid w:val="004F1C2D"/>
    <w:rsid w:val="004F2BEE"/>
    <w:rsid w:val="004F3169"/>
    <w:rsid w:val="004F73A1"/>
    <w:rsid w:val="00500395"/>
    <w:rsid w:val="00500E15"/>
    <w:rsid w:val="00500E49"/>
    <w:rsid w:val="00502E1E"/>
    <w:rsid w:val="005051C0"/>
    <w:rsid w:val="005064BA"/>
    <w:rsid w:val="005126AD"/>
    <w:rsid w:val="0051783B"/>
    <w:rsid w:val="00523D03"/>
    <w:rsid w:val="0052488F"/>
    <w:rsid w:val="00530DAF"/>
    <w:rsid w:val="00543F9E"/>
    <w:rsid w:val="00544F5E"/>
    <w:rsid w:val="00550951"/>
    <w:rsid w:val="00551912"/>
    <w:rsid w:val="00552FD8"/>
    <w:rsid w:val="00553E60"/>
    <w:rsid w:val="005575FA"/>
    <w:rsid w:val="005609FA"/>
    <w:rsid w:val="00564CC2"/>
    <w:rsid w:val="00565401"/>
    <w:rsid w:val="005667FE"/>
    <w:rsid w:val="00566C1E"/>
    <w:rsid w:val="00567A27"/>
    <w:rsid w:val="0057091D"/>
    <w:rsid w:val="00573251"/>
    <w:rsid w:val="005763FA"/>
    <w:rsid w:val="00581546"/>
    <w:rsid w:val="0058299A"/>
    <w:rsid w:val="00584AC0"/>
    <w:rsid w:val="00584B30"/>
    <w:rsid w:val="0058549A"/>
    <w:rsid w:val="005867B6"/>
    <w:rsid w:val="00587546"/>
    <w:rsid w:val="00587EA0"/>
    <w:rsid w:val="00590263"/>
    <w:rsid w:val="00591B13"/>
    <w:rsid w:val="005951CF"/>
    <w:rsid w:val="00597533"/>
    <w:rsid w:val="005A044F"/>
    <w:rsid w:val="005A04BB"/>
    <w:rsid w:val="005A0CF5"/>
    <w:rsid w:val="005A3295"/>
    <w:rsid w:val="005A4C65"/>
    <w:rsid w:val="005C340B"/>
    <w:rsid w:val="005C3693"/>
    <w:rsid w:val="005C3AD6"/>
    <w:rsid w:val="005C530D"/>
    <w:rsid w:val="005C6E9C"/>
    <w:rsid w:val="005D3BC7"/>
    <w:rsid w:val="005E3AD5"/>
    <w:rsid w:val="005E50BA"/>
    <w:rsid w:val="005F1950"/>
    <w:rsid w:val="005F2007"/>
    <w:rsid w:val="005F2EB0"/>
    <w:rsid w:val="005F2F5B"/>
    <w:rsid w:val="005F6FDC"/>
    <w:rsid w:val="00604E29"/>
    <w:rsid w:val="0060627F"/>
    <w:rsid w:val="006116CF"/>
    <w:rsid w:val="006117C0"/>
    <w:rsid w:val="0061603F"/>
    <w:rsid w:val="00624647"/>
    <w:rsid w:val="00626F5C"/>
    <w:rsid w:val="00627DDD"/>
    <w:rsid w:val="00635555"/>
    <w:rsid w:val="0063612A"/>
    <w:rsid w:val="00640496"/>
    <w:rsid w:val="0064298B"/>
    <w:rsid w:val="00643075"/>
    <w:rsid w:val="0064378F"/>
    <w:rsid w:val="00643A21"/>
    <w:rsid w:val="006443C4"/>
    <w:rsid w:val="00645A15"/>
    <w:rsid w:val="00647229"/>
    <w:rsid w:val="00647812"/>
    <w:rsid w:val="006479D5"/>
    <w:rsid w:val="00651063"/>
    <w:rsid w:val="0065295F"/>
    <w:rsid w:val="00653CC8"/>
    <w:rsid w:val="0065421E"/>
    <w:rsid w:val="00657C80"/>
    <w:rsid w:val="00661753"/>
    <w:rsid w:val="0066408D"/>
    <w:rsid w:val="00667E3B"/>
    <w:rsid w:val="00670340"/>
    <w:rsid w:val="00670985"/>
    <w:rsid w:val="006750B0"/>
    <w:rsid w:val="00675A53"/>
    <w:rsid w:val="00676084"/>
    <w:rsid w:val="0067675B"/>
    <w:rsid w:val="00681A5F"/>
    <w:rsid w:val="006822C4"/>
    <w:rsid w:val="00683DC3"/>
    <w:rsid w:val="006840F8"/>
    <w:rsid w:val="00684255"/>
    <w:rsid w:val="00684B03"/>
    <w:rsid w:val="00686074"/>
    <w:rsid w:val="006869B7"/>
    <w:rsid w:val="00686AB7"/>
    <w:rsid w:val="006904F0"/>
    <w:rsid w:val="00690587"/>
    <w:rsid w:val="00692B92"/>
    <w:rsid w:val="0069331D"/>
    <w:rsid w:val="00694E18"/>
    <w:rsid w:val="00697190"/>
    <w:rsid w:val="006A0BA7"/>
    <w:rsid w:val="006A1846"/>
    <w:rsid w:val="006A1AA6"/>
    <w:rsid w:val="006A4D28"/>
    <w:rsid w:val="006A5F22"/>
    <w:rsid w:val="006B0B47"/>
    <w:rsid w:val="006D1196"/>
    <w:rsid w:val="006D1280"/>
    <w:rsid w:val="006D1568"/>
    <w:rsid w:val="006D172C"/>
    <w:rsid w:val="006D2850"/>
    <w:rsid w:val="006D36B9"/>
    <w:rsid w:val="006D520E"/>
    <w:rsid w:val="006E0514"/>
    <w:rsid w:val="006E0EA7"/>
    <w:rsid w:val="006E114B"/>
    <w:rsid w:val="006E2B7E"/>
    <w:rsid w:val="006E3843"/>
    <w:rsid w:val="006F50D3"/>
    <w:rsid w:val="00700009"/>
    <w:rsid w:val="0070030F"/>
    <w:rsid w:val="007003BC"/>
    <w:rsid w:val="00700577"/>
    <w:rsid w:val="007015E0"/>
    <w:rsid w:val="00701DCF"/>
    <w:rsid w:val="00702E46"/>
    <w:rsid w:val="00704B6C"/>
    <w:rsid w:val="00707842"/>
    <w:rsid w:val="00710166"/>
    <w:rsid w:val="00714B35"/>
    <w:rsid w:val="00717F6C"/>
    <w:rsid w:val="007230E1"/>
    <w:rsid w:val="00724611"/>
    <w:rsid w:val="00724DF6"/>
    <w:rsid w:val="00730E18"/>
    <w:rsid w:val="007312AB"/>
    <w:rsid w:val="00731526"/>
    <w:rsid w:val="00731793"/>
    <w:rsid w:val="00733104"/>
    <w:rsid w:val="00733C69"/>
    <w:rsid w:val="007357C4"/>
    <w:rsid w:val="00736994"/>
    <w:rsid w:val="007370C7"/>
    <w:rsid w:val="00737FD1"/>
    <w:rsid w:val="007408A9"/>
    <w:rsid w:val="00741831"/>
    <w:rsid w:val="00742D69"/>
    <w:rsid w:val="00745821"/>
    <w:rsid w:val="00746639"/>
    <w:rsid w:val="00746FF0"/>
    <w:rsid w:val="00750388"/>
    <w:rsid w:val="007568F5"/>
    <w:rsid w:val="007609E6"/>
    <w:rsid w:val="00764929"/>
    <w:rsid w:val="00764A4A"/>
    <w:rsid w:val="007650D2"/>
    <w:rsid w:val="00767BD4"/>
    <w:rsid w:val="007744A6"/>
    <w:rsid w:val="00775378"/>
    <w:rsid w:val="00782197"/>
    <w:rsid w:val="00782B16"/>
    <w:rsid w:val="00785B22"/>
    <w:rsid w:val="00785CA7"/>
    <w:rsid w:val="00786179"/>
    <w:rsid w:val="00790424"/>
    <w:rsid w:val="00792F42"/>
    <w:rsid w:val="007962BB"/>
    <w:rsid w:val="007A02A8"/>
    <w:rsid w:val="007A0ACF"/>
    <w:rsid w:val="007A3798"/>
    <w:rsid w:val="007A5B7B"/>
    <w:rsid w:val="007B0201"/>
    <w:rsid w:val="007B1A9E"/>
    <w:rsid w:val="007B1C2B"/>
    <w:rsid w:val="007B45A8"/>
    <w:rsid w:val="007B4E80"/>
    <w:rsid w:val="007B52C4"/>
    <w:rsid w:val="007C2EEA"/>
    <w:rsid w:val="007C43A9"/>
    <w:rsid w:val="007C57B0"/>
    <w:rsid w:val="007C5A7F"/>
    <w:rsid w:val="007C63A6"/>
    <w:rsid w:val="007C7450"/>
    <w:rsid w:val="007D08DE"/>
    <w:rsid w:val="007D0B32"/>
    <w:rsid w:val="007D18C3"/>
    <w:rsid w:val="007D2047"/>
    <w:rsid w:val="007D4F38"/>
    <w:rsid w:val="007D4FFA"/>
    <w:rsid w:val="007E4EE7"/>
    <w:rsid w:val="007E58DF"/>
    <w:rsid w:val="007E5B08"/>
    <w:rsid w:val="007F26B2"/>
    <w:rsid w:val="007F2B80"/>
    <w:rsid w:val="007F35BF"/>
    <w:rsid w:val="007F35E8"/>
    <w:rsid w:val="007F4EAA"/>
    <w:rsid w:val="007F7645"/>
    <w:rsid w:val="00807521"/>
    <w:rsid w:val="00813804"/>
    <w:rsid w:val="00813EC6"/>
    <w:rsid w:val="00814D58"/>
    <w:rsid w:val="00823013"/>
    <w:rsid w:val="008232C5"/>
    <w:rsid w:val="0082642E"/>
    <w:rsid w:val="00831A0E"/>
    <w:rsid w:val="0083209B"/>
    <w:rsid w:val="00833A5D"/>
    <w:rsid w:val="00834864"/>
    <w:rsid w:val="008353B5"/>
    <w:rsid w:val="00835BDA"/>
    <w:rsid w:val="00836930"/>
    <w:rsid w:val="008422C7"/>
    <w:rsid w:val="00843607"/>
    <w:rsid w:val="008437D9"/>
    <w:rsid w:val="00847B55"/>
    <w:rsid w:val="00853EC4"/>
    <w:rsid w:val="008553AF"/>
    <w:rsid w:val="0086286A"/>
    <w:rsid w:val="008668E6"/>
    <w:rsid w:val="0086731C"/>
    <w:rsid w:val="00872A66"/>
    <w:rsid w:val="008744DE"/>
    <w:rsid w:val="008810B2"/>
    <w:rsid w:val="00881432"/>
    <w:rsid w:val="00884C3D"/>
    <w:rsid w:val="00885BA0"/>
    <w:rsid w:val="00885F35"/>
    <w:rsid w:val="00895197"/>
    <w:rsid w:val="00896AE2"/>
    <w:rsid w:val="008A0147"/>
    <w:rsid w:val="008A0599"/>
    <w:rsid w:val="008A0A5F"/>
    <w:rsid w:val="008A35AA"/>
    <w:rsid w:val="008A3F08"/>
    <w:rsid w:val="008A57D7"/>
    <w:rsid w:val="008A736C"/>
    <w:rsid w:val="008A768E"/>
    <w:rsid w:val="008A7F08"/>
    <w:rsid w:val="008B0289"/>
    <w:rsid w:val="008B2CBB"/>
    <w:rsid w:val="008B3B14"/>
    <w:rsid w:val="008C1777"/>
    <w:rsid w:val="008C2C8D"/>
    <w:rsid w:val="008C4358"/>
    <w:rsid w:val="008D075D"/>
    <w:rsid w:val="008D41C9"/>
    <w:rsid w:val="008D51A8"/>
    <w:rsid w:val="008D76C3"/>
    <w:rsid w:val="008D7987"/>
    <w:rsid w:val="008E3853"/>
    <w:rsid w:val="008E4298"/>
    <w:rsid w:val="008F3D0B"/>
    <w:rsid w:val="008F5138"/>
    <w:rsid w:val="008F5354"/>
    <w:rsid w:val="008F5CF1"/>
    <w:rsid w:val="008F7285"/>
    <w:rsid w:val="008F78C6"/>
    <w:rsid w:val="00900541"/>
    <w:rsid w:val="00900AF1"/>
    <w:rsid w:val="00900E04"/>
    <w:rsid w:val="00902337"/>
    <w:rsid w:val="00902A9F"/>
    <w:rsid w:val="00904BCA"/>
    <w:rsid w:val="00904D71"/>
    <w:rsid w:val="00907232"/>
    <w:rsid w:val="00907F06"/>
    <w:rsid w:val="00910270"/>
    <w:rsid w:val="00912A22"/>
    <w:rsid w:val="0091615E"/>
    <w:rsid w:val="00920312"/>
    <w:rsid w:val="0092229B"/>
    <w:rsid w:val="00922B6F"/>
    <w:rsid w:val="00923FF8"/>
    <w:rsid w:val="009243FF"/>
    <w:rsid w:val="00924FCA"/>
    <w:rsid w:val="0093032E"/>
    <w:rsid w:val="00932369"/>
    <w:rsid w:val="009323DE"/>
    <w:rsid w:val="00934150"/>
    <w:rsid w:val="009345DC"/>
    <w:rsid w:val="009353B0"/>
    <w:rsid w:val="00936E7A"/>
    <w:rsid w:val="009409A0"/>
    <w:rsid w:val="00940B86"/>
    <w:rsid w:val="00942537"/>
    <w:rsid w:val="009435A7"/>
    <w:rsid w:val="00943C40"/>
    <w:rsid w:val="00946D67"/>
    <w:rsid w:val="00947671"/>
    <w:rsid w:val="00947C3F"/>
    <w:rsid w:val="00951F0B"/>
    <w:rsid w:val="0095285D"/>
    <w:rsid w:val="0095485F"/>
    <w:rsid w:val="00961750"/>
    <w:rsid w:val="00961F4E"/>
    <w:rsid w:val="00965224"/>
    <w:rsid w:val="009664E9"/>
    <w:rsid w:val="009739DD"/>
    <w:rsid w:val="00977C02"/>
    <w:rsid w:val="0098159E"/>
    <w:rsid w:val="009827D8"/>
    <w:rsid w:val="009842B4"/>
    <w:rsid w:val="0099121D"/>
    <w:rsid w:val="00993AA1"/>
    <w:rsid w:val="00993ACF"/>
    <w:rsid w:val="00994F98"/>
    <w:rsid w:val="00995212"/>
    <w:rsid w:val="00995299"/>
    <w:rsid w:val="009953F7"/>
    <w:rsid w:val="00997144"/>
    <w:rsid w:val="009971BC"/>
    <w:rsid w:val="00997322"/>
    <w:rsid w:val="009A2723"/>
    <w:rsid w:val="009A2A3E"/>
    <w:rsid w:val="009A3014"/>
    <w:rsid w:val="009A41F1"/>
    <w:rsid w:val="009A74E6"/>
    <w:rsid w:val="009B7AEE"/>
    <w:rsid w:val="009C2846"/>
    <w:rsid w:val="009C2FC7"/>
    <w:rsid w:val="009C41E9"/>
    <w:rsid w:val="009C5C31"/>
    <w:rsid w:val="009C601C"/>
    <w:rsid w:val="009D1C1B"/>
    <w:rsid w:val="009D231F"/>
    <w:rsid w:val="009D3A35"/>
    <w:rsid w:val="009D5887"/>
    <w:rsid w:val="009D5E99"/>
    <w:rsid w:val="009D7C1D"/>
    <w:rsid w:val="009E00D1"/>
    <w:rsid w:val="009E044E"/>
    <w:rsid w:val="009E19A9"/>
    <w:rsid w:val="009E2B73"/>
    <w:rsid w:val="009E3A51"/>
    <w:rsid w:val="009E5139"/>
    <w:rsid w:val="009E562B"/>
    <w:rsid w:val="009E599E"/>
    <w:rsid w:val="009E5E56"/>
    <w:rsid w:val="009E62E5"/>
    <w:rsid w:val="009E6871"/>
    <w:rsid w:val="009F4A46"/>
    <w:rsid w:val="009F6679"/>
    <w:rsid w:val="00A012B7"/>
    <w:rsid w:val="00A02F6C"/>
    <w:rsid w:val="00A04678"/>
    <w:rsid w:val="00A059CD"/>
    <w:rsid w:val="00A143A0"/>
    <w:rsid w:val="00A15EA4"/>
    <w:rsid w:val="00A23543"/>
    <w:rsid w:val="00A25EA1"/>
    <w:rsid w:val="00A26115"/>
    <w:rsid w:val="00A30F14"/>
    <w:rsid w:val="00A341E6"/>
    <w:rsid w:val="00A36156"/>
    <w:rsid w:val="00A36D48"/>
    <w:rsid w:val="00A3731A"/>
    <w:rsid w:val="00A40B02"/>
    <w:rsid w:val="00A40FC5"/>
    <w:rsid w:val="00A41C3D"/>
    <w:rsid w:val="00A42F77"/>
    <w:rsid w:val="00A4433F"/>
    <w:rsid w:val="00A46523"/>
    <w:rsid w:val="00A47DE7"/>
    <w:rsid w:val="00A5138E"/>
    <w:rsid w:val="00A527AF"/>
    <w:rsid w:val="00A52EC8"/>
    <w:rsid w:val="00A53196"/>
    <w:rsid w:val="00A53938"/>
    <w:rsid w:val="00A54963"/>
    <w:rsid w:val="00A56A5F"/>
    <w:rsid w:val="00A5738B"/>
    <w:rsid w:val="00A60640"/>
    <w:rsid w:val="00A635A5"/>
    <w:rsid w:val="00A6370C"/>
    <w:rsid w:val="00A6411B"/>
    <w:rsid w:val="00A6491E"/>
    <w:rsid w:val="00A66E5A"/>
    <w:rsid w:val="00A71429"/>
    <w:rsid w:val="00A726A9"/>
    <w:rsid w:val="00A72AC0"/>
    <w:rsid w:val="00A74397"/>
    <w:rsid w:val="00A74FF7"/>
    <w:rsid w:val="00A76FC9"/>
    <w:rsid w:val="00A806EF"/>
    <w:rsid w:val="00A829CB"/>
    <w:rsid w:val="00A829E6"/>
    <w:rsid w:val="00A847B7"/>
    <w:rsid w:val="00A84CE8"/>
    <w:rsid w:val="00A920E4"/>
    <w:rsid w:val="00A933A5"/>
    <w:rsid w:val="00A9606C"/>
    <w:rsid w:val="00A97D09"/>
    <w:rsid w:val="00AA16A5"/>
    <w:rsid w:val="00AA177B"/>
    <w:rsid w:val="00AA1BE5"/>
    <w:rsid w:val="00AA7816"/>
    <w:rsid w:val="00AB0770"/>
    <w:rsid w:val="00AB0A70"/>
    <w:rsid w:val="00AB0BC1"/>
    <w:rsid w:val="00AB248A"/>
    <w:rsid w:val="00AB64B6"/>
    <w:rsid w:val="00AB774B"/>
    <w:rsid w:val="00AB7F8E"/>
    <w:rsid w:val="00AC160B"/>
    <w:rsid w:val="00AC2349"/>
    <w:rsid w:val="00AC26C5"/>
    <w:rsid w:val="00AC3AD3"/>
    <w:rsid w:val="00AC4738"/>
    <w:rsid w:val="00AC5E11"/>
    <w:rsid w:val="00AC6FBF"/>
    <w:rsid w:val="00AD085D"/>
    <w:rsid w:val="00AD10D2"/>
    <w:rsid w:val="00AD425F"/>
    <w:rsid w:val="00AD4869"/>
    <w:rsid w:val="00AD4E30"/>
    <w:rsid w:val="00AD69CB"/>
    <w:rsid w:val="00AD7BD0"/>
    <w:rsid w:val="00AE2DEF"/>
    <w:rsid w:val="00AE3F59"/>
    <w:rsid w:val="00AE43BB"/>
    <w:rsid w:val="00AE6480"/>
    <w:rsid w:val="00AF3E3A"/>
    <w:rsid w:val="00AF72E7"/>
    <w:rsid w:val="00B01B77"/>
    <w:rsid w:val="00B0366F"/>
    <w:rsid w:val="00B03901"/>
    <w:rsid w:val="00B04A74"/>
    <w:rsid w:val="00B0710C"/>
    <w:rsid w:val="00B078AF"/>
    <w:rsid w:val="00B07CDF"/>
    <w:rsid w:val="00B10791"/>
    <w:rsid w:val="00B133C2"/>
    <w:rsid w:val="00B1562A"/>
    <w:rsid w:val="00B1638E"/>
    <w:rsid w:val="00B16B63"/>
    <w:rsid w:val="00B17DAA"/>
    <w:rsid w:val="00B26376"/>
    <w:rsid w:val="00B27F12"/>
    <w:rsid w:val="00B30450"/>
    <w:rsid w:val="00B314B7"/>
    <w:rsid w:val="00B3311D"/>
    <w:rsid w:val="00B34A5A"/>
    <w:rsid w:val="00B34B9D"/>
    <w:rsid w:val="00B351EC"/>
    <w:rsid w:val="00B40A7B"/>
    <w:rsid w:val="00B40D22"/>
    <w:rsid w:val="00B42834"/>
    <w:rsid w:val="00B511B2"/>
    <w:rsid w:val="00B5187B"/>
    <w:rsid w:val="00B5323A"/>
    <w:rsid w:val="00B54A6C"/>
    <w:rsid w:val="00B60F74"/>
    <w:rsid w:val="00B7183B"/>
    <w:rsid w:val="00B71E75"/>
    <w:rsid w:val="00B73EA1"/>
    <w:rsid w:val="00B742C0"/>
    <w:rsid w:val="00B80894"/>
    <w:rsid w:val="00B80B8B"/>
    <w:rsid w:val="00B814C9"/>
    <w:rsid w:val="00B862A2"/>
    <w:rsid w:val="00B93A21"/>
    <w:rsid w:val="00B95A05"/>
    <w:rsid w:val="00B96383"/>
    <w:rsid w:val="00BA2745"/>
    <w:rsid w:val="00BA2FCD"/>
    <w:rsid w:val="00BA4553"/>
    <w:rsid w:val="00BA6CC8"/>
    <w:rsid w:val="00BA7F90"/>
    <w:rsid w:val="00BB0503"/>
    <w:rsid w:val="00BB535C"/>
    <w:rsid w:val="00BC113E"/>
    <w:rsid w:val="00BC6230"/>
    <w:rsid w:val="00BC64F5"/>
    <w:rsid w:val="00BC7860"/>
    <w:rsid w:val="00BD271F"/>
    <w:rsid w:val="00BD38EB"/>
    <w:rsid w:val="00BD5E17"/>
    <w:rsid w:val="00BD7426"/>
    <w:rsid w:val="00BD7DAE"/>
    <w:rsid w:val="00BE1FBA"/>
    <w:rsid w:val="00BE587A"/>
    <w:rsid w:val="00BE6A2C"/>
    <w:rsid w:val="00BF1BF7"/>
    <w:rsid w:val="00BF2DEB"/>
    <w:rsid w:val="00BF3372"/>
    <w:rsid w:val="00C01056"/>
    <w:rsid w:val="00C02430"/>
    <w:rsid w:val="00C03DF2"/>
    <w:rsid w:val="00C046E3"/>
    <w:rsid w:val="00C05BBC"/>
    <w:rsid w:val="00C06380"/>
    <w:rsid w:val="00C11AEE"/>
    <w:rsid w:val="00C11BCB"/>
    <w:rsid w:val="00C15B36"/>
    <w:rsid w:val="00C20E55"/>
    <w:rsid w:val="00C211FF"/>
    <w:rsid w:val="00C217E0"/>
    <w:rsid w:val="00C27063"/>
    <w:rsid w:val="00C3033A"/>
    <w:rsid w:val="00C3184D"/>
    <w:rsid w:val="00C40967"/>
    <w:rsid w:val="00C40E98"/>
    <w:rsid w:val="00C4302D"/>
    <w:rsid w:val="00C455B4"/>
    <w:rsid w:val="00C45B16"/>
    <w:rsid w:val="00C45D3A"/>
    <w:rsid w:val="00C47D0C"/>
    <w:rsid w:val="00C5015D"/>
    <w:rsid w:val="00C5070D"/>
    <w:rsid w:val="00C5168E"/>
    <w:rsid w:val="00C54A92"/>
    <w:rsid w:val="00C578BA"/>
    <w:rsid w:val="00C63149"/>
    <w:rsid w:val="00C63B66"/>
    <w:rsid w:val="00C66083"/>
    <w:rsid w:val="00C660A7"/>
    <w:rsid w:val="00C66C08"/>
    <w:rsid w:val="00C6789E"/>
    <w:rsid w:val="00C71947"/>
    <w:rsid w:val="00C74C34"/>
    <w:rsid w:val="00C8008A"/>
    <w:rsid w:val="00C807F0"/>
    <w:rsid w:val="00C80EBF"/>
    <w:rsid w:val="00C81381"/>
    <w:rsid w:val="00C838FE"/>
    <w:rsid w:val="00C84D7D"/>
    <w:rsid w:val="00C87C12"/>
    <w:rsid w:val="00C9218A"/>
    <w:rsid w:val="00C949EA"/>
    <w:rsid w:val="00C97E1A"/>
    <w:rsid w:val="00CA005C"/>
    <w:rsid w:val="00CA17A6"/>
    <w:rsid w:val="00CA385E"/>
    <w:rsid w:val="00CA557C"/>
    <w:rsid w:val="00CA6F2E"/>
    <w:rsid w:val="00CB0452"/>
    <w:rsid w:val="00CB09C9"/>
    <w:rsid w:val="00CC13D9"/>
    <w:rsid w:val="00CC51DA"/>
    <w:rsid w:val="00CD0B84"/>
    <w:rsid w:val="00CD1755"/>
    <w:rsid w:val="00CD615D"/>
    <w:rsid w:val="00CD760E"/>
    <w:rsid w:val="00CE12FB"/>
    <w:rsid w:val="00CE14CD"/>
    <w:rsid w:val="00CE1BDC"/>
    <w:rsid w:val="00CE3059"/>
    <w:rsid w:val="00CE37BA"/>
    <w:rsid w:val="00CE52DC"/>
    <w:rsid w:val="00CE5DEC"/>
    <w:rsid w:val="00CF1451"/>
    <w:rsid w:val="00CF2B9A"/>
    <w:rsid w:val="00CF471D"/>
    <w:rsid w:val="00CF5820"/>
    <w:rsid w:val="00CF715A"/>
    <w:rsid w:val="00D00A27"/>
    <w:rsid w:val="00D00D8B"/>
    <w:rsid w:val="00D0197C"/>
    <w:rsid w:val="00D03F9E"/>
    <w:rsid w:val="00D06C5C"/>
    <w:rsid w:val="00D12648"/>
    <w:rsid w:val="00D1427C"/>
    <w:rsid w:val="00D15854"/>
    <w:rsid w:val="00D159E9"/>
    <w:rsid w:val="00D16942"/>
    <w:rsid w:val="00D16B82"/>
    <w:rsid w:val="00D16CCC"/>
    <w:rsid w:val="00D22BF6"/>
    <w:rsid w:val="00D22F80"/>
    <w:rsid w:val="00D253A7"/>
    <w:rsid w:val="00D27F07"/>
    <w:rsid w:val="00D303E0"/>
    <w:rsid w:val="00D330D0"/>
    <w:rsid w:val="00D34D39"/>
    <w:rsid w:val="00D42A4F"/>
    <w:rsid w:val="00D434F6"/>
    <w:rsid w:val="00D50690"/>
    <w:rsid w:val="00D50AD4"/>
    <w:rsid w:val="00D515AC"/>
    <w:rsid w:val="00D51740"/>
    <w:rsid w:val="00D52D26"/>
    <w:rsid w:val="00D534EB"/>
    <w:rsid w:val="00D613DD"/>
    <w:rsid w:val="00D65747"/>
    <w:rsid w:val="00D75008"/>
    <w:rsid w:val="00D81C60"/>
    <w:rsid w:val="00D81F41"/>
    <w:rsid w:val="00D83EC4"/>
    <w:rsid w:val="00D840CE"/>
    <w:rsid w:val="00D85609"/>
    <w:rsid w:val="00D8680C"/>
    <w:rsid w:val="00D86E3F"/>
    <w:rsid w:val="00D8744A"/>
    <w:rsid w:val="00D90866"/>
    <w:rsid w:val="00D92FE6"/>
    <w:rsid w:val="00D96FE4"/>
    <w:rsid w:val="00DA083B"/>
    <w:rsid w:val="00DA5CC2"/>
    <w:rsid w:val="00DB0676"/>
    <w:rsid w:val="00DB3A66"/>
    <w:rsid w:val="00DB3AFE"/>
    <w:rsid w:val="00DB3E41"/>
    <w:rsid w:val="00DB7B41"/>
    <w:rsid w:val="00DC0276"/>
    <w:rsid w:val="00DC23F2"/>
    <w:rsid w:val="00DC2498"/>
    <w:rsid w:val="00DC5953"/>
    <w:rsid w:val="00DC6949"/>
    <w:rsid w:val="00DC76FB"/>
    <w:rsid w:val="00DD1C62"/>
    <w:rsid w:val="00DD3837"/>
    <w:rsid w:val="00DD541D"/>
    <w:rsid w:val="00DE18A2"/>
    <w:rsid w:val="00DE50DF"/>
    <w:rsid w:val="00DE5F79"/>
    <w:rsid w:val="00DF01E2"/>
    <w:rsid w:val="00DF3BF6"/>
    <w:rsid w:val="00DF7EFC"/>
    <w:rsid w:val="00E009FA"/>
    <w:rsid w:val="00E01C02"/>
    <w:rsid w:val="00E02980"/>
    <w:rsid w:val="00E04DA0"/>
    <w:rsid w:val="00E04E6B"/>
    <w:rsid w:val="00E06262"/>
    <w:rsid w:val="00E06288"/>
    <w:rsid w:val="00E06817"/>
    <w:rsid w:val="00E10382"/>
    <w:rsid w:val="00E10552"/>
    <w:rsid w:val="00E11812"/>
    <w:rsid w:val="00E14299"/>
    <w:rsid w:val="00E146BF"/>
    <w:rsid w:val="00E14C7E"/>
    <w:rsid w:val="00E179C3"/>
    <w:rsid w:val="00E20901"/>
    <w:rsid w:val="00E20DC7"/>
    <w:rsid w:val="00E215B0"/>
    <w:rsid w:val="00E24F96"/>
    <w:rsid w:val="00E25ABB"/>
    <w:rsid w:val="00E25C7D"/>
    <w:rsid w:val="00E25C82"/>
    <w:rsid w:val="00E313A2"/>
    <w:rsid w:val="00E34E99"/>
    <w:rsid w:val="00E3506C"/>
    <w:rsid w:val="00E40C0D"/>
    <w:rsid w:val="00E42234"/>
    <w:rsid w:val="00E45366"/>
    <w:rsid w:val="00E51B3A"/>
    <w:rsid w:val="00E51F7D"/>
    <w:rsid w:val="00E54450"/>
    <w:rsid w:val="00E54B32"/>
    <w:rsid w:val="00E556F9"/>
    <w:rsid w:val="00E61836"/>
    <w:rsid w:val="00E63B85"/>
    <w:rsid w:val="00E64F6C"/>
    <w:rsid w:val="00E71953"/>
    <w:rsid w:val="00E7414B"/>
    <w:rsid w:val="00E75C8D"/>
    <w:rsid w:val="00E76658"/>
    <w:rsid w:val="00E8076D"/>
    <w:rsid w:val="00E80911"/>
    <w:rsid w:val="00E80A1E"/>
    <w:rsid w:val="00E871CA"/>
    <w:rsid w:val="00E9168B"/>
    <w:rsid w:val="00E944CA"/>
    <w:rsid w:val="00E94605"/>
    <w:rsid w:val="00E97A5F"/>
    <w:rsid w:val="00EA5355"/>
    <w:rsid w:val="00EB2C20"/>
    <w:rsid w:val="00EB41AC"/>
    <w:rsid w:val="00EC0D5C"/>
    <w:rsid w:val="00EC38FE"/>
    <w:rsid w:val="00EC3C04"/>
    <w:rsid w:val="00EC3FE9"/>
    <w:rsid w:val="00EC466C"/>
    <w:rsid w:val="00EC6115"/>
    <w:rsid w:val="00EC7428"/>
    <w:rsid w:val="00ED1635"/>
    <w:rsid w:val="00ED558A"/>
    <w:rsid w:val="00ED7EAA"/>
    <w:rsid w:val="00EE0820"/>
    <w:rsid w:val="00EE0B04"/>
    <w:rsid w:val="00EE253A"/>
    <w:rsid w:val="00EE2FAB"/>
    <w:rsid w:val="00EE4654"/>
    <w:rsid w:val="00EE48BE"/>
    <w:rsid w:val="00EE73B1"/>
    <w:rsid w:val="00EF0669"/>
    <w:rsid w:val="00EF1243"/>
    <w:rsid w:val="00EF1B15"/>
    <w:rsid w:val="00EF23D3"/>
    <w:rsid w:val="00EF2F9D"/>
    <w:rsid w:val="00EF4EAC"/>
    <w:rsid w:val="00EF74EF"/>
    <w:rsid w:val="00F01B7E"/>
    <w:rsid w:val="00F03670"/>
    <w:rsid w:val="00F07CD5"/>
    <w:rsid w:val="00F109A0"/>
    <w:rsid w:val="00F1211E"/>
    <w:rsid w:val="00F13366"/>
    <w:rsid w:val="00F13798"/>
    <w:rsid w:val="00F22EA8"/>
    <w:rsid w:val="00F24C26"/>
    <w:rsid w:val="00F25CE8"/>
    <w:rsid w:val="00F31817"/>
    <w:rsid w:val="00F32AF6"/>
    <w:rsid w:val="00F378CC"/>
    <w:rsid w:val="00F41E22"/>
    <w:rsid w:val="00F43951"/>
    <w:rsid w:val="00F46E89"/>
    <w:rsid w:val="00F50F39"/>
    <w:rsid w:val="00F53234"/>
    <w:rsid w:val="00F534FE"/>
    <w:rsid w:val="00F53A26"/>
    <w:rsid w:val="00F5521C"/>
    <w:rsid w:val="00F55395"/>
    <w:rsid w:val="00F57693"/>
    <w:rsid w:val="00F60CC9"/>
    <w:rsid w:val="00F61253"/>
    <w:rsid w:val="00F65CE1"/>
    <w:rsid w:val="00F7588D"/>
    <w:rsid w:val="00F773F5"/>
    <w:rsid w:val="00F80963"/>
    <w:rsid w:val="00F83F06"/>
    <w:rsid w:val="00F84068"/>
    <w:rsid w:val="00F865B1"/>
    <w:rsid w:val="00F90201"/>
    <w:rsid w:val="00F9426C"/>
    <w:rsid w:val="00F95757"/>
    <w:rsid w:val="00F959D0"/>
    <w:rsid w:val="00FA0486"/>
    <w:rsid w:val="00FA04F5"/>
    <w:rsid w:val="00FA079A"/>
    <w:rsid w:val="00FA1019"/>
    <w:rsid w:val="00FA2B06"/>
    <w:rsid w:val="00FA335C"/>
    <w:rsid w:val="00FA3DCD"/>
    <w:rsid w:val="00FA4327"/>
    <w:rsid w:val="00FA58C3"/>
    <w:rsid w:val="00FA688D"/>
    <w:rsid w:val="00FA6BC3"/>
    <w:rsid w:val="00FA7A46"/>
    <w:rsid w:val="00FB074A"/>
    <w:rsid w:val="00FB1DA1"/>
    <w:rsid w:val="00FB3178"/>
    <w:rsid w:val="00FB580B"/>
    <w:rsid w:val="00FB6276"/>
    <w:rsid w:val="00FB73E9"/>
    <w:rsid w:val="00FC32E8"/>
    <w:rsid w:val="00FC5181"/>
    <w:rsid w:val="00FC5403"/>
    <w:rsid w:val="00FC6ABA"/>
    <w:rsid w:val="00FD1A01"/>
    <w:rsid w:val="00FD26AC"/>
    <w:rsid w:val="00FD5F92"/>
    <w:rsid w:val="00FD69A3"/>
    <w:rsid w:val="00FD7064"/>
    <w:rsid w:val="00FE19FF"/>
    <w:rsid w:val="00FE271E"/>
    <w:rsid w:val="00FE2F04"/>
    <w:rsid w:val="00FE417A"/>
    <w:rsid w:val="00FE490F"/>
    <w:rsid w:val="00FE495B"/>
    <w:rsid w:val="00FE5542"/>
    <w:rsid w:val="00FE75F3"/>
    <w:rsid w:val="00FF17F6"/>
    <w:rsid w:val="00FF238D"/>
    <w:rsid w:val="00FF402C"/>
    <w:rsid w:val="00FF4868"/>
    <w:rsid w:val="0134025B"/>
    <w:rsid w:val="02AE3EBF"/>
    <w:rsid w:val="02EF2550"/>
    <w:rsid w:val="090A107C"/>
    <w:rsid w:val="09B223EF"/>
    <w:rsid w:val="09C34F9D"/>
    <w:rsid w:val="09D36A72"/>
    <w:rsid w:val="0AC543D2"/>
    <w:rsid w:val="0B2377B6"/>
    <w:rsid w:val="0CE27CA0"/>
    <w:rsid w:val="0D394353"/>
    <w:rsid w:val="0D3D510E"/>
    <w:rsid w:val="0D8B2C0D"/>
    <w:rsid w:val="0D8C0512"/>
    <w:rsid w:val="0D937ED7"/>
    <w:rsid w:val="103B187F"/>
    <w:rsid w:val="10980629"/>
    <w:rsid w:val="122E1272"/>
    <w:rsid w:val="12563ECD"/>
    <w:rsid w:val="137D4CC3"/>
    <w:rsid w:val="1496461E"/>
    <w:rsid w:val="15D565DF"/>
    <w:rsid w:val="167D29B6"/>
    <w:rsid w:val="1683253B"/>
    <w:rsid w:val="17B22AFA"/>
    <w:rsid w:val="18F37E5F"/>
    <w:rsid w:val="1BA73676"/>
    <w:rsid w:val="1C754773"/>
    <w:rsid w:val="1C9569A6"/>
    <w:rsid w:val="1D5B618C"/>
    <w:rsid w:val="1ED33BFA"/>
    <w:rsid w:val="211A7C58"/>
    <w:rsid w:val="291338C5"/>
    <w:rsid w:val="2A1C1EFF"/>
    <w:rsid w:val="2AB63621"/>
    <w:rsid w:val="2F3F3853"/>
    <w:rsid w:val="2F7D6021"/>
    <w:rsid w:val="306A4D24"/>
    <w:rsid w:val="31A05012"/>
    <w:rsid w:val="326C1217"/>
    <w:rsid w:val="34D45D50"/>
    <w:rsid w:val="35FE1F10"/>
    <w:rsid w:val="387B01A9"/>
    <w:rsid w:val="392A7D43"/>
    <w:rsid w:val="395B0FDF"/>
    <w:rsid w:val="3BBB30F3"/>
    <w:rsid w:val="3D855B47"/>
    <w:rsid w:val="43C40C7B"/>
    <w:rsid w:val="44184F3E"/>
    <w:rsid w:val="444E3503"/>
    <w:rsid w:val="44797174"/>
    <w:rsid w:val="460E2551"/>
    <w:rsid w:val="480F3BB5"/>
    <w:rsid w:val="48497DB0"/>
    <w:rsid w:val="48E02B33"/>
    <w:rsid w:val="4B2B1AB6"/>
    <w:rsid w:val="4BE25BBB"/>
    <w:rsid w:val="4BF95997"/>
    <w:rsid w:val="4DC45828"/>
    <w:rsid w:val="4F235B2E"/>
    <w:rsid w:val="50B03428"/>
    <w:rsid w:val="53190836"/>
    <w:rsid w:val="544B657A"/>
    <w:rsid w:val="552726C3"/>
    <w:rsid w:val="554E357D"/>
    <w:rsid w:val="55E320F2"/>
    <w:rsid w:val="55E45EDB"/>
    <w:rsid w:val="57AC6280"/>
    <w:rsid w:val="57DD0B25"/>
    <w:rsid w:val="57F465A9"/>
    <w:rsid w:val="59237EE1"/>
    <w:rsid w:val="5AA05557"/>
    <w:rsid w:val="5C0A2CFD"/>
    <w:rsid w:val="5FA9511F"/>
    <w:rsid w:val="6043186E"/>
    <w:rsid w:val="60D5340A"/>
    <w:rsid w:val="614566C1"/>
    <w:rsid w:val="61542A1E"/>
    <w:rsid w:val="61EA6688"/>
    <w:rsid w:val="625E449D"/>
    <w:rsid w:val="636274D2"/>
    <w:rsid w:val="652215F3"/>
    <w:rsid w:val="6530202C"/>
    <w:rsid w:val="677E55F7"/>
    <w:rsid w:val="67984E95"/>
    <w:rsid w:val="67B234F7"/>
    <w:rsid w:val="680A20EB"/>
    <w:rsid w:val="68240ACD"/>
    <w:rsid w:val="685D21AE"/>
    <w:rsid w:val="68A50556"/>
    <w:rsid w:val="6A251D7B"/>
    <w:rsid w:val="6A8D1971"/>
    <w:rsid w:val="6BB554D8"/>
    <w:rsid w:val="6FBA28E6"/>
    <w:rsid w:val="6FC233E3"/>
    <w:rsid w:val="70733A5E"/>
    <w:rsid w:val="707474CC"/>
    <w:rsid w:val="70A64F8D"/>
    <w:rsid w:val="748530C8"/>
    <w:rsid w:val="74A31B81"/>
    <w:rsid w:val="79DC45C5"/>
    <w:rsid w:val="7A414ED5"/>
    <w:rsid w:val="7B236334"/>
    <w:rsid w:val="7B8A62FE"/>
    <w:rsid w:val="7C270157"/>
    <w:rsid w:val="7E8655D3"/>
    <w:rsid w:val="7EAB0BBA"/>
    <w:rsid w:val="7F2C7DEC"/>
    <w:rsid w:val="7F901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F5BCB1"/>
  <w15:docId w15:val="{68D41B60-DAA4-4AD2-BC6E-4351DC2A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Keyboard" w:semiHidden="1" w:unhideWhenUsed="1"/>
    <w:lsdException w:name="HTML Preformatted"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B7C"/>
    <w:rPr>
      <w:rFonts w:ascii="Times New Roman" w:eastAsia="SimSun" w:hAnsi="Times New Roman" w:cs="Times New Roman"/>
      <w:sz w:val="26"/>
      <w:szCs w:val="26"/>
    </w:rPr>
  </w:style>
  <w:style w:type="paragraph" w:styleId="Heading1">
    <w:name w:val="heading 1"/>
    <w:basedOn w:val="Normal"/>
    <w:next w:val="Normal"/>
    <w:link w:val="Heading1Char"/>
    <w:qFormat/>
    <w:pPr>
      <w:keepNext/>
      <w:jc w:val="center"/>
      <w:outlineLvl w:val="0"/>
    </w:pPr>
    <w:rPr>
      <w:rFonts w:ascii="VNI-Times" w:hAnsi="VNI-Times"/>
      <w:b/>
      <w:sz w:val="34"/>
    </w:rPr>
  </w:style>
  <w:style w:type="paragraph" w:styleId="Heading2">
    <w:name w:val="heading 2"/>
    <w:basedOn w:val="Normal"/>
    <w:next w:val="Normal"/>
    <w:link w:val="Heading2Char"/>
    <w:qFormat/>
    <w:pPr>
      <w:keepNext/>
      <w:jc w:val="center"/>
      <w:outlineLvl w:val="1"/>
    </w:pPr>
    <w:rPr>
      <w:rFonts w:ascii="VNI-Fato" w:hAnsi="VNI-Fato"/>
      <w:b/>
      <w:bCs/>
      <w:sz w:val="32"/>
    </w:rPr>
  </w:style>
  <w:style w:type="paragraph" w:styleId="Heading3">
    <w:name w:val="heading 3"/>
    <w:basedOn w:val="Normal"/>
    <w:next w:val="Normal"/>
    <w:link w:val="Heading3Char"/>
    <w:unhideWhenUsed/>
    <w:qFormat/>
    <w:pPr>
      <w:keepNext/>
      <w:spacing w:before="240" w:after="60"/>
      <w:outlineLvl w:val="2"/>
    </w:pPr>
    <w:rPr>
      <w:rFonts w:ascii="Calibri Light" w:hAnsi="Calibri Light"/>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485F"/>
    <w:rPr>
      <w:rFonts w:ascii="VNI-Times" w:eastAsia="SimSun" w:hAnsi="VNI-Times" w:cs="Times New Roman"/>
      <w:b/>
      <w:sz w:val="34"/>
      <w:szCs w:val="26"/>
    </w:rPr>
  </w:style>
  <w:style w:type="character" w:customStyle="1" w:styleId="Heading2Char">
    <w:name w:val="Heading 2 Char"/>
    <w:basedOn w:val="DefaultParagraphFont"/>
    <w:link w:val="Heading2"/>
    <w:rsid w:val="006A4D28"/>
    <w:rPr>
      <w:rFonts w:ascii="VNI-Fato" w:eastAsia="SimSun" w:hAnsi="VNI-Fato" w:cs="Times New Roman"/>
      <w:b/>
      <w:bCs/>
      <w:sz w:val="32"/>
      <w:szCs w:val="26"/>
    </w:rPr>
  </w:style>
  <w:style w:type="character" w:customStyle="1" w:styleId="Heading3Char">
    <w:name w:val="Heading 3 Char"/>
    <w:link w:val="Heading3"/>
    <w:qFormat/>
    <w:rPr>
      <w:rFonts w:ascii="Calibri Light" w:eastAsia="SimSun" w:hAnsi="Calibri Light" w:cs="Times New Roman"/>
      <w:b/>
    </w:rPr>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qFormat/>
    <w:rPr>
      <w:rFonts w:ascii="SimSun" w:hAnsi="SimSun"/>
      <w:sz w:val="24"/>
      <w:szCs w:val="24"/>
      <w:lang w:eastAsia="zh-CN"/>
    </w:rPr>
  </w:style>
  <w:style w:type="paragraph" w:styleId="NormalWeb">
    <w:name w:val="Normal (Web)"/>
    <w:basedOn w:val="Normal"/>
    <w:uiPriority w:val="99"/>
    <w:unhideWhenUsed/>
    <w:pPr>
      <w:spacing w:before="100" w:beforeAutospacing="1" w:after="100" w:afterAutospacing="1"/>
    </w:pPr>
    <w:rPr>
      <w:sz w:val="24"/>
      <w:szCs w:val="24"/>
    </w:r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60"/>
    </w:pPr>
  </w:style>
  <w:style w:type="paragraph" w:styleId="TOC3">
    <w:name w:val="toc 3"/>
    <w:basedOn w:val="Normal"/>
    <w:next w:val="Normal"/>
    <w:uiPriority w:val="39"/>
    <w:qFormat/>
    <w:pPr>
      <w:spacing w:after="100"/>
      <w:ind w:left="520"/>
    </w:pPr>
  </w:style>
  <w:style w:type="character" w:styleId="Emphasis">
    <w:name w:val="Emphasis"/>
    <w:qFormat/>
    <w:rPr>
      <w:i/>
      <w:iCs/>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rFonts w:ascii="Times New Roman" w:eastAsia="SimSun" w:hAnsi="Times New Roman" w:cs="Times New Roman"/>
      <w:sz w:val="26"/>
      <w:szCs w:val="26"/>
    </w:rPr>
  </w:style>
  <w:style w:type="paragraph" w:customStyle="1" w:styleId="TOCHeading1">
    <w:name w:val="TOC Heading1"/>
    <w:basedOn w:val="Heading1"/>
    <w:next w:val="Normal"/>
    <w:uiPriority w:val="39"/>
    <w:unhideWhenUsed/>
    <w:qFormat/>
    <w:pPr>
      <w:keepLines/>
      <w:spacing w:before="240" w:after="0"/>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basedOn w:val="Normal"/>
    <w:uiPriority w:val="99"/>
    <w:pPr>
      <w:ind w:left="720"/>
      <w:contextualSpacing/>
    </w:pPr>
  </w:style>
  <w:style w:type="paragraph" w:customStyle="1" w:styleId="TOCHeading2">
    <w:name w:val="TOC Heading2"/>
    <w:basedOn w:val="Heading1"/>
    <w:next w:val="Normal"/>
    <w:uiPriority w:val="39"/>
    <w:unhideWhenUsed/>
    <w:qFormat/>
    <w:pPr>
      <w:keepLines/>
      <w:spacing w:before="240" w:after="0"/>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WPSOffice2">
    <w:name w:val="WPSOffice手动目录 2"/>
    <w:qFormat/>
    <w:pPr>
      <w:ind w:leftChars="200" w:left="200"/>
    </w:pPr>
    <w:rPr>
      <w:rFonts w:ascii="Times New Roman" w:eastAsia="Times New Roman" w:hAnsi="Times New Roman" w:cs="Times New Roman"/>
    </w:rPr>
  </w:style>
  <w:style w:type="table" w:styleId="PlainTable5">
    <w:name w:val="Plain Table 5"/>
    <w:basedOn w:val="TableNormal"/>
    <w:uiPriority w:val="45"/>
    <w:rsid w:val="006D28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D28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6">
    <w:name w:val="Grid Table 2 Accent 6"/>
    <w:basedOn w:val="TableNormal"/>
    <w:uiPriority w:val="47"/>
    <w:rsid w:val="006D2850"/>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6D285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6D285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6D2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Code">
    <w:name w:val="HTML Code"/>
    <w:basedOn w:val="DefaultParagraphFont"/>
    <w:uiPriority w:val="99"/>
    <w:unhideWhenUsed/>
    <w:rsid w:val="0070030F"/>
    <w:rPr>
      <w:rFonts w:ascii="Courier New" w:eastAsia="Times New Roman" w:hAnsi="Courier New" w:cs="Courier New"/>
      <w:sz w:val="20"/>
      <w:szCs w:val="20"/>
    </w:rPr>
  </w:style>
  <w:style w:type="character" w:customStyle="1" w:styleId="FooterChar">
    <w:name w:val="Footer Char"/>
    <w:basedOn w:val="DefaultParagraphFont"/>
    <w:link w:val="Footer"/>
    <w:uiPriority w:val="99"/>
    <w:rsid w:val="00EC466C"/>
    <w:rPr>
      <w:rFonts w:ascii="Times New Roman" w:eastAsia="SimSun" w:hAnsi="Times New Roman" w:cs="Times New Roman"/>
      <w:sz w:val="18"/>
      <w:szCs w:val="18"/>
    </w:rPr>
  </w:style>
  <w:style w:type="paragraph" w:styleId="EndnoteText">
    <w:name w:val="endnote text"/>
    <w:basedOn w:val="Normal"/>
    <w:link w:val="EndnoteTextChar"/>
    <w:rsid w:val="003A10A4"/>
    <w:pPr>
      <w:spacing w:after="0" w:line="240" w:lineRule="auto"/>
    </w:pPr>
    <w:rPr>
      <w:sz w:val="20"/>
      <w:szCs w:val="20"/>
    </w:rPr>
  </w:style>
  <w:style w:type="character" w:customStyle="1" w:styleId="EndnoteTextChar">
    <w:name w:val="Endnote Text Char"/>
    <w:basedOn w:val="DefaultParagraphFont"/>
    <w:link w:val="EndnoteText"/>
    <w:rsid w:val="003A10A4"/>
    <w:rPr>
      <w:rFonts w:ascii="Times New Roman" w:eastAsia="SimSun" w:hAnsi="Times New Roman" w:cs="Times New Roman"/>
    </w:rPr>
  </w:style>
  <w:style w:type="character" w:styleId="EndnoteReference">
    <w:name w:val="endnote reference"/>
    <w:basedOn w:val="DefaultParagraphFont"/>
    <w:rsid w:val="003A10A4"/>
    <w:rPr>
      <w:vertAlign w:val="superscript"/>
    </w:rPr>
  </w:style>
  <w:style w:type="character" w:styleId="Strong">
    <w:name w:val="Strong"/>
    <w:basedOn w:val="DefaultParagraphFont"/>
    <w:uiPriority w:val="22"/>
    <w:qFormat/>
    <w:rsid w:val="002629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092832">
      <w:bodyDiv w:val="1"/>
      <w:marLeft w:val="0"/>
      <w:marRight w:val="0"/>
      <w:marTop w:val="0"/>
      <w:marBottom w:val="0"/>
      <w:divBdr>
        <w:top w:val="none" w:sz="0" w:space="0" w:color="auto"/>
        <w:left w:val="none" w:sz="0" w:space="0" w:color="auto"/>
        <w:bottom w:val="none" w:sz="0" w:space="0" w:color="auto"/>
        <w:right w:val="none" w:sz="0" w:space="0" w:color="auto"/>
      </w:divBdr>
    </w:div>
    <w:div w:id="1444762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B&#193;O-C&#193;O-&#272;&#7890;-&#193;N.docx" TargetMode="External"/><Relationship Id="rId117" Type="http://schemas.openxmlformats.org/officeDocument/2006/relationships/image" Target="media/image63.png"/><Relationship Id="rId21" Type="http://schemas.openxmlformats.org/officeDocument/2006/relationships/hyperlink" Target="file:///F:\B&#193;O-C&#193;O-&#272;&#7890;-&#193;N.docx" TargetMode="External"/><Relationship Id="rId42" Type="http://schemas.openxmlformats.org/officeDocument/2006/relationships/hyperlink" Target="file:///F:\B&#193;O-C&#193;O-&#272;&#7890;-&#193;N.docx" TargetMode="External"/><Relationship Id="rId47" Type="http://schemas.openxmlformats.org/officeDocument/2006/relationships/hyperlink" Target="file:///F:\B&#193;O-C&#193;O-&#272;&#7890;-&#193;N.docx" TargetMode="External"/><Relationship Id="rId63" Type="http://schemas.openxmlformats.org/officeDocument/2006/relationships/image" Target="media/image9.png"/><Relationship Id="rId68" Type="http://schemas.openxmlformats.org/officeDocument/2006/relationships/image" Target="media/image14.jpeg"/><Relationship Id="rId84" Type="http://schemas.openxmlformats.org/officeDocument/2006/relationships/image" Target="media/image30.jpg"/><Relationship Id="rId89" Type="http://schemas.openxmlformats.org/officeDocument/2006/relationships/image" Target="media/image35.jpg"/><Relationship Id="rId112" Type="http://schemas.openxmlformats.org/officeDocument/2006/relationships/image" Target="media/image58.png"/><Relationship Id="rId16" Type="http://schemas.openxmlformats.org/officeDocument/2006/relationships/hyperlink" Target="file:///F:\B&#193;O-C&#193;O-&#272;&#7890;-&#193;N.docx" TargetMode="External"/><Relationship Id="rId107" Type="http://schemas.openxmlformats.org/officeDocument/2006/relationships/image" Target="media/image53.png"/><Relationship Id="rId11" Type="http://schemas.openxmlformats.org/officeDocument/2006/relationships/hyperlink" Target="file:///F:\B&#193;O-C&#193;O-&#272;&#7890;-&#193;N.docx" TargetMode="External"/><Relationship Id="rId32" Type="http://schemas.openxmlformats.org/officeDocument/2006/relationships/hyperlink" Target="file:///F:\B&#193;O-C&#193;O-&#272;&#7890;-&#193;N.docx" TargetMode="External"/><Relationship Id="rId37" Type="http://schemas.openxmlformats.org/officeDocument/2006/relationships/hyperlink" Target="file:///F:\B&#193;O-C&#193;O-&#272;&#7890;-&#193;N.docx" TargetMode="External"/><Relationship Id="rId53" Type="http://schemas.openxmlformats.org/officeDocument/2006/relationships/hyperlink" Target="file:///F:\B&#193;O-C&#193;O-&#272;&#7890;-&#193;N.docx" TargetMode="Externa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7.png"/><Relationship Id="rId82" Type="http://schemas.openxmlformats.org/officeDocument/2006/relationships/image" Target="media/image28.jpg"/><Relationship Id="rId90" Type="http://schemas.openxmlformats.org/officeDocument/2006/relationships/image" Target="media/image36.jpg"/><Relationship Id="rId95" Type="http://schemas.openxmlformats.org/officeDocument/2006/relationships/image" Target="media/image41.jpg"/><Relationship Id="rId19" Type="http://schemas.openxmlformats.org/officeDocument/2006/relationships/hyperlink" Target="file:///F:\B&#193;O-C&#193;O-&#272;&#7890;-&#193;N.docx" TargetMode="External"/><Relationship Id="rId14" Type="http://schemas.openxmlformats.org/officeDocument/2006/relationships/hyperlink" Target="file:///F:\B&#193;O-C&#193;O-&#272;&#7890;-&#193;N.docx" TargetMode="External"/><Relationship Id="rId22" Type="http://schemas.openxmlformats.org/officeDocument/2006/relationships/hyperlink" Target="file:///F:\B&#193;O-C&#193;O-&#272;&#7890;-&#193;N.docx" TargetMode="External"/><Relationship Id="rId27" Type="http://schemas.openxmlformats.org/officeDocument/2006/relationships/hyperlink" Target="file:///F:\B&#193;O-C&#193;O-&#272;&#7890;-&#193;N.docx" TargetMode="External"/><Relationship Id="rId30" Type="http://schemas.openxmlformats.org/officeDocument/2006/relationships/hyperlink" Target="file:///F:\B&#193;O-C&#193;O-&#272;&#7890;-&#193;N.docx" TargetMode="External"/><Relationship Id="rId35" Type="http://schemas.openxmlformats.org/officeDocument/2006/relationships/hyperlink" Target="file:///F:\B&#193;O-C&#193;O-&#272;&#7890;-&#193;N.docx" TargetMode="External"/><Relationship Id="rId43" Type="http://schemas.openxmlformats.org/officeDocument/2006/relationships/hyperlink" Target="file:///F:\B&#193;O-C&#193;O-&#272;&#7890;-&#193;N.docx" TargetMode="External"/><Relationship Id="rId48" Type="http://schemas.openxmlformats.org/officeDocument/2006/relationships/hyperlink" Target="file:///F:\B&#193;O-C&#193;O-&#272;&#7890;-&#193;N.docx"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113" Type="http://schemas.openxmlformats.org/officeDocument/2006/relationships/image" Target="media/image59.png"/><Relationship Id="rId118"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hyperlink" Target="file:///F:\B&#193;O-C&#193;O-&#272;&#7890;-&#193;N.docx" TargetMode="External"/><Relationship Id="rId72" Type="http://schemas.openxmlformats.org/officeDocument/2006/relationships/image" Target="media/image18.png"/><Relationship Id="rId80" Type="http://schemas.openxmlformats.org/officeDocument/2006/relationships/image" Target="media/image26.jpg"/><Relationship Id="rId85" Type="http://schemas.openxmlformats.org/officeDocument/2006/relationships/image" Target="media/image31.jpg"/><Relationship Id="rId93" Type="http://schemas.openxmlformats.org/officeDocument/2006/relationships/image" Target="media/image39.jpg"/><Relationship Id="rId98" Type="http://schemas.openxmlformats.org/officeDocument/2006/relationships/image" Target="media/image44.png"/><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F:\B&#193;O-C&#193;O-&#272;&#7890;-&#193;N.docx" TargetMode="External"/><Relationship Id="rId17" Type="http://schemas.openxmlformats.org/officeDocument/2006/relationships/hyperlink" Target="file:///F:\B&#193;O-C&#193;O-&#272;&#7890;-&#193;N.docx" TargetMode="External"/><Relationship Id="rId25" Type="http://schemas.openxmlformats.org/officeDocument/2006/relationships/hyperlink" Target="file:///F:\B&#193;O-C&#193;O-&#272;&#7890;-&#193;N.docx" TargetMode="External"/><Relationship Id="rId33" Type="http://schemas.openxmlformats.org/officeDocument/2006/relationships/hyperlink" Target="file:///F:\B&#193;O-C&#193;O-&#272;&#7890;-&#193;N.docx" TargetMode="External"/><Relationship Id="rId38" Type="http://schemas.openxmlformats.org/officeDocument/2006/relationships/hyperlink" Target="file:///F:\B&#193;O-C&#193;O-&#272;&#7890;-&#193;N.docx" TargetMode="External"/><Relationship Id="rId46" Type="http://schemas.openxmlformats.org/officeDocument/2006/relationships/hyperlink" Target="file:///F:\B&#193;O-C&#193;O-&#272;&#7890;-&#193;N.docx" TargetMode="External"/><Relationship Id="rId59" Type="http://schemas.openxmlformats.org/officeDocument/2006/relationships/image" Target="media/image5.png"/><Relationship Id="rId67" Type="http://schemas.openxmlformats.org/officeDocument/2006/relationships/image" Target="media/image13.jpeg"/><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62.png"/><Relationship Id="rId20" Type="http://schemas.openxmlformats.org/officeDocument/2006/relationships/hyperlink" Target="file:///F:\B&#193;O-C&#193;O-&#272;&#7890;-&#193;N.docx" TargetMode="External"/><Relationship Id="rId41" Type="http://schemas.openxmlformats.org/officeDocument/2006/relationships/hyperlink" Target="file:///F:\B&#193;O-C&#193;O-&#272;&#7890;-&#193;N.docx" TargetMode="External"/><Relationship Id="rId54" Type="http://schemas.openxmlformats.org/officeDocument/2006/relationships/hyperlink" Target="file:///F:\B&#193;O-C&#193;O-&#272;&#7890;-&#193;N.docx" TargetMode="External"/><Relationship Id="rId62" Type="http://schemas.openxmlformats.org/officeDocument/2006/relationships/image" Target="media/image8.png"/><Relationship Id="rId70" Type="http://schemas.openxmlformats.org/officeDocument/2006/relationships/image" Target="media/image16.jpeg"/><Relationship Id="rId75" Type="http://schemas.openxmlformats.org/officeDocument/2006/relationships/image" Target="media/image21.png"/><Relationship Id="rId83" Type="http://schemas.openxmlformats.org/officeDocument/2006/relationships/image" Target="media/image29.jpg"/><Relationship Id="rId88" Type="http://schemas.openxmlformats.org/officeDocument/2006/relationships/image" Target="media/image34.jpg"/><Relationship Id="rId91" Type="http://schemas.openxmlformats.org/officeDocument/2006/relationships/image" Target="media/image37.jpg"/><Relationship Id="rId96" Type="http://schemas.openxmlformats.org/officeDocument/2006/relationships/image" Target="media/image42.png"/><Relationship Id="rId111"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F:\B&#193;O-C&#193;O-&#272;&#7890;-&#193;N.docx" TargetMode="External"/><Relationship Id="rId23" Type="http://schemas.openxmlformats.org/officeDocument/2006/relationships/hyperlink" Target="file:///F:\B&#193;O-C&#193;O-&#272;&#7890;-&#193;N.docx" TargetMode="External"/><Relationship Id="rId28" Type="http://schemas.openxmlformats.org/officeDocument/2006/relationships/hyperlink" Target="file:///F:\B&#193;O-C&#193;O-&#272;&#7890;-&#193;N.docx" TargetMode="External"/><Relationship Id="rId36" Type="http://schemas.openxmlformats.org/officeDocument/2006/relationships/hyperlink" Target="file:///F:\B&#193;O-C&#193;O-&#272;&#7890;-&#193;N.docx" TargetMode="External"/><Relationship Id="rId49" Type="http://schemas.openxmlformats.org/officeDocument/2006/relationships/hyperlink" Target="file:///F:\B&#193;O-C&#193;O-&#272;&#7890;-&#193;N.docx" TargetMode="External"/><Relationship Id="rId57" Type="http://schemas.openxmlformats.org/officeDocument/2006/relationships/image" Target="media/image3.png"/><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0" Type="http://schemas.openxmlformats.org/officeDocument/2006/relationships/hyperlink" Target="file:///F:\B&#193;O-C&#193;O-&#272;&#7890;-&#193;N.docx" TargetMode="External"/><Relationship Id="rId31" Type="http://schemas.openxmlformats.org/officeDocument/2006/relationships/hyperlink" Target="file:///F:\B&#193;O-C&#193;O-&#272;&#7890;-&#193;N.docx" TargetMode="External"/><Relationship Id="rId44" Type="http://schemas.openxmlformats.org/officeDocument/2006/relationships/hyperlink" Target="file:///F:\B&#193;O-C&#193;O-&#272;&#7890;-&#193;N.docx" TargetMode="External"/><Relationship Id="rId52" Type="http://schemas.openxmlformats.org/officeDocument/2006/relationships/hyperlink" Target="file:///F:\B&#193;O-C&#193;O-&#272;&#7890;-&#193;N.docx"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jpg"/><Relationship Id="rId86" Type="http://schemas.openxmlformats.org/officeDocument/2006/relationships/image" Target="media/image32.jpg"/><Relationship Id="rId94" Type="http://schemas.openxmlformats.org/officeDocument/2006/relationships/image" Target="media/image40.jp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F:\B&#193;O-C&#193;O-&#272;&#7890;-&#193;N.docx" TargetMode="External"/><Relationship Id="rId18" Type="http://schemas.openxmlformats.org/officeDocument/2006/relationships/hyperlink" Target="file:///F:\B&#193;O-C&#193;O-&#272;&#7890;-&#193;N.docx" TargetMode="External"/><Relationship Id="rId39" Type="http://schemas.openxmlformats.org/officeDocument/2006/relationships/hyperlink" Target="file:///F:\B&#193;O-C&#193;O-&#272;&#7890;-&#193;N.docx" TargetMode="External"/><Relationship Id="rId109" Type="http://schemas.openxmlformats.org/officeDocument/2006/relationships/image" Target="media/image55.png"/><Relationship Id="rId34" Type="http://schemas.openxmlformats.org/officeDocument/2006/relationships/hyperlink" Target="file:///F:\B&#193;O-C&#193;O-&#272;&#7890;-&#193;N.docx" TargetMode="External"/><Relationship Id="rId50" Type="http://schemas.openxmlformats.org/officeDocument/2006/relationships/hyperlink" Target="file:///F:\B&#193;O-C&#193;O-&#272;&#7890;-&#193;N.docx" TargetMode="External"/><Relationship Id="rId55" Type="http://schemas.openxmlformats.org/officeDocument/2006/relationships/image" Target="media/image1.png"/><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17.jpeg"/><Relationship Id="rId92" Type="http://schemas.openxmlformats.org/officeDocument/2006/relationships/image" Target="media/image38.jpg"/><Relationship Id="rId2" Type="http://schemas.openxmlformats.org/officeDocument/2006/relationships/customXml" Target="../customXml/item2.xml"/><Relationship Id="rId29" Type="http://schemas.openxmlformats.org/officeDocument/2006/relationships/hyperlink" Target="file:///F:\B&#193;O-C&#193;O-&#272;&#7890;-&#193;N.docx" TargetMode="External"/><Relationship Id="rId24" Type="http://schemas.openxmlformats.org/officeDocument/2006/relationships/hyperlink" Target="file:///F:\B&#193;O-C&#193;O-&#272;&#7890;-&#193;N.docx" TargetMode="External"/><Relationship Id="rId40" Type="http://schemas.openxmlformats.org/officeDocument/2006/relationships/hyperlink" Target="file:///F:\B&#193;O-C&#193;O-&#272;&#7890;-&#193;N.docx" TargetMode="External"/><Relationship Id="rId45" Type="http://schemas.openxmlformats.org/officeDocument/2006/relationships/hyperlink" Target="file:///F:\B&#193;O-C&#193;O-&#272;&#7890;-&#193;N.docx" TargetMode="External"/><Relationship Id="rId66" Type="http://schemas.openxmlformats.org/officeDocument/2006/relationships/image" Target="media/image12.png"/><Relationship Id="rId87" Type="http://schemas.openxmlformats.org/officeDocument/2006/relationships/image" Target="media/image33.jpg"/><Relationship Id="rId110" Type="http://schemas.openxmlformats.org/officeDocument/2006/relationships/image" Target="media/image56.png"/><Relationship Id="rId115"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B&#7896;-GI&#193;O-D&#7908;C-V&#192;-&#272;&#192;O-T&#7840;O111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692A7-F83B-4215-BF19-4681743B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BỘ-GIÁO-DỤC-VÀ-ĐÀO-TẠO1111.dot</Template>
  <TotalTime>0</TotalTime>
  <Pages>78</Pages>
  <Words>5483</Words>
  <Characters>31257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google1588738486</dc:creator>
  <cp:lastModifiedBy>admin</cp:lastModifiedBy>
  <cp:revision>2</cp:revision>
  <dcterms:created xsi:type="dcterms:W3CDTF">2021-12-31T08:06:00Z</dcterms:created>
  <dcterms:modified xsi:type="dcterms:W3CDTF">2021-12-31T08:06:00Z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